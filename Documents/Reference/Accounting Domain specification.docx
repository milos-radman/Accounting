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798A" w14:textId="77777777" w:rsidR="009458A1" w:rsidRPr="00F70016" w:rsidRDefault="009458A1" w:rsidP="00C4262C">
      <w:pPr>
        <w:tabs>
          <w:tab w:val="clear" w:pos="794"/>
          <w:tab w:val="left" w:pos="1617"/>
        </w:tabs>
        <w:rPr>
          <w:sz w:val="20"/>
          <w:szCs w:val="20"/>
          <w:lang w:val="en-GB"/>
        </w:rPr>
      </w:pPr>
    </w:p>
    <w:p w14:paraId="7A4D9ADD" w14:textId="77777777" w:rsidR="004B07DC" w:rsidRPr="00F70016" w:rsidRDefault="004B07DC" w:rsidP="00C4262C">
      <w:pPr>
        <w:tabs>
          <w:tab w:val="clear" w:pos="794"/>
          <w:tab w:val="left" w:pos="1617"/>
        </w:tabs>
        <w:rPr>
          <w:lang w:val="en-GB"/>
        </w:rPr>
      </w:pPr>
    </w:p>
    <w:p w14:paraId="0E3B1A88" w14:textId="77777777" w:rsidR="004B07DC" w:rsidRPr="00F70016" w:rsidRDefault="004B07DC" w:rsidP="00C4262C">
      <w:pPr>
        <w:tabs>
          <w:tab w:val="clear" w:pos="794"/>
          <w:tab w:val="left" w:pos="1617"/>
        </w:tabs>
        <w:rPr>
          <w:lang w:val="en-GB"/>
        </w:rPr>
      </w:pPr>
    </w:p>
    <w:p w14:paraId="0C758BD5" w14:textId="77777777" w:rsidR="004B07DC" w:rsidRPr="00F70016" w:rsidRDefault="004B07DC" w:rsidP="00C4262C">
      <w:pPr>
        <w:tabs>
          <w:tab w:val="clear" w:pos="794"/>
          <w:tab w:val="left" w:pos="1617"/>
        </w:tabs>
        <w:rPr>
          <w:lang w:val="en-GB"/>
        </w:rPr>
      </w:pPr>
    </w:p>
    <w:p w14:paraId="1482153E" w14:textId="77777777" w:rsidR="004B07DC" w:rsidRPr="00F70016" w:rsidRDefault="00CC3733" w:rsidP="00C4262C">
      <w:pPr>
        <w:tabs>
          <w:tab w:val="clear" w:pos="794"/>
          <w:tab w:val="left" w:pos="1617"/>
        </w:tabs>
        <w:rPr>
          <w:lang w:val="en-GB"/>
        </w:rPr>
      </w:pPr>
      <w:r>
        <w:rPr>
          <w:lang w:val="en-GB"/>
        </w:rPr>
        <w:tab/>
      </w:r>
    </w:p>
    <w:p w14:paraId="5D759B1A" w14:textId="77777777" w:rsidR="004B07DC" w:rsidRPr="00F70016" w:rsidRDefault="004B07DC" w:rsidP="00C4262C">
      <w:pPr>
        <w:tabs>
          <w:tab w:val="clear" w:pos="794"/>
          <w:tab w:val="left" w:pos="1617"/>
        </w:tabs>
        <w:rPr>
          <w:lang w:val="en-GB"/>
        </w:rPr>
      </w:pPr>
    </w:p>
    <w:p w14:paraId="03CC1B67" w14:textId="77777777" w:rsidR="004B07DC" w:rsidRPr="00F70016" w:rsidRDefault="004B07DC" w:rsidP="00C4262C">
      <w:pPr>
        <w:tabs>
          <w:tab w:val="clear" w:pos="794"/>
          <w:tab w:val="left" w:pos="1617"/>
        </w:tabs>
        <w:rPr>
          <w:lang w:val="en-GB"/>
        </w:rPr>
      </w:pPr>
    </w:p>
    <w:p w14:paraId="4843E18F" w14:textId="77777777" w:rsidR="004B07DC" w:rsidRPr="00F70016" w:rsidRDefault="004B07DC" w:rsidP="00C4262C">
      <w:pPr>
        <w:tabs>
          <w:tab w:val="clear" w:pos="794"/>
          <w:tab w:val="left" w:pos="1617"/>
        </w:tabs>
        <w:rPr>
          <w:lang w:val="en-GB"/>
        </w:rPr>
      </w:pPr>
    </w:p>
    <w:p w14:paraId="6F310C0E" w14:textId="77777777" w:rsidR="000E2812" w:rsidRPr="00F70016" w:rsidRDefault="000E2812" w:rsidP="002970D0">
      <w:pPr>
        <w:rPr>
          <w:lang w:val="en-GB"/>
        </w:rPr>
      </w:pPr>
    </w:p>
    <w:sdt>
      <w:sdtPr>
        <w:rPr>
          <w:rStyle w:val="zDocumentTypeChar"/>
          <w:rFonts w:ascii="Calibri" w:hAnsi="Calibri"/>
          <w:sz w:val="40"/>
          <w:szCs w:val="40"/>
          <w:lang w:val="en-GB"/>
        </w:rPr>
        <w:alias w:val="Type"/>
        <w:tag w:val="Type"/>
        <w:id w:val="-1753893804"/>
        <w:placeholder>
          <w:docPart w:val="3699CE232F9842629011C0CE0B55D8BE"/>
        </w:placeholder>
        <w:temporary/>
        <w15:appearance w15:val="hidden"/>
      </w:sdtPr>
      <w:sdtEndPr>
        <w:rPr>
          <w:rStyle w:val="DefaultParagraphFont"/>
          <w:b/>
          <w:spacing w:val="0"/>
          <w:kern w:val="0"/>
        </w:rPr>
      </w:sdtEndPr>
      <w:sdtContent>
        <w:p w14:paraId="47A85E83" w14:textId="77777777" w:rsidR="006B086C" w:rsidRPr="00F70016" w:rsidRDefault="00FE2CAA" w:rsidP="000E2812">
          <w:pPr>
            <w:pStyle w:val="zDocumentType"/>
            <w:rPr>
              <w:sz w:val="40"/>
              <w:szCs w:val="40"/>
              <w:lang w:val="en-GB"/>
            </w:rPr>
          </w:pPr>
          <w:r>
            <w:rPr>
              <w:sz w:val="40"/>
              <w:szCs w:val="40"/>
              <w:lang w:val="en-GB"/>
            </w:rPr>
            <w:t>Functional specification</w:t>
          </w:r>
        </w:p>
      </w:sdtContent>
    </w:sdt>
    <w:p w14:paraId="213E90F2" w14:textId="77777777" w:rsidR="000E2812" w:rsidRPr="00F70016" w:rsidRDefault="000E2812" w:rsidP="002970D0">
      <w:pPr>
        <w:rPr>
          <w:sz w:val="40"/>
          <w:szCs w:val="40"/>
          <w:lang w:val="en-GB"/>
        </w:rPr>
      </w:pPr>
    </w:p>
    <w:p w14:paraId="784B6715" w14:textId="099529E5" w:rsidR="000E2812" w:rsidRDefault="00D961B3" w:rsidP="004B1226">
      <w:pPr>
        <w:pStyle w:val="zProduct"/>
        <w:rPr>
          <w:sz w:val="40"/>
          <w:szCs w:val="40"/>
        </w:rPr>
      </w:pPr>
      <w:r>
        <w:rPr>
          <w:sz w:val="40"/>
          <w:szCs w:val="40"/>
        </w:rPr>
        <w:t xml:space="preserve">One Credit Engine  – Modernization</w:t>
      </w:r>
    </w:p>
    <w:p w14:paraId="7FBE824B" w14:textId="77777777" w:rsidR="00FC08C3" w:rsidRDefault="00FC08C3" w:rsidP="00FC08C3">
      <w:pPr>
        <w:jc w:val="right"/>
        <w:rPr>
          <w:lang w:val="en-GB"/>
        </w:rPr>
      </w:pPr>
    </w:p>
    <w:p w14:paraId="4A996637" w14:textId="52450C72" w:rsidR="00E465A5" w:rsidRDefault="00256F0B" w:rsidP="00FC08C3">
      <w:pPr>
        <w:jc w:val="right"/>
        <w:rPr>
          <w:b/>
          <w:bCs/>
          <w:sz w:val="40"/>
          <w:szCs w:val="40"/>
          <w:lang w:val="en-GB"/>
        </w:rPr>
      </w:pPr>
      <w:r>
        <w:rPr>
          <w:b/>
          <w:bCs/>
          <w:sz w:val="40"/>
          <w:szCs w:val="40"/>
          <w:lang w:val="en-GB"/>
        </w:rPr>
        <w:t>Accounting</w:t>
      </w:r>
    </w:p>
    <w:p w14:paraId="79F32644" w14:textId="77777777" w:rsidR="00E465A5" w:rsidRDefault="00E465A5" w:rsidP="00FC08C3">
      <w:pPr>
        <w:jc w:val="right"/>
        <w:rPr>
          <w:b/>
          <w:bCs/>
          <w:sz w:val="40"/>
          <w:szCs w:val="40"/>
          <w:lang w:val="en-GB"/>
        </w:rPr>
      </w:pPr>
    </w:p>
    <w:p w14:paraId="4558E9EB" w14:textId="4C18F367" w:rsidR="000011C2" w:rsidRPr="00F70016" w:rsidRDefault="000011C2" w:rsidP="000011C2">
      <w:pPr>
        <w:jc w:val="right"/>
        <w:rPr>
          <w:rFonts w:cs="Tahoma"/>
          <w:b/>
          <w:sz w:val="24"/>
          <w:szCs w:val="24"/>
          <w:lang w:val="en-GB"/>
        </w:rPr>
      </w:pPr>
      <w:r>
        <w:rPr>
          <w:b/>
          <w:sz w:val="24"/>
          <w:szCs w:val="24"/>
          <w:lang w:val="en-GB"/>
        </w:rPr>
        <w:t xml:space="preserve">Version: </w:t>
      </w:r>
      <w:r>
        <w:rPr>
          <w:rFonts w:cs="Tahoma"/>
          <w:b/>
          <w:sz w:val="24"/>
          <w:szCs w:val="24"/>
          <w:lang w:val="en-GB"/>
        </w:rPr>
        <w:fldChar w:fldCharType="begin"/>
        <w:instrText xml:space="preserve"> DOCPROPERTY  Version  \* MERGEFORMAT </w:instrText>
        <w:fldChar w:fldCharType="separate"/>
        <w:t>0.9</w:t>
        <w:fldChar w:fldCharType="end"/>
      </w:r>
    </w:p>
    <w:p w14:paraId="7F12C724" w14:textId="77777777" w:rsidR="000011C2" w:rsidRPr="00F70016" w:rsidRDefault="000011C2" w:rsidP="008B5F6B">
      <w:pPr>
        <w:jc w:val="right"/>
        <w:rPr>
          <w:b/>
          <w:lang w:val="en-GB"/>
        </w:rPr>
      </w:pPr>
    </w:p>
    <w:p w14:paraId="0E6EAA11" w14:textId="77777777" w:rsidR="008B5F6B" w:rsidRPr="00F70016" w:rsidRDefault="008B5F6B">
      <w:pPr>
        <w:widowControl/>
        <w:tabs>
          <w:tab w:val="clear" w:pos="794"/>
        </w:tabs>
        <w:spacing w:line="240" w:lineRule="auto"/>
        <w:rPr>
          <w:b/>
          <w:lang w:val="en-GB"/>
        </w:rPr>
      </w:pPr>
      <w:r>
        <w:rPr>
          <w:b/>
          <w:lang w:val="en-GB"/>
        </w:rPr>
        <w:br w:type="page"/>
      </w:r>
    </w:p>
    <w:p w14:paraId="467EF690" w14:textId="77777777" w:rsidR="003B0102" w:rsidRPr="00F70016" w:rsidRDefault="0014128F" w:rsidP="00D135E4">
      <w:pPr>
        <w:spacing w:after="80"/>
        <w:rPr>
          <w:b/>
          <w:sz w:val="24"/>
          <w:szCs w:val="24"/>
          <w:lang w:val="en-GB"/>
        </w:rPr>
      </w:pPr>
      <w:r>
        <w:rPr>
          <w:b/>
          <w:sz w:val="24"/>
          <w:szCs w:val="24"/>
          <w:lang w:val="en-GB"/>
        </w:rPr>
        <w:lastRenderedPageBreak/>
        <w:t>Change History</w:t>
      </w:r>
    </w:p>
    <w:p w14:paraId="0FC5C87C" w14:textId="77777777" w:rsidR="00844E78" w:rsidRDefault="00844E78" w:rsidP="00E8008B">
      <w:pPr>
        <w:rPr>
          <w:lang w:val="en-GB"/>
        </w:rPr>
      </w:pPr>
    </w:p>
    <w:tbl>
      <w:tblPr>
        <w:tblStyle w:val="TableGrid"/>
        <w:tblW w:w="0" w:type="auto"/>
        <w:tblLook w:val="04A0" w:firstRow="1" w:lastRow="0" w:firstColumn="1" w:lastColumn="0" w:noHBand="0" w:noVBand="1"/>
      </w:tblPr>
      <w:tblGrid>
        <w:gridCol w:w="1271"/>
        <w:gridCol w:w="992"/>
        <w:gridCol w:w="1179"/>
        <w:gridCol w:w="3851"/>
        <w:gridCol w:w="1678"/>
      </w:tblGrid>
      <w:tr w:rsidR="002452C6" w:rsidRPr="002452C6" w14:paraId="014DE07D" w14:textId="77777777" w:rsidTr="00500A31">
        <w:tc>
          <w:tcPr>
            <w:tcW w:w="1271" w:type="dxa"/>
            <w:shd w:val="clear" w:color="auto" w:fill="307FA6"/>
          </w:tcPr>
          <w:p w14:paraId="31A8EC2E" w14:textId="77777777" w:rsidR="00637C59" w:rsidRPr="00803FF5" w:rsidRDefault="00AD3728" w:rsidP="00F266EB">
            <w:pPr>
              <w:pStyle w:val="zDate"/>
              <w:rPr>
                <w:b/>
                <w:bCs/>
                <w:color w:val="FFFFFF" w:themeColor="background1"/>
                <w:sz w:val="20"/>
              </w:rPr>
            </w:pPr>
            <w:r>
              <w:rPr>
                <w:b/>
                <w:bCs/>
                <w:color w:val="FFFFFF" w:themeColor="background1"/>
                <w:sz w:val="20"/>
              </w:rPr>
              <w:t>Date</w:t>
            </w:r>
          </w:p>
        </w:tc>
        <w:tc>
          <w:tcPr>
            <w:tcW w:w="992" w:type="dxa"/>
            <w:shd w:val="clear" w:color="auto" w:fill="307FA6"/>
          </w:tcPr>
          <w:p w14:paraId="38795DDA" w14:textId="77777777" w:rsidR="00637C59" w:rsidRPr="00803FF5" w:rsidRDefault="00D04DC7" w:rsidP="00F266EB">
            <w:pPr>
              <w:pStyle w:val="zVersion"/>
              <w:rPr>
                <w:b/>
                <w:bCs/>
                <w:color w:val="FFFFFF" w:themeColor="background1"/>
                <w:sz w:val="20"/>
                <w:szCs w:val="20"/>
              </w:rPr>
            </w:pPr>
            <w:r>
              <w:rPr>
                <w:b/>
                <w:bCs/>
                <w:color w:val="FFFFFF" w:themeColor="background1"/>
                <w:sz w:val="20"/>
                <w:szCs w:val="20"/>
              </w:rPr>
              <w:t>Version</w:t>
            </w:r>
          </w:p>
        </w:tc>
        <w:tc>
          <w:tcPr>
            <w:tcW w:w="1179" w:type="dxa"/>
            <w:shd w:val="clear" w:color="auto" w:fill="307FA6"/>
          </w:tcPr>
          <w:p w14:paraId="2312566E" w14:textId="77777777" w:rsidR="00637C59" w:rsidRPr="002452C6" w:rsidRDefault="00D04DC7" w:rsidP="00637C59">
            <w:pPr>
              <w:pStyle w:val="Tabletext"/>
              <w:spacing w:before="40" w:after="60"/>
              <w:rPr>
                <w:rFonts w:cstheme="minorHAnsi"/>
                <w:b/>
                <w:bCs/>
                <w:color w:val="FFFFFF" w:themeColor="background1"/>
                <w:sz w:val="20"/>
                <w:lang w:val="en-GB"/>
              </w:rPr>
            </w:pPr>
            <w:r>
              <w:rPr>
                <w:rFonts w:cstheme="minorHAnsi"/>
                <w:b/>
                <w:bCs/>
                <w:color w:val="FFFFFF" w:themeColor="background1"/>
                <w:sz w:val="20"/>
                <w:lang w:val="en-GB"/>
              </w:rPr>
              <w:t>Revised chapters</w:t>
            </w:r>
          </w:p>
        </w:tc>
        <w:tc>
          <w:tcPr>
            <w:tcW w:w="3851" w:type="dxa"/>
            <w:shd w:val="clear" w:color="auto" w:fill="307FA6"/>
          </w:tcPr>
          <w:p w14:paraId="118A7276" w14:textId="77777777" w:rsidR="00637C59" w:rsidRPr="002452C6" w:rsidRDefault="00D04DC7" w:rsidP="00637C59">
            <w:pPr>
              <w:pStyle w:val="Tabletext"/>
              <w:spacing w:before="40" w:after="60"/>
              <w:rPr>
                <w:rFonts w:cstheme="minorHAnsi"/>
                <w:b/>
                <w:bCs/>
                <w:color w:val="FFFFFF" w:themeColor="background1"/>
                <w:sz w:val="20"/>
                <w:lang w:val="en-GB"/>
              </w:rPr>
            </w:pPr>
            <w:r>
              <w:rPr>
                <w:rFonts w:cstheme="minorHAnsi"/>
                <w:b/>
                <w:bCs/>
                <w:color w:val="FFFFFF" w:themeColor="background1"/>
                <w:sz w:val="20"/>
                <w:lang w:val="en-GB"/>
              </w:rPr>
              <w:t>Description</w:t>
            </w:r>
          </w:p>
        </w:tc>
        <w:tc>
          <w:tcPr>
            <w:tcW w:w="1678" w:type="dxa"/>
            <w:shd w:val="clear" w:color="auto" w:fill="307FA6"/>
          </w:tcPr>
          <w:p w14:paraId="0755CAB3" w14:textId="77777777" w:rsidR="00637C59" w:rsidRPr="002452C6" w:rsidRDefault="00D04DC7" w:rsidP="00637C59">
            <w:pPr>
              <w:pStyle w:val="Tabletext"/>
              <w:spacing w:before="40" w:after="60"/>
              <w:rPr>
                <w:rFonts w:cstheme="minorHAnsi"/>
                <w:b/>
                <w:bCs/>
                <w:color w:val="FFFFFF" w:themeColor="background1"/>
                <w:sz w:val="20"/>
                <w:lang w:val="en-GB"/>
              </w:rPr>
            </w:pPr>
            <w:r>
              <w:rPr>
                <w:rFonts w:cstheme="minorHAnsi"/>
                <w:b/>
                <w:bCs/>
                <w:color w:val="FFFFFF" w:themeColor="background1"/>
                <w:sz w:val="20"/>
                <w:lang w:val="en-GB"/>
              </w:rPr>
              <w:t>Changed by</w:t>
            </w:r>
          </w:p>
        </w:tc>
      </w:tr>
      <w:tr w:rsidR="00637C59" w:rsidRPr="001C32C6" w14:paraId="30158863" w14:textId="77777777" w:rsidTr="00500A31">
        <w:tc>
          <w:tcPr>
            <w:tcW w:w="1271" w:type="dxa"/>
          </w:tcPr>
          <w:p w14:paraId="23A9DC60" w14:textId="12048FB1" w:rsidR="00637C59" w:rsidRPr="00A37E54" w:rsidRDefault="001C32C6" w:rsidP="00CA777F">
            <w:pPr>
              <w:pStyle w:val="zDate"/>
              <w:jc w:val="left"/>
              <w:rPr>
                <w:sz w:val="20"/>
              </w:rPr>
            </w:pPr>
            <w:r>
              <w:rPr>
                <w:sz w:val="20"/>
              </w:rPr>
              <w:t>2023-08-22</w:t>
            </w:r>
          </w:p>
        </w:tc>
        <w:tc>
          <w:tcPr>
            <w:tcW w:w="992" w:type="dxa"/>
          </w:tcPr>
          <w:p w14:paraId="467814DC" w14:textId="7CBB7EAC" w:rsidR="00637C59" w:rsidRPr="001C32C6" w:rsidRDefault="00960D59" w:rsidP="00F266EB">
            <w:pPr>
              <w:pStyle w:val="zVersion"/>
              <w:rPr>
                <w:szCs w:val="20"/>
              </w:rPr>
            </w:pPr>
            <w:r>
              <w:rPr>
                <w:szCs w:val="20"/>
              </w:rPr>
              <w:t>0.1</w:t>
            </w:r>
          </w:p>
        </w:tc>
        <w:tc>
          <w:tcPr>
            <w:tcW w:w="1179" w:type="dxa"/>
          </w:tcPr>
          <w:p w14:paraId="07C513EE" w14:textId="77777777" w:rsidR="00637C59" w:rsidRPr="001C32C6" w:rsidRDefault="00637C59" w:rsidP="0006037C">
            <w:pPr>
              <w:spacing w:line="240" w:lineRule="auto"/>
              <w:rPr>
                <w:sz w:val="20"/>
                <w:szCs w:val="20"/>
                <w:lang w:val="en-GB"/>
              </w:rPr>
            </w:pPr>
          </w:p>
        </w:tc>
        <w:tc>
          <w:tcPr>
            <w:tcW w:w="3851" w:type="dxa"/>
          </w:tcPr>
          <w:p w14:paraId="2E9A3EB8" w14:textId="362D2297" w:rsidR="00637C59" w:rsidRPr="001C32C6" w:rsidRDefault="00960D59" w:rsidP="0006037C">
            <w:pPr>
              <w:spacing w:line="240" w:lineRule="auto"/>
              <w:rPr>
                <w:sz w:val="20"/>
                <w:szCs w:val="20"/>
                <w:lang w:val="en-GB"/>
              </w:rPr>
            </w:pPr>
            <w:r>
              <w:rPr>
                <w:sz w:val="20"/>
                <w:szCs w:val="20"/>
                <w:lang w:val="en-GB"/>
              </w:rPr>
              <w:t>Initial document created</w:t>
            </w:r>
          </w:p>
        </w:tc>
        <w:tc>
          <w:tcPr>
            <w:tcW w:w="1678" w:type="dxa"/>
          </w:tcPr>
          <w:p w14:paraId="6E64E797" w14:textId="793AF764" w:rsidR="00637C59" w:rsidRPr="001C32C6" w:rsidRDefault="00960D59" w:rsidP="0006037C">
            <w:pPr>
              <w:spacing w:line="240" w:lineRule="auto"/>
              <w:rPr>
                <w:sz w:val="20"/>
                <w:szCs w:val="20"/>
                <w:lang w:val="en-GB"/>
              </w:rPr>
            </w:pPr>
            <w:r>
              <w:rPr>
                <w:sz w:val="20"/>
                <w:szCs w:val="20"/>
                <w:lang w:val="en-GB"/>
              </w:rPr>
              <w:t>Fredrik J</w:t>
            </w:r>
          </w:p>
        </w:tc>
      </w:tr>
      <w:tr w:rsidR="00CA777F" w:rsidRPr="001C32C6" w14:paraId="48EC091E" w14:textId="77777777" w:rsidTr="00500A31">
        <w:tc>
          <w:tcPr>
            <w:tcW w:w="1271" w:type="dxa"/>
          </w:tcPr>
          <w:p w14:paraId="0F01247D" w14:textId="7B5A3687" w:rsidR="00CA777F" w:rsidRPr="00A37E54" w:rsidRDefault="00CA777F" w:rsidP="00CA777F">
            <w:pPr>
              <w:pStyle w:val="zDate"/>
              <w:jc w:val="left"/>
              <w:rPr>
                <w:sz w:val="20"/>
              </w:rPr>
            </w:pPr>
            <w:r>
              <w:rPr>
                <w:sz w:val="20"/>
              </w:rPr>
              <w:t>2023-08-30</w:t>
            </w:r>
          </w:p>
        </w:tc>
        <w:tc>
          <w:tcPr>
            <w:tcW w:w="992" w:type="dxa"/>
          </w:tcPr>
          <w:p w14:paraId="39E181B0" w14:textId="1B5F4E2F" w:rsidR="00CA777F" w:rsidRDefault="00CA777F" w:rsidP="00F266EB">
            <w:pPr>
              <w:pStyle w:val="zVersion"/>
              <w:rPr>
                <w:szCs w:val="20"/>
              </w:rPr>
            </w:pPr>
            <w:r>
              <w:rPr>
                <w:szCs w:val="20"/>
              </w:rPr>
              <w:t>0.9</w:t>
            </w:r>
          </w:p>
        </w:tc>
        <w:tc>
          <w:tcPr>
            <w:tcW w:w="1179" w:type="dxa"/>
          </w:tcPr>
          <w:p w14:paraId="1B391235" w14:textId="77777777" w:rsidR="00CA777F" w:rsidRPr="001C32C6" w:rsidRDefault="00CA777F" w:rsidP="0006037C">
            <w:pPr>
              <w:spacing w:line="240" w:lineRule="auto"/>
              <w:rPr>
                <w:sz w:val="20"/>
                <w:szCs w:val="20"/>
                <w:lang w:val="en-GB"/>
              </w:rPr>
            </w:pPr>
          </w:p>
        </w:tc>
        <w:tc>
          <w:tcPr>
            <w:tcW w:w="3851" w:type="dxa"/>
          </w:tcPr>
          <w:p w14:paraId="777C49DA" w14:textId="0E940392" w:rsidR="00CA777F" w:rsidRDefault="00F85AE5" w:rsidP="0006037C">
            <w:pPr>
              <w:spacing w:line="240" w:lineRule="auto"/>
              <w:rPr>
                <w:sz w:val="20"/>
                <w:szCs w:val="20"/>
                <w:lang w:val="en-GB"/>
              </w:rPr>
            </w:pPr>
            <w:r>
              <w:rPr>
                <w:sz w:val="20"/>
                <w:szCs w:val="20"/>
                <w:lang w:val="en-GB"/>
              </w:rPr>
              <w:t>First main update</w:t>
            </w:r>
          </w:p>
        </w:tc>
        <w:tc>
          <w:tcPr>
            <w:tcW w:w="1678" w:type="dxa"/>
          </w:tcPr>
          <w:p w14:paraId="762A1EC9" w14:textId="4A240F63" w:rsidR="00CA777F" w:rsidRDefault="00CA777F" w:rsidP="0006037C">
            <w:pPr>
              <w:spacing w:line="240" w:lineRule="auto"/>
              <w:rPr>
                <w:sz w:val="20"/>
                <w:szCs w:val="20"/>
                <w:lang w:val="en-GB"/>
              </w:rPr>
            </w:pPr>
            <w:r>
              <w:rPr>
                <w:sz w:val="20"/>
                <w:szCs w:val="20"/>
                <w:lang w:val="en-GB"/>
              </w:rPr>
              <w:t>Fredrik J</w:t>
            </w:r>
          </w:p>
        </w:tc>
      </w:tr>
    </w:tbl>
    <w:p w14:paraId="451E139C" w14:textId="77777777" w:rsidR="00EB5959" w:rsidRDefault="00EB5959" w:rsidP="00E8008B">
      <w:pPr>
        <w:rPr>
          <w:lang w:val="en-GB"/>
        </w:rPr>
      </w:pPr>
    </w:p>
    <w:p w14:paraId="2DE312C0" w14:textId="77777777" w:rsidR="00EB5959" w:rsidRPr="00F70016" w:rsidRDefault="00EB5959" w:rsidP="00E8008B">
      <w:pPr>
        <w:rPr>
          <w:lang w:val="en-GB"/>
        </w:rPr>
      </w:pPr>
    </w:p>
    <w:p w14:paraId="7B5329BC" w14:textId="77777777" w:rsidR="006B086C" w:rsidRPr="00214F57" w:rsidRDefault="006B086C" w:rsidP="00E707C0">
      <w:pPr>
        <w:widowControl/>
        <w:tabs>
          <w:tab w:val="clear" w:pos="794"/>
        </w:tabs>
        <w:spacing w:line="240" w:lineRule="auto"/>
        <w:jc w:val="right"/>
        <w:rPr>
          <w:bCs/>
          <w:lang w:val="en-GB"/>
        </w:rPr>
      </w:pPr>
      <w:r>
        <w:rPr>
          <w:bCs/>
          <w:lang w:val="en-GB"/>
        </w:rPr>
        <w:br w:type="page"/>
        <w:fldChar w:fldCharType="begin"/>
        <w:instrText xml:space="preserve">  </w:instrText>
        <w:fldChar w:fldCharType="end"/>
      </w:r>
    </w:p>
    <w:sdt>
      <w:sdtPr>
        <w:rPr>
          <w:rFonts w:asciiTheme="minorHAnsi" w:eastAsiaTheme="minorHAnsi" w:hAnsiTheme="minorHAnsi" w:cstheme="minorBidi"/>
          <w:color w:val="auto"/>
          <w:sz w:val="18"/>
          <w:szCs w:val="22"/>
          <w:lang w:val="en-GB"/>
        </w:rPr>
        <w:id w:val="-1765299028"/>
        <w:docPartObj>
          <w:docPartGallery w:val="Table of Contents"/>
          <w:docPartUnique/>
        </w:docPartObj>
      </w:sdtPr>
      <w:sdtEndPr>
        <w:rPr>
          <w:rFonts w:ascii="Calibri" w:hAnsi="Calibri"/>
          <w:b/>
          <w:bCs/>
          <w:noProof/>
          <w:sz w:val="22"/>
        </w:rPr>
      </w:sdtEndPr>
      <w:sdtContent>
        <w:p w14:paraId="40751745" w14:textId="77777777" w:rsidR="006D2AF8" w:rsidRPr="00F70016" w:rsidRDefault="006D2AF8">
          <w:pPr>
            <w:pStyle w:val="TOCHeading"/>
            <w:rPr>
              <w:lang w:val="en-GB"/>
            </w:rPr>
          </w:pPr>
          <w:r>
            <w:rPr>
              <w:lang w:val="en-GB"/>
            </w:rPr>
            <w:t>Table of Contents</w:t>
          </w:r>
        </w:p>
        <w:p w14:paraId="14E4587A" w14:textId="5356CF07" w:rsidR="00F85AE5" w:rsidRDefault="00C95315">
          <w:pPr>
            <w:pStyle w:val="TOC1"/>
            <w:tabs>
              <w:tab w:val="left" w:pos="431"/>
            </w:tabs>
            <w:rPr>
              <w:rFonts w:asciiTheme="minorHAnsi" w:eastAsiaTheme="minorEastAsia" w:hAnsiTheme="minorHAnsi" w:cstheme="minorBidi"/>
              <w:b w:val="0"/>
              <w:noProof/>
              <w:kern w:val="2"/>
              <w:szCs w:val="22"/>
              <w:lang w:eastAsia="zh-CN"/>
              <w14:ligatures w14:val="standardContextual"/>
            </w:rPr>
          </w:pPr>
          <w:r>
            <w:rPr>
              <w:lang w:val="en-GB"/>
            </w:rPr>
            <w:fldChar w:fldCharType="begin"/>
            <w:instrText xml:space="preserve"> TOC \o "1-5" \h \z \u </w:instrText>
            <w:fldChar w:fldCharType="separate"/>
          </w:r>
          <w:hyperlink w:anchor="_Toc144391660" w:history="1">
            <w:r>
              <w:rPr>
                <w:rStyle w:val="Hyperlink"/>
                <w:noProof/>
                <w:lang w:val="en-GB"/>
              </w:rPr>
              <w:t>1</w:t>
            </w:r>
            <w:r>
              <w:rPr>
                <w:rFonts w:asciiTheme="minorHAnsi" w:eastAsiaTheme="minorEastAsia" w:hAnsiTheme="minorHAnsi" w:cstheme="minorBidi"/>
                <w:b w:val="0"/>
                <w:noProof/>
                <w:kern w:val="2"/>
                <w:szCs w:val="22"/>
                <w:lang w:eastAsia="zh-CN"/>
                <w14:ligatures w14:val="standardContextual"/>
              </w:rPr>
              <w:tab/>
            </w:r>
            <w:r>
              <w:rPr>
                <w:rStyle w:val="Hyperlink"/>
                <w:noProof/>
                <w:lang w:val="en-GB"/>
              </w:rPr>
              <w:t>Introduction</w:t>
            </w:r>
            <w:r>
              <w:rPr>
                <w:noProof/>
                <w:webHidden/>
              </w:rPr>
              <w:tab/>
              <w:fldChar w:fldCharType="begin"/>
              <w:instrText xml:space="preserve"> PAGEREF _Toc144391660 \h </w:instrText>
              <w:fldChar w:fldCharType="separate"/>
              <w:t>4</w:t>
              <w:fldChar w:fldCharType="end"/>
            </w:r>
          </w:hyperlink>
        </w:p>
        <w:p w14:paraId="1722F808" w14:textId="234BE890" w:rsidR="00F85AE5" w:rsidRDefault="00F85AE5">
          <w:pPr>
            <w:pStyle w:val="TOC1"/>
            <w:tabs>
              <w:tab w:val="left" w:pos="431"/>
            </w:tabs>
            <w:rPr>
              <w:rFonts w:asciiTheme="minorHAnsi" w:eastAsiaTheme="minorEastAsia" w:hAnsiTheme="minorHAnsi" w:cstheme="minorBidi"/>
              <w:b w:val="0"/>
              <w:noProof/>
              <w:kern w:val="2"/>
              <w:szCs w:val="22"/>
              <w:lang w:eastAsia="zh-CN"/>
              <w14:ligatures w14:val="standardContextual"/>
            </w:rPr>
          </w:pPr>
          <w:hyperlink w:anchor="_Toc144391661" w:history="1">
            <w:r>
              <w:rPr>
                <w:rStyle w:val="Hyperlink"/>
                <w:noProof/>
                <w:lang w:val="en-GB"/>
              </w:rPr>
              <w:t>2</w:t>
            </w:r>
            <w:r>
              <w:rPr>
                <w:rFonts w:asciiTheme="minorHAnsi" w:eastAsiaTheme="minorEastAsia" w:hAnsiTheme="minorHAnsi" w:cstheme="minorBidi"/>
                <w:b w:val="0"/>
                <w:noProof/>
                <w:kern w:val="2"/>
                <w:szCs w:val="22"/>
                <w:lang w:eastAsia="zh-CN"/>
                <w14:ligatures w14:val="standardContextual"/>
              </w:rPr>
              <w:tab/>
            </w:r>
            <w:r>
              <w:rPr>
                <w:rStyle w:val="Hyperlink"/>
                <w:noProof/>
                <w:lang w:val="en-GB"/>
              </w:rPr>
              <w:t>New functionality</w:t>
            </w:r>
            <w:r>
              <w:rPr>
                <w:noProof/>
                <w:webHidden/>
              </w:rPr>
              <w:tab/>
              <w:fldChar w:fldCharType="begin"/>
              <w:instrText xml:space="preserve"> PAGEREF _Toc144391661 \h </w:instrText>
              <w:fldChar w:fldCharType="separate"/>
              <w:t>5</w:t>
              <w:fldChar w:fldCharType="end"/>
            </w:r>
          </w:hyperlink>
        </w:p>
        <w:p w14:paraId="3392137A" w14:textId="0866121C"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62" w:history="1">
            <w:r>
              <w:rPr>
                <w:rStyle w:val="Hyperlink"/>
                <w:noProof/>
              </w:rPr>
              <w:t>2.1</w:t>
            </w:r>
            <w:r>
              <w:rPr>
                <w:rFonts w:asciiTheme="minorHAnsi" w:eastAsiaTheme="minorEastAsia" w:hAnsiTheme="minorHAnsi" w:cstheme="minorBidi"/>
                <w:noProof/>
                <w:kern w:val="2"/>
                <w:szCs w:val="22"/>
                <w:lang w:eastAsia="zh-CN"/>
                <w14:ligatures w14:val="standardContextual"/>
              </w:rPr>
              <w:tab/>
            </w:r>
            <w:r>
              <w:rPr>
                <w:rStyle w:val="Hyperlink"/>
                <w:noProof/>
              </w:rPr>
              <w:t>Organization structure vs legal enity.</w:t>
            </w:r>
            <w:r>
              <w:rPr>
                <w:noProof/>
                <w:webHidden/>
              </w:rPr>
              <w:tab/>
              <w:fldChar w:fldCharType="begin"/>
              <w:instrText xml:space="preserve"> PAGEREF _Toc144391662 \h </w:instrText>
              <w:fldChar w:fldCharType="separate"/>
              <w:t>5</w:t>
              <w:fldChar w:fldCharType="end"/>
            </w:r>
          </w:hyperlink>
        </w:p>
        <w:p w14:paraId="0601F2DF" w14:textId="6822534B" w:rsidR="00F85AE5" w:rsidRDefault="00F85AE5">
          <w:pPr>
            <w:pStyle w:val="TOC1"/>
            <w:tabs>
              <w:tab w:val="left" w:pos="431"/>
            </w:tabs>
            <w:rPr>
              <w:rFonts w:asciiTheme="minorHAnsi" w:eastAsiaTheme="minorEastAsia" w:hAnsiTheme="minorHAnsi" w:cstheme="minorBidi"/>
              <w:b w:val="0"/>
              <w:noProof/>
              <w:kern w:val="2"/>
              <w:szCs w:val="22"/>
              <w:lang w:eastAsia="zh-CN"/>
              <w14:ligatures w14:val="standardContextual"/>
            </w:rPr>
          </w:pPr>
          <w:hyperlink w:anchor="_Toc144391663" w:history="1">
            <w:r>
              <w:rPr>
                <w:rStyle w:val="Hyperlink"/>
                <w:noProof/>
              </w:rPr>
              <w:t>3</w:t>
            </w:r>
            <w:r>
              <w:rPr>
                <w:rFonts w:asciiTheme="minorHAnsi" w:eastAsiaTheme="minorEastAsia" w:hAnsiTheme="minorHAnsi" w:cstheme="minorBidi"/>
                <w:b w:val="0"/>
                <w:noProof/>
                <w:kern w:val="2"/>
                <w:szCs w:val="22"/>
                <w:lang w:eastAsia="zh-CN"/>
                <w14:ligatures w14:val="standardContextual"/>
              </w:rPr>
              <w:tab/>
            </w:r>
            <w:r>
              <w:rPr>
                <w:rStyle w:val="Hyperlink"/>
                <w:noProof/>
              </w:rPr>
              <w:t>Legal Entity model</w:t>
            </w:r>
            <w:r>
              <w:rPr>
                <w:noProof/>
                <w:webHidden/>
              </w:rPr>
              <w:tab/>
              <w:fldChar w:fldCharType="begin"/>
              <w:instrText xml:space="preserve"> PAGEREF _Toc144391663 \h </w:instrText>
              <w:fldChar w:fldCharType="separate"/>
              <w:t>7</w:t>
              <w:fldChar w:fldCharType="end"/>
            </w:r>
          </w:hyperlink>
        </w:p>
        <w:p w14:paraId="13CF120B" w14:textId="192D7080"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64" w:history="1">
            <w:r>
              <w:rPr>
                <w:rStyle w:val="Hyperlink"/>
                <w:noProof/>
              </w:rPr>
              <w:t>3.1</w:t>
            </w:r>
            <w:r>
              <w:rPr>
                <w:rFonts w:asciiTheme="minorHAnsi" w:eastAsiaTheme="minorEastAsia" w:hAnsiTheme="minorHAnsi" w:cstheme="minorBidi"/>
                <w:noProof/>
                <w:kern w:val="2"/>
                <w:szCs w:val="22"/>
                <w:lang w:eastAsia="zh-CN"/>
                <w14:ligatures w14:val="standardContextual"/>
              </w:rPr>
              <w:tab/>
            </w:r>
            <w:r>
              <w:rPr>
                <w:rStyle w:val="Hyperlink"/>
                <w:noProof/>
              </w:rPr>
              <w:t>Legal Entity</w:t>
            </w:r>
            <w:r>
              <w:rPr>
                <w:noProof/>
                <w:webHidden/>
              </w:rPr>
              <w:tab/>
              <w:fldChar w:fldCharType="begin"/>
              <w:instrText xml:space="preserve"> PAGEREF _Toc144391664 \h </w:instrText>
              <w:fldChar w:fldCharType="separate"/>
              <w:t>7</w:t>
              <w:fldChar w:fldCharType="end"/>
            </w:r>
          </w:hyperlink>
        </w:p>
        <w:p w14:paraId="09F3F499" w14:textId="177356ED" w:rsidR="00F85AE5" w:rsidRDefault="00F85AE5">
          <w:pPr>
            <w:pStyle w:val="TOC3"/>
            <w:rPr>
              <w:rFonts w:asciiTheme="minorHAnsi" w:hAnsiTheme="minorHAnsi" w:cstheme="minorBidi"/>
              <w:noProof/>
              <w:kern w:val="2"/>
              <w:lang w:eastAsia="zh-CN"/>
              <w14:ligatures w14:val="standardContextual"/>
            </w:rPr>
          </w:pPr>
          <w:hyperlink w:anchor="_Toc144391665" w:history="1">
            <w:r>
              <w:rPr>
                <w:rStyle w:val="Hyperlink"/>
                <w:noProof/>
              </w:rPr>
              <w:t>3.1.1</w:t>
            </w:r>
            <w:r>
              <w:rPr>
                <w:rFonts w:asciiTheme="minorHAnsi" w:hAnsiTheme="minorHAnsi" w:cstheme="minorBidi"/>
                <w:noProof/>
                <w:kern w:val="2"/>
                <w:lang w:eastAsia="zh-CN"/>
                <w14:ligatures w14:val="standardContextual"/>
              </w:rPr>
              <w:tab/>
            </w:r>
            <w:r>
              <w:rPr>
                <w:rStyle w:val="Hyperlink"/>
                <w:noProof/>
              </w:rPr>
              <w:t>External Account Values</w:t>
            </w:r>
            <w:r>
              <w:rPr>
                <w:noProof/>
                <w:webHidden/>
              </w:rPr>
              <w:tab/>
              <w:fldChar w:fldCharType="begin"/>
              <w:instrText xml:space="preserve"> PAGEREF _Toc144391665 \h </w:instrText>
              <w:fldChar w:fldCharType="separate"/>
              <w:t>7</w:t>
              <w:fldChar w:fldCharType="end"/>
            </w:r>
          </w:hyperlink>
        </w:p>
        <w:p w14:paraId="6EFB3D13" w14:textId="62826C6E" w:rsidR="00F85AE5" w:rsidRDefault="00F85AE5">
          <w:pPr>
            <w:pStyle w:val="TOC3"/>
            <w:rPr>
              <w:rFonts w:asciiTheme="minorHAnsi" w:hAnsiTheme="minorHAnsi" w:cstheme="minorBidi"/>
              <w:noProof/>
              <w:kern w:val="2"/>
              <w:lang w:eastAsia="zh-CN"/>
              <w14:ligatures w14:val="standardContextual"/>
            </w:rPr>
          </w:pPr>
          <w:hyperlink w:anchor="_Toc144391666" w:history="1">
            <w:r>
              <w:rPr>
                <w:rStyle w:val="Hyperlink"/>
                <w:noProof/>
              </w:rPr>
              <w:t>3.1.2</w:t>
            </w:r>
            <w:r>
              <w:rPr>
                <w:rFonts w:asciiTheme="minorHAnsi" w:hAnsiTheme="minorHAnsi" w:cstheme="minorBidi"/>
                <w:noProof/>
                <w:kern w:val="2"/>
                <w:lang w:eastAsia="zh-CN"/>
                <w14:ligatures w14:val="standardContextual"/>
              </w:rPr>
              <w:tab/>
            </w:r>
            <w:r>
              <w:rPr>
                <w:rStyle w:val="Hyperlink"/>
                <w:noProof/>
              </w:rPr>
              <w:t>External Account Parts</w:t>
            </w:r>
            <w:r>
              <w:rPr>
                <w:noProof/>
                <w:webHidden/>
              </w:rPr>
              <w:tab/>
              <w:fldChar w:fldCharType="begin"/>
              <w:instrText xml:space="preserve"> PAGEREF _Toc144391666 \h </w:instrText>
              <w:fldChar w:fldCharType="separate"/>
              <w:t>8</w:t>
              <w:fldChar w:fldCharType="end"/>
            </w:r>
          </w:hyperlink>
        </w:p>
        <w:p w14:paraId="3762FFE5" w14:textId="07A73382"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67" w:history="1">
            <w:r>
              <w:rPr>
                <w:rStyle w:val="Hyperlink"/>
                <w:noProof/>
              </w:rPr>
              <w:t>3.2</w:t>
            </w:r>
            <w:r>
              <w:rPr>
                <w:rFonts w:asciiTheme="minorHAnsi" w:eastAsiaTheme="minorEastAsia" w:hAnsiTheme="minorHAnsi" w:cstheme="minorBidi"/>
                <w:noProof/>
                <w:kern w:val="2"/>
                <w:szCs w:val="22"/>
                <w:lang w:eastAsia="zh-CN"/>
                <w14:ligatures w14:val="standardContextual"/>
              </w:rPr>
              <w:tab/>
            </w:r>
            <w:r>
              <w:rPr>
                <w:rStyle w:val="Hyperlink"/>
                <w:noProof/>
              </w:rPr>
              <w:t>Accounting Class</w:t>
            </w:r>
            <w:r>
              <w:rPr>
                <w:noProof/>
                <w:webHidden/>
              </w:rPr>
              <w:tab/>
              <w:fldChar w:fldCharType="begin"/>
              <w:instrText xml:space="preserve"> PAGEREF _Toc144391667 \h </w:instrText>
              <w:fldChar w:fldCharType="separate"/>
              <w:t>8</w:t>
              <w:fldChar w:fldCharType="end"/>
            </w:r>
          </w:hyperlink>
        </w:p>
        <w:p w14:paraId="6BFFCB55" w14:textId="13E90071"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68" w:history="1">
            <w:r>
              <w:rPr>
                <w:rStyle w:val="Hyperlink"/>
                <w:noProof/>
              </w:rPr>
              <w:t>3.3</w:t>
            </w:r>
            <w:r>
              <w:rPr>
                <w:rFonts w:asciiTheme="minorHAnsi" w:eastAsiaTheme="minorEastAsia" w:hAnsiTheme="minorHAnsi" w:cstheme="minorBidi"/>
                <w:noProof/>
                <w:kern w:val="2"/>
                <w:szCs w:val="22"/>
                <w:lang w:eastAsia="zh-CN"/>
                <w14:ligatures w14:val="standardContextual"/>
              </w:rPr>
              <w:tab/>
            </w:r>
            <w:r>
              <w:rPr>
                <w:rStyle w:val="Hyperlink"/>
                <w:noProof/>
              </w:rPr>
              <w:t>Accounting Ledgers</w:t>
            </w:r>
            <w:r>
              <w:rPr>
                <w:noProof/>
                <w:webHidden/>
              </w:rPr>
              <w:tab/>
              <w:fldChar w:fldCharType="begin"/>
              <w:instrText xml:space="preserve"> PAGEREF _Toc144391668 \h </w:instrText>
              <w:fldChar w:fldCharType="separate"/>
              <w:t>8</w:t>
              <w:fldChar w:fldCharType="end"/>
            </w:r>
          </w:hyperlink>
        </w:p>
        <w:p w14:paraId="4F285F3C" w14:textId="215B3124"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69" w:history="1">
            <w:r>
              <w:rPr>
                <w:rStyle w:val="Hyperlink"/>
                <w:noProof/>
              </w:rPr>
              <w:t>3.4</w:t>
            </w:r>
            <w:r>
              <w:rPr>
                <w:rFonts w:asciiTheme="minorHAnsi" w:eastAsiaTheme="minorEastAsia" w:hAnsiTheme="minorHAnsi" w:cstheme="minorBidi"/>
                <w:noProof/>
                <w:kern w:val="2"/>
                <w:szCs w:val="22"/>
                <w:lang w:eastAsia="zh-CN"/>
                <w14:ligatures w14:val="standardContextual"/>
              </w:rPr>
              <w:tab/>
            </w:r>
            <w:r>
              <w:rPr>
                <w:rStyle w:val="Hyperlink"/>
                <w:noProof/>
              </w:rPr>
              <w:t>Accounting Rules</w:t>
            </w:r>
            <w:r>
              <w:rPr>
                <w:noProof/>
                <w:webHidden/>
              </w:rPr>
              <w:tab/>
              <w:fldChar w:fldCharType="begin"/>
              <w:instrText xml:space="preserve"> PAGEREF _Toc144391669 \h </w:instrText>
              <w:fldChar w:fldCharType="separate"/>
              <w:t>9</w:t>
              <w:fldChar w:fldCharType="end"/>
            </w:r>
          </w:hyperlink>
        </w:p>
        <w:p w14:paraId="5ADA553D" w14:textId="540C0FCE" w:rsidR="00F85AE5" w:rsidRDefault="00F85AE5">
          <w:pPr>
            <w:pStyle w:val="TOC3"/>
            <w:rPr>
              <w:rFonts w:asciiTheme="minorHAnsi" w:hAnsiTheme="minorHAnsi" w:cstheme="minorBidi"/>
              <w:noProof/>
              <w:kern w:val="2"/>
              <w:lang w:eastAsia="zh-CN"/>
              <w14:ligatures w14:val="standardContextual"/>
            </w:rPr>
          </w:pPr>
          <w:hyperlink w:anchor="_Toc144391670" w:history="1">
            <w:r>
              <w:rPr>
                <w:rStyle w:val="Hyperlink"/>
                <w:noProof/>
              </w:rPr>
              <w:t>3.4.1</w:t>
            </w:r>
            <w:r>
              <w:rPr>
                <w:rFonts w:asciiTheme="minorHAnsi" w:hAnsiTheme="minorHAnsi" w:cstheme="minorBidi"/>
                <w:noProof/>
                <w:kern w:val="2"/>
                <w:lang w:eastAsia="zh-CN"/>
                <w14:ligatures w14:val="standardContextual"/>
              </w:rPr>
              <w:tab/>
            </w:r>
            <w:r>
              <w:rPr>
                <w:rStyle w:val="Hyperlink"/>
                <w:noProof/>
              </w:rPr>
              <w:t>Accounting Events</w:t>
            </w:r>
            <w:r>
              <w:rPr>
                <w:noProof/>
                <w:webHidden/>
              </w:rPr>
              <w:tab/>
              <w:fldChar w:fldCharType="begin"/>
              <w:instrText xml:space="preserve"> PAGEREF _Toc144391670 \h </w:instrText>
              <w:fldChar w:fldCharType="separate"/>
              <w:t>9</w:t>
              <w:fldChar w:fldCharType="end"/>
            </w:r>
          </w:hyperlink>
        </w:p>
        <w:p w14:paraId="0504FA34" w14:textId="2D38F74A" w:rsidR="00F85AE5" w:rsidRDefault="00F85AE5">
          <w:pPr>
            <w:pStyle w:val="TOC3"/>
            <w:rPr>
              <w:rFonts w:asciiTheme="minorHAnsi" w:hAnsiTheme="minorHAnsi" w:cstheme="minorBidi"/>
              <w:noProof/>
              <w:kern w:val="2"/>
              <w:lang w:eastAsia="zh-CN"/>
              <w14:ligatures w14:val="standardContextual"/>
            </w:rPr>
          </w:pPr>
          <w:hyperlink w:anchor="_Toc144391671" w:history="1">
            <w:r>
              <w:rPr>
                <w:rStyle w:val="Hyperlink"/>
                <w:noProof/>
              </w:rPr>
              <w:t>3.4.2</w:t>
            </w:r>
            <w:r>
              <w:rPr>
                <w:rFonts w:asciiTheme="minorHAnsi" w:hAnsiTheme="minorHAnsi" w:cstheme="minorBidi"/>
                <w:noProof/>
                <w:kern w:val="2"/>
                <w:lang w:eastAsia="zh-CN"/>
                <w14:ligatures w14:val="standardContextual"/>
              </w:rPr>
              <w:tab/>
            </w:r>
            <w:r>
              <w:rPr>
                <w:rStyle w:val="Hyperlink"/>
                <w:noProof/>
              </w:rPr>
              <w:t>Formula</w:t>
            </w:r>
            <w:r>
              <w:rPr>
                <w:noProof/>
                <w:webHidden/>
              </w:rPr>
              <w:tab/>
              <w:fldChar w:fldCharType="begin"/>
              <w:instrText xml:space="preserve"> PAGEREF _Toc144391671 \h </w:instrText>
              <w:fldChar w:fldCharType="separate"/>
              <w:t>10</w:t>
              <w:fldChar w:fldCharType="end"/>
            </w:r>
          </w:hyperlink>
        </w:p>
        <w:p w14:paraId="2AFF45BA" w14:textId="11469100"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72" w:history="1">
            <w:r>
              <w:rPr>
                <w:rStyle w:val="Hyperlink"/>
                <w:noProof/>
                <w:lang w:val="en-GB"/>
              </w:rPr>
              <w:t>3.4.2.1</w:t>
            </w:r>
            <w:r>
              <w:rPr>
                <w:rFonts w:asciiTheme="minorHAnsi" w:eastAsiaTheme="minorEastAsia" w:hAnsiTheme="minorHAnsi"/>
                <w:noProof/>
                <w:kern w:val="2"/>
                <w:sz w:val="22"/>
                <w:lang w:val="en-US" w:eastAsia="zh-CN"/>
                <w14:ligatures w14:val="standardContextual"/>
              </w:rPr>
              <w:tab/>
            </w:r>
            <w:r>
              <w:rPr>
                <w:rStyle w:val="Hyperlink"/>
                <w:noProof/>
                <w:lang w:val="en-GB"/>
              </w:rPr>
              <w:t>Amount Type</w:t>
            </w:r>
            <w:r>
              <w:rPr>
                <w:noProof/>
                <w:webHidden/>
              </w:rPr>
              <w:tab/>
              <w:fldChar w:fldCharType="begin"/>
              <w:instrText xml:space="preserve"> PAGEREF _Toc144391672 \h </w:instrText>
              <w:fldChar w:fldCharType="separate"/>
              <w:t>10</w:t>
              <w:fldChar w:fldCharType="end"/>
            </w:r>
          </w:hyperlink>
        </w:p>
        <w:p w14:paraId="1E22CA30" w14:textId="10DB876D"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73" w:history="1">
            <w:r>
              <w:rPr>
                <w:rStyle w:val="Hyperlink"/>
                <w:noProof/>
                <w:lang w:val="en-GB"/>
              </w:rPr>
              <w:t>3.4.2.2</w:t>
            </w:r>
            <w:r>
              <w:rPr>
                <w:rFonts w:asciiTheme="minorHAnsi" w:eastAsiaTheme="minorEastAsia" w:hAnsiTheme="minorHAnsi"/>
                <w:noProof/>
                <w:kern w:val="2"/>
                <w:sz w:val="22"/>
                <w:lang w:val="en-US" w:eastAsia="zh-CN"/>
                <w14:ligatures w14:val="standardContextual"/>
              </w:rPr>
              <w:tab/>
            </w:r>
            <w:r>
              <w:rPr>
                <w:rStyle w:val="Hyperlink"/>
                <w:noProof/>
                <w:lang w:val="en-GB"/>
              </w:rPr>
              <w:t>Amount Group</w:t>
            </w:r>
            <w:r>
              <w:rPr>
                <w:noProof/>
                <w:webHidden/>
              </w:rPr>
              <w:tab/>
              <w:fldChar w:fldCharType="begin"/>
              <w:instrText xml:space="preserve"> PAGEREF _Toc144391673 \h </w:instrText>
              <w:fldChar w:fldCharType="separate"/>
              <w:t>10</w:t>
              <w:fldChar w:fldCharType="end"/>
            </w:r>
          </w:hyperlink>
        </w:p>
        <w:p w14:paraId="37B35035" w14:textId="5F9E9594"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74" w:history="1">
            <w:r>
              <w:rPr>
                <w:rStyle w:val="Hyperlink"/>
                <w:noProof/>
                <w:lang w:val="en-GB"/>
              </w:rPr>
              <w:t>3.4.2.3</w:t>
            </w:r>
            <w:r>
              <w:rPr>
                <w:rFonts w:asciiTheme="minorHAnsi" w:eastAsiaTheme="minorEastAsia" w:hAnsiTheme="minorHAnsi"/>
                <w:noProof/>
                <w:kern w:val="2"/>
                <w:sz w:val="22"/>
                <w:lang w:val="en-US" w:eastAsia="zh-CN"/>
                <w14:ligatures w14:val="standardContextual"/>
              </w:rPr>
              <w:tab/>
            </w:r>
            <w:r>
              <w:rPr>
                <w:rStyle w:val="Hyperlink"/>
                <w:noProof/>
                <w:lang w:val="en-GB"/>
              </w:rPr>
              <w:t>Formula Condition</w:t>
            </w:r>
            <w:r>
              <w:rPr>
                <w:noProof/>
                <w:webHidden/>
              </w:rPr>
              <w:tab/>
              <w:fldChar w:fldCharType="begin"/>
              <w:instrText xml:space="preserve"> PAGEREF _Toc144391674 \h </w:instrText>
              <w:fldChar w:fldCharType="separate"/>
              <w:t>11</w:t>
              <w:fldChar w:fldCharType="end"/>
            </w:r>
          </w:hyperlink>
        </w:p>
        <w:p w14:paraId="7518C0A4" w14:textId="4B703272" w:rsidR="00F85AE5" w:rsidRDefault="00F85AE5">
          <w:pPr>
            <w:pStyle w:val="TOC5"/>
            <w:rPr>
              <w:rFonts w:asciiTheme="minorHAnsi" w:eastAsiaTheme="minorEastAsia" w:hAnsiTheme="minorHAnsi"/>
              <w:noProof/>
              <w:kern w:val="2"/>
              <w:sz w:val="22"/>
              <w:lang w:val="en-US" w:eastAsia="zh-CN"/>
              <w14:ligatures w14:val="standardContextual"/>
            </w:rPr>
          </w:pPr>
          <w:hyperlink w:anchor="_Toc144391675" w:history="1">
            <w:r>
              <w:rPr>
                <w:rStyle w:val="Hyperlink"/>
                <w:noProof/>
                <w:lang w:val="en-GB"/>
              </w:rPr>
              <w:t>3.4.2.3.1</w:t>
            </w:r>
            <w:r>
              <w:rPr>
                <w:rFonts w:asciiTheme="minorHAnsi" w:eastAsiaTheme="minorEastAsia" w:hAnsiTheme="minorHAnsi"/>
                <w:noProof/>
                <w:kern w:val="2"/>
                <w:sz w:val="22"/>
                <w:lang w:val="en-US" w:eastAsia="zh-CN"/>
                <w14:ligatures w14:val="standardContextual"/>
              </w:rPr>
              <w:tab/>
            </w:r>
            <w:r>
              <w:rPr>
                <w:rStyle w:val="Hyperlink"/>
                <w:noProof/>
                <w:lang w:val="en-GB"/>
              </w:rPr>
              <w:t>Conditions</w:t>
            </w:r>
            <w:r>
              <w:rPr>
                <w:noProof/>
                <w:webHidden/>
              </w:rPr>
              <w:tab/>
              <w:fldChar w:fldCharType="begin"/>
              <w:instrText xml:space="preserve"> PAGEREF _Toc144391675 \h </w:instrText>
              <w:fldChar w:fldCharType="separate"/>
              <w:t>11</w:t>
              <w:fldChar w:fldCharType="end"/>
            </w:r>
          </w:hyperlink>
        </w:p>
        <w:p w14:paraId="51A3470B" w14:textId="064F9128" w:rsidR="00F85AE5" w:rsidRDefault="00F85AE5">
          <w:pPr>
            <w:pStyle w:val="TOC5"/>
            <w:rPr>
              <w:rFonts w:asciiTheme="minorHAnsi" w:eastAsiaTheme="minorEastAsia" w:hAnsiTheme="minorHAnsi"/>
              <w:noProof/>
              <w:kern w:val="2"/>
              <w:sz w:val="22"/>
              <w:lang w:val="en-US" w:eastAsia="zh-CN"/>
              <w14:ligatures w14:val="standardContextual"/>
            </w:rPr>
          </w:pPr>
          <w:hyperlink w:anchor="_Toc144391676" w:history="1">
            <w:r>
              <w:rPr>
                <w:rStyle w:val="Hyperlink"/>
                <w:noProof/>
                <w:lang w:val="en-GB"/>
              </w:rPr>
              <w:t>3.4.2.3.2</w:t>
            </w:r>
            <w:r>
              <w:rPr>
                <w:rFonts w:asciiTheme="minorHAnsi" w:eastAsiaTheme="minorEastAsia" w:hAnsiTheme="minorHAnsi"/>
                <w:noProof/>
                <w:kern w:val="2"/>
                <w:sz w:val="22"/>
                <w:lang w:val="en-US" w:eastAsia="zh-CN"/>
                <w14:ligatures w14:val="standardContextual"/>
              </w:rPr>
              <w:tab/>
            </w:r>
            <w:r>
              <w:rPr>
                <w:rStyle w:val="Hyperlink"/>
                <w:noProof/>
                <w:lang w:val="en-GB"/>
              </w:rPr>
              <w:t>Condition Values</w:t>
            </w:r>
            <w:r>
              <w:rPr>
                <w:noProof/>
                <w:webHidden/>
              </w:rPr>
              <w:tab/>
              <w:fldChar w:fldCharType="begin"/>
              <w:instrText xml:space="preserve"> PAGEREF _Toc144391676 \h </w:instrText>
              <w:fldChar w:fldCharType="separate"/>
              <w:t>12</w:t>
              <w:fldChar w:fldCharType="end"/>
            </w:r>
          </w:hyperlink>
        </w:p>
        <w:p w14:paraId="7FE94763" w14:textId="4D3B12A5" w:rsidR="00F85AE5" w:rsidRDefault="00F85AE5">
          <w:pPr>
            <w:pStyle w:val="TOC3"/>
            <w:rPr>
              <w:rFonts w:asciiTheme="minorHAnsi" w:hAnsiTheme="minorHAnsi" w:cstheme="minorBidi"/>
              <w:noProof/>
              <w:kern w:val="2"/>
              <w:lang w:eastAsia="zh-CN"/>
              <w14:ligatures w14:val="standardContextual"/>
            </w:rPr>
          </w:pPr>
          <w:hyperlink w:anchor="_Toc144391677" w:history="1">
            <w:r>
              <w:rPr>
                <w:rStyle w:val="Hyperlink"/>
                <w:noProof/>
              </w:rPr>
              <w:t>3.4.3</w:t>
            </w:r>
            <w:r>
              <w:rPr>
                <w:rFonts w:asciiTheme="minorHAnsi" w:hAnsiTheme="minorHAnsi" w:cstheme="minorBidi"/>
                <w:noProof/>
                <w:kern w:val="2"/>
                <w:lang w:eastAsia="zh-CN"/>
                <w14:ligatures w14:val="standardContextual"/>
              </w:rPr>
              <w:tab/>
            </w:r>
            <w:r>
              <w:rPr>
                <w:rStyle w:val="Hyperlink"/>
                <w:noProof/>
              </w:rPr>
              <w:t>Accounts</w:t>
            </w:r>
            <w:r>
              <w:rPr>
                <w:noProof/>
                <w:webHidden/>
              </w:rPr>
              <w:tab/>
              <w:fldChar w:fldCharType="begin"/>
              <w:instrText xml:space="preserve"> PAGEREF _Toc144391677 \h </w:instrText>
              <w:fldChar w:fldCharType="separate"/>
              <w:t>12</w:t>
              <w:fldChar w:fldCharType="end"/>
            </w:r>
          </w:hyperlink>
        </w:p>
        <w:p w14:paraId="33648B5D" w14:textId="23F081E3"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78" w:history="1">
            <w:r>
              <w:rPr>
                <w:rStyle w:val="Hyperlink"/>
                <w:noProof/>
                <w:lang w:val="en-GB"/>
              </w:rPr>
              <w:t>3.4.3.1</w:t>
            </w:r>
            <w:r>
              <w:rPr>
                <w:rFonts w:asciiTheme="minorHAnsi" w:eastAsiaTheme="minorEastAsia" w:hAnsiTheme="minorHAnsi"/>
                <w:noProof/>
                <w:kern w:val="2"/>
                <w:sz w:val="22"/>
                <w:lang w:val="en-US" w:eastAsia="zh-CN"/>
                <w14:ligatures w14:val="standardContextual"/>
              </w:rPr>
              <w:tab/>
            </w:r>
            <w:r>
              <w:rPr>
                <w:rStyle w:val="Hyperlink"/>
                <w:noProof/>
                <w:lang w:val="en-GB"/>
              </w:rPr>
              <w:t>ChartOfAccount</w:t>
            </w:r>
            <w:r>
              <w:rPr>
                <w:noProof/>
                <w:webHidden/>
              </w:rPr>
              <w:tab/>
              <w:fldChar w:fldCharType="begin"/>
              <w:instrText xml:space="preserve"> PAGEREF _Toc144391678 \h </w:instrText>
              <w:fldChar w:fldCharType="separate"/>
              <w:t>12</w:t>
              <w:fldChar w:fldCharType="end"/>
            </w:r>
          </w:hyperlink>
        </w:p>
        <w:p w14:paraId="334345EE" w14:textId="1DA454E9"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79" w:history="1">
            <w:r>
              <w:rPr>
                <w:rStyle w:val="Hyperlink"/>
                <w:noProof/>
              </w:rPr>
              <w:t>3.4.3.2</w:t>
            </w:r>
            <w:r>
              <w:rPr>
                <w:rFonts w:asciiTheme="minorHAnsi" w:eastAsiaTheme="minorEastAsia" w:hAnsiTheme="minorHAnsi"/>
                <w:noProof/>
                <w:kern w:val="2"/>
                <w:sz w:val="22"/>
                <w:lang w:val="en-US" w:eastAsia="zh-CN"/>
                <w14:ligatures w14:val="standardContextual"/>
              </w:rPr>
              <w:tab/>
            </w:r>
            <w:r>
              <w:rPr>
                <w:rStyle w:val="Hyperlink"/>
                <w:noProof/>
              </w:rPr>
              <w:t>PseudoAccountCOA</w:t>
            </w:r>
            <w:r>
              <w:rPr>
                <w:noProof/>
                <w:webHidden/>
              </w:rPr>
              <w:tab/>
              <w:fldChar w:fldCharType="begin"/>
              <w:instrText xml:space="preserve"> PAGEREF _Toc144391679 \h </w:instrText>
              <w:fldChar w:fldCharType="separate"/>
              <w:t>12</w:t>
              <w:fldChar w:fldCharType="end"/>
            </w:r>
          </w:hyperlink>
        </w:p>
        <w:p w14:paraId="36DE7874" w14:textId="1A045627"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80" w:history="1">
            <w:r>
              <w:rPr>
                <w:rStyle w:val="Hyperlink"/>
                <w:noProof/>
              </w:rPr>
              <w:t>3.4.3.3</w:t>
            </w:r>
            <w:r>
              <w:rPr>
                <w:rFonts w:asciiTheme="minorHAnsi" w:eastAsiaTheme="minorEastAsia" w:hAnsiTheme="minorHAnsi"/>
                <w:noProof/>
                <w:kern w:val="2"/>
                <w:sz w:val="22"/>
                <w:lang w:val="en-US" w:eastAsia="zh-CN"/>
                <w14:ligatures w14:val="standardContextual"/>
              </w:rPr>
              <w:tab/>
            </w:r>
            <w:r>
              <w:rPr>
                <w:rStyle w:val="Hyperlink"/>
                <w:noProof/>
              </w:rPr>
              <w:t>PseudoAccount</w:t>
            </w:r>
            <w:r>
              <w:rPr>
                <w:noProof/>
                <w:webHidden/>
              </w:rPr>
              <w:tab/>
              <w:fldChar w:fldCharType="begin"/>
              <w:instrText xml:space="preserve"> PAGEREF _Toc144391680 \h </w:instrText>
              <w:fldChar w:fldCharType="separate"/>
              <w:t>13</w:t>
              <w:fldChar w:fldCharType="end"/>
            </w:r>
          </w:hyperlink>
        </w:p>
        <w:p w14:paraId="0FBFCE70" w14:textId="378CE713" w:rsidR="00F85AE5" w:rsidRDefault="00F85AE5">
          <w:pPr>
            <w:pStyle w:val="TOC4"/>
            <w:rPr>
              <w:rFonts w:asciiTheme="minorHAnsi" w:eastAsiaTheme="minorEastAsia" w:hAnsiTheme="minorHAnsi"/>
              <w:noProof/>
              <w:kern w:val="2"/>
              <w:sz w:val="22"/>
              <w:lang w:val="en-US" w:eastAsia="zh-CN"/>
              <w14:ligatures w14:val="standardContextual"/>
            </w:rPr>
          </w:pPr>
          <w:hyperlink w:anchor="_Toc144391681" w:history="1">
            <w:r>
              <w:rPr>
                <w:rStyle w:val="Hyperlink"/>
                <w:noProof/>
                <w:lang w:val="en-GB"/>
              </w:rPr>
              <w:t>3.4.3.4</w:t>
            </w:r>
            <w:r>
              <w:rPr>
                <w:rFonts w:asciiTheme="minorHAnsi" w:eastAsiaTheme="minorEastAsia" w:hAnsiTheme="minorHAnsi"/>
                <w:noProof/>
                <w:kern w:val="2"/>
                <w:sz w:val="22"/>
                <w:lang w:val="en-US" w:eastAsia="zh-CN"/>
                <w14:ligatures w14:val="standardContextual"/>
              </w:rPr>
              <w:tab/>
            </w:r>
            <w:r>
              <w:rPr>
                <w:rStyle w:val="Hyperlink"/>
                <w:noProof/>
              </w:rPr>
              <w:t>PseudoAccountExtparts</w:t>
            </w:r>
            <w:r>
              <w:rPr>
                <w:noProof/>
                <w:webHidden/>
              </w:rPr>
              <w:tab/>
              <w:fldChar w:fldCharType="begin"/>
              <w:instrText xml:space="preserve"> PAGEREF _Toc144391681 \h </w:instrText>
              <w:fldChar w:fldCharType="separate"/>
              <w:t>13</w:t>
              <w:fldChar w:fldCharType="end"/>
            </w:r>
          </w:hyperlink>
        </w:p>
        <w:p w14:paraId="4C5F5F6D" w14:textId="04C7E4FC"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82" w:history="1">
            <w:r>
              <w:rPr>
                <w:rStyle w:val="Hyperlink"/>
                <w:noProof/>
              </w:rPr>
              <w:t>3.5</w:t>
            </w:r>
            <w:r>
              <w:rPr>
                <w:rFonts w:asciiTheme="minorHAnsi" w:eastAsiaTheme="minorEastAsia" w:hAnsiTheme="minorHAnsi" w:cstheme="minorBidi"/>
                <w:noProof/>
                <w:kern w:val="2"/>
                <w:szCs w:val="22"/>
                <w:lang w:eastAsia="zh-CN"/>
                <w14:ligatures w14:val="standardContextual"/>
              </w:rPr>
              <w:tab/>
            </w:r>
            <w:r>
              <w:rPr>
                <w:rStyle w:val="Hyperlink"/>
                <w:noProof/>
              </w:rPr>
              <w:t>Legal Entity - Connection flow</w:t>
            </w:r>
            <w:r>
              <w:rPr>
                <w:noProof/>
                <w:webHidden/>
              </w:rPr>
              <w:tab/>
              <w:fldChar w:fldCharType="begin"/>
              <w:instrText xml:space="preserve"> PAGEREF _Toc144391682 \h </w:instrText>
              <w:fldChar w:fldCharType="separate"/>
              <w:t>13</w:t>
              <w:fldChar w:fldCharType="end"/>
            </w:r>
          </w:hyperlink>
        </w:p>
        <w:p w14:paraId="01DCB00B" w14:textId="041A353A" w:rsidR="00F85AE5" w:rsidRDefault="00F85AE5">
          <w:pPr>
            <w:pStyle w:val="TOC1"/>
            <w:tabs>
              <w:tab w:val="left" w:pos="431"/>
            </w:tabs>
            <w:rPr>
              <w:rFonts w:asciiTheme="minorHAnsi" w:eastAsiaTheme="minorEastAsia" w:hAnsiTheme="minorHAnsi" w:cstheme="minorBidi"/>
              <w:b w:val="0"/>
              <w:noProof/>
              <w:kern w:val="2"/>
              <w:szCs w:val="22"/>
              <w:lang w:eastAsia="zh-CN"/>
              <w14:ligatures w14:val="standardContextual"/>
            </w:rPr>
          </w:pPr>
          <w:hyperlink w:anchor="_Toc144391683" w:history="1">
            <w:r>
              <w:rPr>
                <w:rStyle w:val="Hyperlink"/>
                <w:noProof/>
                <w:lang w:val="en-GB"/>
              </w:rPr>
              <w:t>4</w:t>
            </w:r>
            <w:r>
              <w:rPr>
                <w:rFonts w:asciiTheme="minorHAnsi" w:eastAsiaTheme="minorEastAsia" w:hAnsiTheme="minorHAnsi" w:cstheme="minorBidi"/>
                <w:b w:val="0"/>
                <w:noProof/>
                <w:kern w:val="2"/>
                <w:szCs w:val="22"/>
                <w:lang w:eastAsia="zh-CN"/>
                <w14:ligatures w14:val="standardContextual"/>
              </w:rPr>
              <w:tab/>
            </w:r>
            <w:r>
              <w:rPr>
                <w:rStyle w:val="Hyperlink"/>
                <w:noProof/>
                <w:lang w:val="en-GB"/>
              </w:rPr>
              <w:t>General issues/areas</w:t>
            </w:r>
            <w:r>
              <w:rPr>
                <w:noProof/>
                <w:webHidden/>
              </w:rPr>
              <w:tab/>
              <w:fldChar w:fldCharType="begin"/>
              <w:instrText xml:space="preserve"> PAGEREF _Toc144391683 \h </w:instrText>
              <w:fldChar w:fldCharType="separate"/>
              <w:t>14</w:t>
              <w:fldChar w:fldCharType="end"/>
            </w:r>
          </w:hyperlink>
        </w:p>
        <w:p w14:paraId="0A5A4880" w14:textId="03C72BF4" w:rsidR="00F85AE5" w:rsidRDefault="00F85AE5">
          <w:pPr>
            <w:pStyle w:val="TOC2"/>
            <w:tabs>
              <w:tab w:val="left" w:pos="1080"/>
            </w:tabs>
            <w:rPr>
              <w:rFonts w:asciiTheme="minorHAnsi" w:eastAsiaTheme="minorEastAsia" w:hAnsiTheme="minorHAnsi" w:cstheme="minorBidi"/>
              <w:noProof/>
              <w:kern w:val="2"/>
              <w:szCs w:val="22"/>
              <w:lang w:eastAsia="zh-CN"/>
              <w14:ligatures w14:val="standardContextual"/>
            </w:rPr>
          </w:pPr>
          <w:hyperlink w:anchor="_Toc144391684" w:history="1">
            <w:r>
              <w:rPr>
                <w:rStyle w:val="Hyperlink"/>
                <w:noProof/>
              </w:rPr>
              <w:t>4.1</w:t>
            </w:r>
            <w:r>
              <w:rPr>
                <w:rFonts w:asciiTheme="minorHAnsi" w:eastAsiaTheme="minorEastAsia" w:hAnsiTheme="minorHAnsi" w:cstheme="minorBidi"/>
                <w:noProof/>
                <w:kern w:val="2"/>
                <w:szCs w:val="22"/>
                <w:lang w:eastAsia="zh-CN"/>
                <w14:ligatures w14:val="standardContextual"/>
              </w:rPr>
              <w:tab/>
            </w:r>
            <w:r>
              <w:rPr>
                <w:rStyle w:val="Hyperlink"/>
                <w:noProof/>
              </w:rPr>
              <w:t>Translations</w:t>
            </w:r>
            <w:r>
              <w:rPr>
                <w:noProof/>
                <w:webHidden/>
              </w:rPr>
              <w:tab/>
              <w:fldChar w:fldCharType="begin"/>
              <w:instrText xml:space="preserve"> PAGEREF _Toc144391684 \h </w:instrText>
              <w:fldChar w:fldCharType="separate"/>
              <w:t>14</w:t>
              <w:fldChar w:fldCharType="end"/>
            </w:r>
          </w:hyperlink>
        </w:p>
        <w:p w14:paraId="2E4596AF" w14:textId="449C1A50" w:rsidR="006D2AF8" w:rsidRPr="00F70016" w:rsidRDefault="00C95315">
          <w:pPr>
            <w:rPr>
              <w:lang w:val="en-GB"/>
            </w:rPr>
          </w:pPr>
          <w:r>
            <w:rPr>
              <w:rFonts w:eastAsia="Times New Roman" w:cs="Times New Roman"/>
              <w:szCs w:val="20"/>
              <w:lang w:val="en-GB"/>
            </w:rPr>
            <w:fldChar w:fldCharType="end"/>
          </w:r>
        </w:p>
      </w:sdtContent>
    </w:sdt>
    <w:p w14:paraId="3EB27697" w14:textId="77777777" w:rsidR="00C81870" w:rsidRDefault="00C81870">
      <w:pPr>
        <w:widowControl/>
        <w:tabs>
          <w:tab w:val="clear" w:pos="794"/>
        </w:tabs>
        <w:spacing w:line="240" w:lineRule="auto"/>
        <w:rPr>
          <w:rFonts w:eastAsiaTheme="majorEastAsia" w:cstheme="majorBidi"/>
          <w:b/>
          <w:bCs/>
          <w:color w:val="000000" w:themeColor="text1"/>
          <w:spacing w:val="-10"/>
          <w:sz w:val="28"/>
          <w:szCs w:val="24"/>
          <w:lang w:val="en-GB"/>
        </w:rPr>
      </w:pPr>
      <w:bookmarkStart w:id="0" w:name="_Toc54176699"/>
      <w:bookmarkStart w:id="1" w:name="_Toc54176700"/>
      <w:bookmarkStart w:id="2" w:name="_Toc400107297"/>
      <w:bookmarkStart w:id="3" w:name="_Toc533490578"/>
      <w:bookmarkStart w:id="4" w:name="_Toc20125258"/>
      <w:bookmarkStart w:id="5" w:name="_Toc23564422"/>
      <w:bookmarkStart w:id="6" w:name="_Toc26265330"/>
      <w:bookmarkStart w:id="7" w:name="_Toc37040201"/>
      <w:bookmarkStart w:id="8" w:name="_Toc37650247"/>
      <w:bookmarkStart w:id="9" w:name="_Toc40261623"/>
      <w:bookmarkStart w:id="10" w:name="_Toc169499107"/>
      <w:bookmarkStart w:id="11" w:name="_Toc213641728"/>
      <w:bookmarkEnd w:id="0"/>
      <w:bookmarkEnd w:id="1"/>
      <w:r>
        <w:rPr>
          <w:rFonts w:eastAsiaTheme="majorEastAsia" w:cstheme="majorBidi"/>
          <w:b/>
          <w:bCs/>
          <w:color w:val="000000" w:themeColor="text1"/>
          <w:spacing w:val="-10"/>
          <w:sz w:val="28"/>
          <w:szCs w:val="24"/>
          <w:lang w:val="en-GB"/>
        </w:rPr>
        <w:br w:type="page"/>
      </w:r>
    </w:p>
    <w:p w14:paraId="5F7C4F7A" w14:textId="77777777" w:rsidR="0014128F" w:rsidRPr="00F70016" w:rsidRDefault="0014128F" w:rsidP="008B0B85">
      <w:pPr>
        <w:pStyle w:val="Heading1"/>
        <w:rPr>
          <w:lang w:val="en-GB"/>
        </w:rPr>
      </w:pPr>
      <w:bookmarkStart w:id="12" w:name="_Toc144391660"/>
      <w:r>
        <w:rPr>
          <w:lang w:val="en-GB"/>
        </w:rPr>
        <w:lastRenderedPageBreak/>
        <w:t>Introduction</w:t>
      </w:r>
      <w:bookmarkEnd w:id="2"/>
      <w:bookmarkEnd w:id="12"/>
    </w:p>
    <w:p w14:paraId="3F01E63E" w14:textId="58ECD04C" w:rsidR="003B6A06" w:rsidRDefault="00283786" w:rsidP="00583F8E">
      <w:pPr>
        <w:pStyle w:val="Brdtext"/>
      </w:pPr>
      <w:r>
        <w:t xml:space="preserve">This document is inteeded to cover the new Accounting domain at a high level.</w:t>
      </w:r>
    </w:p>
    <w:p w14:paraId="21D02A2B" w14:textId="02AC40C7" w:rsidR="00283786" w:rsidRPr="00E12B43" w:rsidRDefault="00283786" w:rsidP="00583F8E">
      <w:pPr>
        <w:pStyle w:val="Brdtext"/>
      </w:pPr>
    </w:p>
    <w:p w14:paraId="35F17E23" w14:textId="117DBC4D" w:rsidR="00921824" w:rsidRDefault="00921824" w:rsidP="002B1268">
      <w:pPr>
        <w:rPr>
          <w:lang w:val="en-GB"/>
        </w:rPr>
      </w:pPr>
    </w:p>
    <w:p w14:paraId="6215899D" w14:textId="77777777" w:rsidR="002A0BFB" w:rsidRDefault="002A0BFB" w:rsidP="0022788C">
      <w:pPr>
        <w:pStyle w:val="Brdtext"/>
        <w:spacing w:before="120"/>
        <w:rPr>
          <w:spacing w:val="-10"/>
          <w:sz w:val="28"/>
          <w:szCs w:val="24"/>
        </w:rPr>
      </w:pPr>
      <w:r>
        <w:br w:type="page"/>
      </w:r>
    </w:p>
    <w:p w14:paraId="793A2B5D" w14:textId="77777777" w:rsidR="00B15C0C" w:rsidRPr="00F70016" w:rsidDel="008B1B70" w:rsidRDefault="00B15C0C" w:rsidP="006D2AF8">
      <w:pPr>
        <w:pStyle w:val="Heading1"/>
        <w:rPr>
          <w:lang w:val="en-GB"/>
        </w:rPr>
      </w:pPr>
      <w:bookmarkStart w:id="13" w:name="_Toc400107303"/>
      <w:bookmarkStart w:id="14" w:name="_Toc144391661"/>
      <w:bookmarkStart w:id="15" w:name="_Ref361822589"/>
      <w:bookmarkStart w:id="16" w:name="_Ref241306879"/>
      <w:bookmarkStart w:id="17" w:name="_Ref241309173"/>
      <w:bookmarkEnd w:id="3"/>
      <w:bookmarkEnd w:id="4"/>
      <w:bookmarkEnd w:id="5"/>
      <w:bookmarkEnd w:id="6"/>
      <w:bookmarkEnd w:id="7"/>
      <w:bookmarkEnd w:id="8"/>
      <w:bookmarkEnd w:id="9"/>
      <w:bookmarkEnd w:id="10"/>
      <w:bookmarkEnd w:id="11"/>
      <w:r>
        <w:rPr>
          <w:lang w:val="en-GB"/>
        </w:rPr>
        <w:lastRenderedPageBreak/>
        <w:t>New functionality</w:t>
      </w:r>
      <w:bookmarkEnd w:id="13"/>
      <w:bookmarkEnd w:id="14"/>
    </w:p>
    <w:p w14:paraId="479E8279" w14:textId="37DE2353" w:rsidR="00CF0831" w:rsidRDefault="00283786" w:rsidP="00583F8E">
      <w:pPr>
        <w:rPr>
          <w:lang w:val="en-GB"/>
        </w:rPr>
      </w:pPr>
      <w:bookmarkStart w:id="18" w:name="_Toc400107311"/>
      <w:bookmarkEnd w:id="15"/>
      <w:bookmarkEnd w:id="16"/>
      <w:bookmarkEnd w:id="17"/>
      <w:r>
        <w:rPr>
          <w:lang w:val="en-GB"/>
        </w:rPr>
        <w:t>The accounting domain will be a separate microservice that will take care of all accounting related work. This includes the full configuration of needed structural data and all created bookings.</w:t>
      </w:r>
    </w:p>
    <w:p w14:paraId="5A2F805F" w14:textId="77777777" w:rsidR="000D75B1" w:rsidRDefault="000D75B1" w:rsidP="000D75B1">
      <w:pPr>
        <w:spacing w:before="120"/>
        <w:rPr>
          <w:lang w:val="en-GB"/>
        </w:rPr>
      </w:pPr>
      <w:r>
        <w:rPr>
          <w:lang w:val="en-GB"/>
        </w:rPr>
        <w:t>Other domains will provide accounting data for specific events via messages.</w:t>
        <w:br/>
        <w:t>Messages will always contain all data that the accounting module may need to complete its work using booking rules defined in the accounting domain.</w:t>
      </w:r>
    </w:p>
    <w:p w14:paraId="720211FD" w14:textId="38A62D95" w:rsidR="000D75B1" w:rsidRDefault="000D75B1" w:rsidP="000D75B1">
      <w:pPr>
        <w:spacing w:before="120"/>
        <w:rPr>
          <w:lang w:val="en-GB"/>
        </w:rPr>
      </w:pPr>
      <w:r>
        <w:rPr>
          <w:lang w:val="en-GB"/>
        </w:rPr>
        <w:t xml:space="preserve">Portfolio must always be a part of every message. I.e. if another domain calls the AR domain and does not have any portfolio at all, a portfolio to be used must still be provided. </w:t>
        <w:br/>
        <w:t>Or we must have logic in accounting domain (and other domains) that default to a specific, preset portfolio if portfolio is not provided by the “external” part at the call to our domains.</w:t>
      </w:r>
    </w:p>
    <w:p w14:paraId="1E176D93" w14:textId="7C782E67" w:rsidR="000D75B1" w:rsidRDefault="000D75B1" w:rsidP="000D75B1">
      <w:pPr>
        <w:pStyle w:val="Heading2"/>
      </w:pPr>
      <w:bookmarkStart w:id="19" w:name="_Toc144391662"/>
      <w:r>
        <w:t xml:space="preserve">Organization structure vs legal enity.</w:t>
      </w:r>
      <w:bookmarkEnd w:id="19"/>
    </w:p>
    <w:p w14:paraId="49D04F87" w14:textId="0E8A8DDB" w:rsidR="008A502A" w:rsidRDefault="006252E4" w:rsidP="00283786">
      <w:pPr>
        <w:spacing w:before="120"/>
        <w:rPr>
          <w:lang w:val="en-GB"/>
        </w:rPr>
      </w:pPr>
      <w:r>
        <w:rPr>
          <w:lang w:val="en-GB"/>
        </w:rPr>
        <w:t xml:space="preserve">The accounting setup will always be defined at the Legal Entity level which in turn is connected to an Organization Unit (OU) in a one-to-one relationship. I.e. an Organization Unit controls the accounting by using a specific Legal Entity. It is though possible to have an Organization Unit with no defined Legal Entity, if the OU is a child to another parent OU. If this is the case then the logic will find a legal entity, connected to a parent OU at the nearest upper level in the hierarchy that has a legal entity defined.</w:t>
      </w:r>
    </w:p>
    <w:p w14:paraId="600C128E" w14:textId="17D4626B" w:rsidR="008A502A" w:rsidRDefault="007B42DF" w:rsidP="00283786">
      <w:pPr>
        <w:spacing w:before="120"/>
        <w:rPr>
          <w:lang w:val="en-GB"/>
        </w:rPr>
      </w:pPr>
      <w:r>
        <w:rPr>
          <w:lang w:val="en-GB"/>
        </w:rPr>
        <w:t xml:space="preserve">Example of organization structures:</w:t>
      </w:r>
    </w:p>
    <w:p w14:paraId="47421914" w14:textId="105DFDA7" w:rsidR="008A502A" w:rsidRDefault="008A502A" w:rsidP="00283786">
      <w:pPr>
        <w:spacing w:before="120"/>
        <w:rPr>
          <w:lang w:val="en-GB"/>
        </w:rPr>
      </w:pPr>
      <w:r>
        <w:rPr>
          <w:lang w:val="en-GB"/>
        </w:rPr>
        <w:br/>
      </w:r>
      <w:r>
        <w:rPr>
          <w:noProof/>
        </w:rPr>
        <w:drawing>
          <wp:inline distT="0" distB="0" distL="0" distR="0" wp14:anchorId="2A1376AF" wp14:editId="47BCDD55">
            <wp:extent cx="4019048" cy="1914286"/>
            <wp:effectExtent l="0" t="0" r="635" b="0"/>
            <wp:docPr id="3" name="Picture 3" descr="A diagram of a company organiz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 organization&#10;&#10;Description automatically generated"/>
                    <pic:cNvPicPr/>
                  </pic:nvPicPr>
                  <pic:blipFill>
                    <a:blip r:embed="rId11"/>
                    <a:stretch>
                      <a:fillRect/>
                    </a:stretch>
                  </pic:blipFill>
                  <pic:spPr>
                    <a:xfrm>
                      <a:off x="0" y="0"/>
                      <a:ext cx="4019048" cy="1914286"/>
                    </a:xfrm>
                    <a:prstGeom prst="rect">
                      <a:avLst/>
                    </a:prstGeom>
                  </pic:spPr>
                </pic:pic>
              </a:graphicData>
            </a:graphic>
          </wp:inline>
        </w:drawing>
      </w:r>
    </w:p>
    <w:p w14:paraId="31F513C4" w14:textId="4423BD1D" w:rsidR="008A502A" w:rsidRDefault="008A502A" w:rsidP="00283786">
      <w:pPr>
        <w:spacing w:before="120"/>
        <w:rPr>
          <w:lang w:val="en-GB"/>
        </w:rPr>
      </w:pPr>
      <w:r>
        <w:rPr>
          <w:lang w:val="en-GB"/>
        </w:rPr>
        <w:t>Only one legal entity is used for handling all accounting.</w:t>
      </w:r>
    </w:p>
    <w:p w14:paraId="10FE7102" w14:textId="77777777" w:rsidR="008A502A" w:rsidRDefault="008A502A" w:rsidP="00283786">
      <w:pPr>
        <w:spacing w:before="120"/>
        <w:rPr>
          <w:lang w:val="en-GB"/>
        </w:rPr>
      </w:pPr>
    </w:p>
    <w:p w14:paraId="3EA6EC59" w14:textId="2DEF7F39" w:rsidR="008A502A" w:rsidRDefault="008A502A" w:rsidP="00283786">
      <w:pPr>
        <w:spacing w:before="120"/>
        <w:rPr>
          <w:lang w:val="en-GB"/>
        </w:rPr>
      </w:pPr>
      <w:r>
        <w:rPr>
          <w:noProof/>
        </w:rPr>
        <w:lastRenderedPageBreak/>
        <w:drawing>
          <wp:inline distT="0" distB="0" distL="0" distR="0" wp14:anchorId="57F0745D" wp14:editId="3EACF8A4">
            <wp:extent cx="4990476" cy="2495238"/>
            <wp:effectExtent l="0" t="0" r="635" b="635"/>
            <wp:docPr id="4" name="Picture 4" descr="A diagram of a company organiz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 organization&#10;&#10;Description automatically generated"/>
                    <pic:cNvPicPr/>
                  </pic:nvPicPr>
                  <pic:blipFill>
                    <a:blip r:embed="rId12"/>
                    <a:stretch>
                      <a:fillRect/>
                    </a:stretch>
                  </pic:blipFill>
                  <pic:spPr>
                    <a:xfrm>
                      <a:off x="0" y="0"/>
                      <a:ext cx="4990476" cy="2495238"/>
                    </a:xfrm>
                    <a:prstGeom prst="rect">
                      <a:avLst/>
                    </a:prstGeom>
                  </pic:spPr>
                </pic:pic>
              </a:graphicData>
            </a:graphic>
          </wp:inline>
        </w:drawing>
      </w:r>
    </w:p>
    <w:p w14:paraId="085798B6" w14:textId="67DD854A" w:rsidR="008A502A" w:rsidRDefault="008A502A" w:rsidP="00283786">
      <w:pPr>
        <w:spacing w:before="120"/>
        <w:rPr>
          <w:lang w:val="en-GB"/>
        </w:rPr>
      </w:pPr>
      <w:r>
        <w:rPr>
          <w:lang w:val="en-GB"/>
        </w:rPr>
        <w:t xml:space="preserve">Only one legal entity is used for handling all accounting. Organization units B,C andD will all use the same legal entity defined for organization unit A.</w:t>
      </w:r>
    </w:p>
    <w:p w14:paraId="760E8CF9" w14:textId="6541708A" w:rsidR="008A502A" w:rsidRDefault="008A502A" w:rsidP="00283786">
      <w:pPr>
        <w:spacing w:before="120"/>
        <w:rPr>
          <w:lang w:val="en-GB"/>
        </w:rPr>
      </w:pPr>
      <w:r>
        <w:rPr>
          <w:noProof/>
        </w:rPr>
        <w:drawing>
          <wp:inline distT="0" distB="0" distL="0" distR="0" wp14:anchorId="1A875B91" wp14:editId="0B6B8E4B">
            <wp:extent cx="5759450" cy="2827655"/>
            <wp:effectExtent l="0" t="0" r="0" b="0"/>
            <wp:docPr id="5" name="Picture 5" descr="A diagram of a company organiz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 organization&#10;&#10;Description automatically generated"/>
                    <pic:cNvPicPr/>
                  </pic:nvPicPr>
                  <pic:blipFill>
                    <a:blip r:embed="rId13"/>
                    <a:stretch>
                      <a:fillRect/>
                    </a:stretch>
                  </pic:blipFill>
                  <pic:spPr>
                    <a:xfrm>
                      <a:off x="0" y="0"/>
                      <a:ext cx="5759450" cy="2827655"/>
                    </a:xfrm>
                    <a:prstGeom prst="rect">
                      <a:avLst/>
                    </a:prstGeom>
                  </pic:spPr>
                </pic:pic>
              </a:graphicData>
            </a:graphic>
          </wp:inline>
        </w:drawing>
      </w:r>
    </w:p>
    <w:p w14:paraId="2D80F106" w14:textId="555E15C6" w:rsidR="007B42DF" w:rsidRDefault="008A502A" w:rsidP="00283786">
      <w:pPr>
        <w:spacing w:before="120"/>
        <w:rPr>
          <w:lang w:val="en-GB"/>
        </w:rPr>
      </w:pPr>
      <w:r>
        <w:rPr>
          <w:lang w:val="en-GB"/>
        </w:rPr>
        <w:t>Three legal entities will be in effect to handle the accounting.</w:t>
      </w:r>
    </w:p>
    <w:p w14:paraId="2589BAFF" w14:textId="31C86297" w:rsidR="008A502A" w:rsidRDefault="008A502A" w:rsidP="00096D3E">
      <w:pPr>
        <w:pStyle w:val="ListParagraph"/>
        <w:numPr>
          <w:ilvl w:val="0"/>
          <w:numId w:val="4"/>
        </w:numPr>
        <w:spacing w:before="120"/>
        <w:rPr>
          <w:lang w:val="en-GB"/>
        </w:rPr>
      </w:pPr>
      <w:r>
        <w:rPr>
          <w:lang w:val="en-GB"/>
        </w:rPr>
        <w:t>Organization unit B will use its own legal entity.</w:t>
      </w:r>
    </w:p>
    <w:p w14:paraId="1B3E874D" w14:textId="3934FE97" w:rsidR="008A502A" w:rsidRDefault="008A502A" w:rsidP="00096D3E">
      <w:pPr>
        <w:pStyle w:val="ListParagraph"/>
        <w:numPr>
          <w:ilvl w:val="0"/>
          <w:numId w:val="4"/>
        </w:numPr>
        <w:spacing w:before="120"/>
        <w:rPr>
          <w:lang w:val="en-GB"/>
        </w:rPr>
      </w:pPr>
      <w:r>
        <w:rPr>
          <w:lang w:val="en-GB"/>
        </w:rPr>
        <w:t>Organization unit D will use its own legal entity.</w:t>
      </w:r>
    </w:p>
    <w:p w14:paraId="0451F507" w14:textId="619D6B72" w:rsidR="008A502A" w:rsidRDefault="008A502A" w:rsidP="00096D3E">
      <w:pPr>
        <w:pStyle w:val="ListParagraph"/>
        <w:numPr>
          <w:ilvl w:val="0"/>
          <w:numId w:val="4"/>
        </w:numPr>
        <w:spacing w:before="120"/>
        <w:rPr>
          <w:lang w:val="en-GB"/>
        </w:rPr>
      </w:pPr>
      <w:r>
        <w:rPr>
          <w:lang w:val="en-GB"/>
        </w:rPr>
        <w:t>Organization unit E will use its own legal entity.</w:t>
      </w:r>
    </w:p>
    <w:p w14:paraId="661A08B9" w14:textId="4F792B3C" w:rsidR="008A502A" w:rsidRPr="008A502A" w:rsidRDefault="008A502A" w:rsidP="00096D3E">
      <w:pPr>
        <w:pStyle w:val="ListParagraph"/>
        <w:numPr>
          <w:ilvl w:val="0"/>
          <w:numId w:val="4"/>
        </w:numPr>
        <w:spacing w:before="120"/>
        <w:rPr>
          <w:lang w:val="en-GB"/>
        </w:rPr>
      </w:pPr>
      <w:r>
        <w:rPr>
          <w:lang w:val="en-GB"/>
        </w:rPr>
        <w:t xml:space="preserve">Organization unit Cwill use the legal entity from its nearest parent Organization A.</w:t>
      </w:r>
    </w:p>
    <w:p w14:paraId="29E2F4D8" w14:textId="19C500DC" w:rsidR="00283786" w:rsidRDefault="00283786" w:rsidP="00283786">
      <w:pPr>
        <w:spacing w:before="120"/>
        <w:rPr>
          <w:lang w:val="en-GB"/>
        </w:rPr>
      </w:pPr>
    </w:p>
    <w:p w14:paraId="10523B78" w14:textId="77777777" w:rsidR="00283786" w:rsidRPr="00CF0831" w:rsidDel="008B1B70" w:rsidRDefault="00283786" w:rsidP="00583F8E">
      <w:pPr>
        <w:rPr>
          <w:rFonts w:eastAsia="Calibri" w:cs="Calibri"/>
          <w:lang w:val="en-GB" w:eastAsia="sv-SE"/>
        </w:rPr>
      </w:pPr>
    </w:p>
    <w:p w14:paraId="09375251" w14:textId="77777777" w:rsidR="000D75B1" w:rsidRPr="00283C60" w:rsidRDefault="000D75B1">
      <w:pPr>
        <w:widowControl/>
        <w:tabs>
          <w:tab w:val="clear" w:pos="794"/>
        </w:tabs>
        <w:spacing w:line="240" w:lineRule="auto"/>
        <w:rPr>
          <w:rFonts w:eastAsiaTheme="majorEastAsia" w:cstheme="majorBidi"/>
          <w:b/>
          <w:bCs/>
          <w:color w:val="000000" w:themeColor="text1"/>
          <w:spacing w:val="-10"/>
          <w:sz w:val="28"/>
          <w:szCs w:val="24"/>
          <w:lang w:val="en-US"/>
        </w:rPr>
      </w:pPr>
      <w:bookmarkStart w:id="20" w:name="_Toc50987017"/>
      <w:bookmarkStart w:id="21" w:name="_Toc50987689"/>
      <w:bookmarkStart w:id="22" w:name="_Toc50987958"/>
      <w:bookmarkStart w:id="23" w:name="_Toc50988227"/>
      <w:bookmarkStart w:id="24" w:name="_Toc50987018"/>
      <w:bookmarkStart w:id="25" w:name="_Toc50987690"/>
      <w:bookmarkStart w:id="26" w:name="_Toc50987959"/>
      <w:bookmarkStart w:id="27" w:name="_Toc50988228"/>
      <w:bookmarkStart w:id="28" w:name="_Toc50987019"/>
      <w:bookmarkStart w:id="29" w:name="_Toc50987691"/>
      <w:bookmarkStart w:id="30" w:name="_Toc50987960"/>
      <w:bookmarkStart w:id="31" w:name="_Toc50988229"/>
      <w:bookmarkStart w:id="32" w:name="_Toc50987020"/>
      <w:bookmarkStart w:id="33" w:name="_Toc50987692"/>
      <w:bookmarkStart w:id="34" w:name="_Toc50987961"/>
      <w:bookmarkStart w:id="35" w:name="_Toc50988230"/>
      <w:bookmarkStart w:id="36" w:name="_Toc50987021"/>
      <w:bookmarkStart w:id="37" w:name="_Toc50987693"/>
      <w:bookmarkStart w:id="38" w:name="_Toc50987962"/>
      <w:bookmarkStart w:id="39" w:name="_Toc50988231"/>
      <w:bookmarkStart w:id="40" w:name="_Toc50987022"/>
      <w:bookmarkStart w:id="41" w:name="_Toc50987694"/>
      <w:bookmarkStart w:id="42" w:name="_Toc50987963"/>
      <w:bookmarkStart w:id="43" w:name="_Toc50988232"/>
      <w:bookmarkStart w:id="44" w:name="_Toc50987023"/>
      <w:bookmarkStart w:id="45" w:name="_Toc50987695"/>
      <w:bookmarkStart w:id="46" w:name="_Toc50987964"/>
      <w:bookmarkStart w:id="47" w:name="_Toc50988233"/>
      <w:bookmarkStart w:id="48" w:name="_Toc50987024"/>
      <w:bookmarkStart w:id="49" w:name="_Toc50987696"/>
      <w:bookmarkStart w:id="50" w:name="_Toc50987965"/>
      <w:bookmarkStart w:id="51" w:name="_Toc50988234"/>
      <w:bookmarkStart w:id="52" w:name="_Toc50987025"/>
      <w:bookmarkStart w:id="53" w:name="_Toc50987697"/>
      <w:bookmarkStart w:id="54" w:name="_Toc50987966"/>
      <w:bookmarkStart w:id="55" w:name="_Toc50988235"/>
      <w:bookmarkStart w:id="56" w:name="_Toc50987026"/>
      <w:bookmarkStart w:id="57" w:name="_Toc50987698"/>
      <w:bookmarkStart w:id="58" w:name="_Toc50987967"/>
      <w:bookmarkStart w:id="59" w:name="_Toc50988236"/>
      <w:bookmarkStart w:id="60" w:name="_Toc50987027"/>
      <w:bookmarkStart w:id="61" w:name="_Toc50987699"/>
      <w:bookmarkStart w:id="62" w:name="_Toc50987968"/>
      <w:bookmarkStart w:id="63" w:name="_Toc50988237"/>
      <w:bookmarkStart w:id="64" w:name="_Toc50987028"/>
      <w:bookmarkStart w:id="65" w:name="_Toc50987700"/>
      <w:bookmarkStart w:id="66" w:name="_Toc50987969"/>
      <w:bookmarkStart w:id="67" w:name="_Toc50988238"/>
      <w:bookmarkStart w:id="68" w:name="_Toc50987029"/>
      <w:bookmarkStart w:id="69" w:name="_Toc50987701"/>
      <w:bookmarkStart w:id="70" w:name="_Toc50987970"/>
      <w:bookmarkStart w:id="71" w:name="_Toc50988239"/>
      <w:bookmarkStart w:id="72" w:name="_Toc50987030"/>
      <w:bookmarkStart w:id="73" w:name="_Toc50987702"/>
      <w:bookmarkStart w:id="74" w:name="_Toc50987971"/>
      <w:bookmarkStart w:id="75" w:name="_Toc50988240"/>
      <w:bookmarkStart w:id="76" w:name="_Toc50987031"/>
      <w:bookmarkStart w:id="77" w:name="_Toc50987703"/>
      <w:bookmarkStart w:id="78" w:name="_Toc50987972"/>
      <w:bookmarkStart w:id="79" w:name="_Toc50988241"/>
      <w:bookmarkStart w:id="80" w:name="_Toc50987032"/>
      <w:bookmarkStart w:id="81" w:name="_Toc50987704"/>
      <w:bookmarkStart w:id="82" w:name="_Toc50987973"/>
      <w:bookmarkStart w:id="83" w:name="_Toc50988242"/>
      <w:bookmarkStart w:id="84" w:name="_Toc50987033"/>
      <w:bookmarkStart w:id="85" w:name="_Toc50987705"/>
      <w:bookmarkStart w:id="86" w:name="_Toc50987974"/>
      <w:bookmarkStart w:id="87" w:name="_Toc50988243"/>
      <w:bookmarkStart w:id="88" w:name="_Toc50987034"/>
      <w:bookmarkStart w:id="89" w:name="_Toc50987706"/>
      <w:bookmarkStart w:id="90" w:name="_Toc50987975"/>
      <w:bookmarkStart w:id="91" w:name="_Toc50988244"/>
      <w:bookmarkStart w:id="92" w:name="_Toc50987035"/>
      <w:bookmarkStart w:id="93" w:name="_Toc50987707"/>
      <w:bookmarkStart w:id="94" w:name="_Toc50987976"/>
      <w:bookmarkStart w:id="95" w:name="_Toc50988245"/>
      <w:bookmarkStart w:id="96" w:name="_Toc50987036"/>
      <w:bookmarkStart w:id="97" w:name="_Toc50987708"/>
      <w:bookmarkStart w:id="98" w:name="_Toc50987977"/>
      <w:bookmarkStart w:id="99" w:name="_Toc50988246"/>
      <w:bookmarkStart w:id="100" w:name="_Toc50987037"/>
      <w:bookmarkStart w:id="101" w:name="_Toc50987709"/>
      <w:bookmarkStart w:id="102" w:name="_Toc50987978"/>
      <w:bookmarkStart w:id="103" w:name="_Toc50988247"/>
      <w:bookmarkStart w:id="104" w:name="_Toc50987038"/>
      <w:bookmarkStart w:id="105" w:name="_Toc50987710"/>
      <w:bookmarkStart w:id="106" w:name="_Toc50987979"/>
      <w:bookmarkStart w:id="107" w:name="_Toc50988248"/>
      <w:bookmarkStart w:id="108" w:name="_Toc50987039"/>
      <w:bookmarkStart w:id="109" w:name="_Toc50987711"/>
      <w:bookmarkStart w:id="110" w:name="_Toc50987980"/>
      <w:bookmarkStart w:id="111" w:name="_Toc5098824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Pr>
          <w:lang w:val="en-US"/>
        </w:rPr>
        <w:br w:type="page"/>
      </w:r>
    </w:p>
    <w:p w14:paraId="2700472E" w14:textId="658A6451" w:rsidR="002B1268" w:rsidRDefault="002A3239" w:rsidP="00334001">
      <w:pPr>
        <w:pStyle w:val="Heading1"/>
      </w:pPr>
      <w:bookmarkStart w:id="112" w:name="_Toc144391663"/>
      <w:r>
        <w:lastRenderedPageBreak/>
        <w:t xml:space="preserve">Legal Entity model</w:t>
      </w:r>
      <w:bookmarkEnd w:id="112"/>
    </w:p>
    <w:p w14:paraId="50B786C7" w14:textId="103BB752" w:rsidR="002B1268" w:rsidRDefault="00000000" w:rsidP="00583F8E">
      <w:pPr>
        <w:pStyle w:val="Brdtext"/>
      </w:pPr>
      <w:sdt>
        <w:sdtPr>
          <w:rPr>
            <w:rStyle w:val="BrdtextChar"/>
          </w:rPr>
          <w:id w:val="-1662377667"/>
          <w:placeholder>
            <w:docPart w:val="BD64519D5CB249DFB465A393359DA5F1"/>
          </w:placeholder>
          <w15:appearance w15:val="hidden"/>
        </w:sdtPr>
        <w:sdtEndPr>
          <w:rPr>
            <w:rStyle w:val="DefaultParagraphFont"/>
          </w:rPr>
        </w:sdtEndPr>
        <w:sdtContent>
          <w:r>
            <w:rPr>
              <w:rStyle w:val="BrdtextChar"/>
            </w:rPr>
            <w:t>The legal entity model is shown in the embedded pdf file below.</w:t>
            <w:br/>
          </w:r>
        </w:sdtContent>
      </w:sdt>
      <w:bookmarkEnd w:id="18"/>
      <w:r>
        <w:object w:dxaOrig="1541" w:dyaOrig="998" w14:anchorId="714DC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4" o:title=""/>
          </v:shape>
          <o:OLEObject Type="Embed" ProgID="Acrobat.Document.DC" ShapeID="_x0000_i1025" DrawAspect="Icon" ObjectID="_1844504605" r:id="rId15"/>
        </w:object>
      </w:r>
    </w:p>
    <w:p w14:paraId="3C9A3592" w14:textId="10DB95A4" w:rsidR="00334001" w:rsidRDefault="00334001" w:rsidP="00583F8E">
      <w:pPr>
        <w:pStyle w:val="Brdtext"/>
      </w:pPr>
      <w:r>
        <w:t xml:space="preserve">The legal entity model, its hieararchy and charchteristics for each part is described in the sections below.</w:t>
      </w:r>
    </w:p>
    <w:p w14:paraId="27825992" w14:textId="59B70853" w:rsidR="00334001" w:rsidRDefault="00334001" w:rsidP="00F328E1">
      <w:pPr>
        <w:pStyle w:val="Heading2"/>
      </w:pPr>
      <w:bookmarkStart w:id="113" w:name="_Toc144391664"/>
      <w:r>
        <w:t>Legal Entity</w:t>
      </w:r>
      <w:bookmarkEnd w:id="113"/>
    </w:p>
    <w:p w14:paraId="71F9358E" w14:textId="0317AE0D" w:rsidR="00BF0DC4" w:rsidRDefault="00BF0DC4" w:rsidP="00BF0DC4">
      <w:pPr>
        <w:rPr>
          <w:lang w:val="en-GB"/>
        </w:rPr>
      </w:pPr>
      <w:r>
        <w:rPr>
          <w:lang w:val="en-GB"/>
        </w:rPr>
        <w:t>The top level for accounting.</w:t>
      </w:r>
    </w:p>
    <w:p w14:paraId="45AA7690" w14:textId="4BDD4714" w:rsidR="00116815" w:rsidRDefault="00116815" w:rsidP="00BF0DC4">
      <w:pPr>
        <w:rPr>
          <w:lang w:val="en-GB"/>
        </w:rPr>
      </w:pPr>
      <w:r>
        <w:rPr>
          <w:lang w:val="en-GB"/>
        </w:rPr>
        <w:t>The legal entity controls all accounting actions for all accounting events received from the different domains that use the accounting module.</w:t>
      </w:r>
    </w:p>
    <w:p w14:paraId="737D0829" w14:textId="237CACCA" w:rsidR="00BF0DC4" w:rsidRDefault="00BF0DC4" w:rsidP="00BF0DC4">
      <w:pPr>
        <w:rPr>
          <w:lang w:val="en-GB"/>
        </w:rPr>
      </w:pPr>
      <w:r>
        <w:rPr>
          <w:lang w:val="en-GB"/>
        </w:rPr>
        <w:t>Is always connected to one Organization Unit (OU).</w:t>
        <w:br/>
        <w:t xml:space="preserve">Holds general properties such as:.</w:t>
      </w:r>
    </w:p>
    <w:p w14:paraId="62A100CA" w14:textId="77777777" w:rsidR="00FF40D9" w:rsidRDefault="00FF40D9" w:rsidP="00096D3E">
      <w:pPr>
        <w:pStyle w:val="ListParagraph"/>
        <w:numPr>
          <w:ilvl w:val="0"/>
          <w:numId w:val="5"/>
        </w:numPr>
        <w:rPr>
          <w:color w:val="000000"/>
          <w:sz w:val="20"/>
          <w:szCs w:val="20"/>
        </w:rPr>
      </w:pPr>
      <w:r>
        <w:rPr>
          <w:color w:val="000000"/>
          <w:sz w:val="20"/>
          <w:szCs w:val="20"/>
        </w:rPr>
        <w:t xml:space="preserve">Legal Entity ID</w:t>
      </w:r>
    </w:p>
    <w:p w14:paraId="73A7F73D" w14:textId="77777777" w:rsidR="00FF40D9" w:rsidRDefault="00FF40D9" w:rsidP="00096D3E">
      <w:pPr>
        <w:pStyle w:val="ListParagraph"/>
        <w:numPr>
          <w:ilvl w:val="0"/>
          <w:numId w:val="5"/>
        </w:numPr>
        <w:rPr>
          <w:color w:val="000000"/>
          <w:sz w:val="20"/>
          <w:szCs w:val="20"/>
        </w:rPr>
      </w:pPr>
      <w:r>
        <w:rPr>
          <w:color w:val="000000"/>
          <w:sz w:val="20"/>
          <w:szCs w:val="20"/>
        </w:rPr>
        <w:t xml:space="preserve">Legal Entity Name </w:t>
      </w:r>
    </w:p>
    <w:p w14:paraId="5AB02705" w14:textId="77777777" w:rsidR="00FF40D9" w:rsidRDefault="00FF40D9" w:rsidP="00096D3E">
      <w:pPr>
        <w:pStyle w:val="ListParagraph"/>
        <w:numPr>
          <w:ilvl w:val="0"/>
          <w:numId w:val="5"/>
        </w:numPr>
        <w:rPr>
          <w:color w:val="000000"/>
          <w:sz w:val="20"/>
          <w:szCs w:val="20"/>
        </w:rPr>
      </w:pPr>
      <w:r>
        <w:rPr>
          <w:color w:val="000000"/>
          <w:sz w:val="20"/>
          <w:szCs w:val="20"/>
        </w:rPr>
        <w:t>Jurisdiction</w:t>
      </w:r>
    </w:p>
    <w:p w14:paraId="2AD7349B" w14:textId="77777777" w:rsidR="00FF40D9" w:rsidRDefault="00FF40D9" w:rsidP="00096D3E">
      <w:pPr>
        <w:pStyle w:val="ListParagraph"/>
        <w:numPr>
          <w:ilvl w:val="0"/>
          <w:numId w:val="5"/>
        </w:numPr>
        <w:rPr>
          <w:color w:val="000000"/>
          <w:sz w:val="20"/>
          <w:szCs w:val="20"/>
        </w:rPr>
      </w:pPr>
      <w:r>
        <w:rPr>
          <w:color w:val="000000"/>
          <w:sz w:val="20"/>
          <w:szCs w:val="20"/>
        </w:rPr>
        <w:t xml:space="preserve">Registration Number</w:t>
      </w:r>
    </w:p>
    <w:p w14:paraId="163DDCBB" w14:textId="77777777" w:rsidR="00FF40D9" w:rsidRDefault="00FF40D9" w:rsidP="00096D3E">
      <w:pPr>
        <w:pStyle w:val="ListParagraph"/>
        <w:numPr>
          <w:ilvl w:val="0"/>
          <w:numId w:val="5"/>
        </w:numPr>
        <w:rPr>
          <w:color w:val="000000"/>
          <w:sz w:val="20"/>
          <w:szCs w:val="20"/>
        </w:rPr>
      </w:pPr>
      <w:r>
        <w:rPr>
          <w:color w:val="000000"/>
          <w:sz w:val="20"/>
          <w:szCs w:val="20"/>
        </w:rPr>
        <w:t xml:space="preserve">Fiscal Year</w:t>
      </w:r>
    </w:p>
    <w:p w14:paraId="4D24B1AE" w14:textId="77777777" w:rsidR="00FF40D9" w:rsidRDefault="00FF40D9" w:rsidP="00096D3E">
      <w:pPr>
        <w:pStyle w:val="ListParagraph"/>
        <w:numPr>
          <w:ilvl w:val="0"/>
          <w:numId w:val="5"/>
        </w:numPr>
        <w:rPr>
          <w:color w:val="000000"/>
          <w:sz w:val="20"/>
          <w:szCs w:val="20"/>
        </w:rPr>
      </w:pPr>
      <w:r>
        <w:rPr>
          <w:color w:val="000000"/>
          <w:sz w:val="20"/>
          <w:szCs w:val="20"/>
        </w:rPr>
        <w:t xml:space="preserve">GLI Number Serie</w:t>
      </w:r>
    </w:p>
    <w:p w14:paraId="5E326DF7" w14:textId="03CF921A" w:rsidR="00FF40D9" w:rsidRPr="00FF40D9" w:rsidRDefault="00FF40D9" w:rsidP="00096D3E">
      <w:pPr>
        <w:pStyle w:val="ListParagraph"/>
        <w:numPr>
          <w:ilvl w:val="0"/>
          <w:numId w:val="5"/>
        </w:numPr>
        <w:rPr>
          <w:color w:val="000000"/>
          <w:sz w:val="20"/>
          <w:szCs w:val="20"/>
        </w:rPr>
      </w:pPr>
      <w:r>
        <w:rPr>
          <w:color w:val="000000"/>
          <w:sz w:val="20"/>
          <w:szCs w:val="20"/>
        </w:rPr>
        <w:t xml:space="preserve">Accounting Currency</w:t>
      </w:r>
    </w:p>
    <w:p w14:paraId="5D212C68" w14:textId="188FD01E" w:rsidR="00FF40D9" w:rsidRPr="00FF40D9" w:rsidRDefault="00FF40D9" w:rsidP="00096D3E">
      <w:pPr>
        <w:pStyle w:val="ListParagraph"/>
        <w:numPr>
          <w:ilvl w:val="0"/>
          <w:numId w:val="5"/>
        </w:numPr>
        <w:rPr>
          <w:sz w:val="20"/>
          <w:szCs w:val="20"/>
          <w:lang w:val="en-GB"/>
        </w:rPr>
      </w:pPr>
      <w:r>
        <w:rPr>
          <w:color w:val="000000"/>
          <w:sz w:val="20"/>
          <w:szCs w:val="20"/>
        </w:rPr>
        <w:t>Revaluation</w:t>
      </w:r>
    </w:p>
    <w:p w14:paraId="3266BA60" w14:textId="71272FA7" w:rsidR="00B40393" w:rsidRPr="00590722" w:rsidRDefault="00B40393" w:rsidP="00C75809">
      <w:pPr>
        <w:pStyle w:val="Heading3"/>
      </w:pPr>
      <w:bookmarkStart w:id="114" w:name="_Toc144391665"/>
      <w:r>
        <w:t xml:space="preserve">External Account Values</w:t>
      </w:r>
      <w:bookmarkEnd w:id="114"/>
    </w:p>
    <w:p w14:paraId="551AEE8A" w14:textId="5B18462E" w:rsidR="000B2BA0" w:rsidRPr="00283C60" w:rsidRDefault="000B2BA0" w:rsidP="000B2BA0">
      <w:pPr>
        <w:rPr>
          <w:color w:val="3A414A"/>
          <w:lang w:val="en-US"/>
        </w:rPr>
      </w:pPr>
      <w:r>
        <w:rPr>
          <w:color w:val="3A414A"/>
          <w:lang w:val="en-US"/>
        </w:rPr>
        <w:t xml:space="preserve">List of all available base records in the contract domain that can be used in the external account string, that will be sent to an external General Ledger.</w:t>
        <w:br/>
        <w:t xml:space="preserve">Following values must be included in a specific message from the contract domain:</w:t>
      </w:r>
    </w:p>
    <w:p w14:paraId="0D38CFC0" w14:textId="7A298D48" w:rsidR="00FF40D9" w:rsidRDefault="00FF40D9" w:rsidP="00096D3E">
      <w:pPr>
        <w:pStyle w:val="ListParagraph"/>
        <w:numPr>
          <w:ilvl w:val="0"/>
          <w:numId w:val="5"/>
        </w:numPr>
        <w:rPr>
          <w:sz w:val="20"/>
          <w:szCs w:val="20"/>
          <w:lang w:val="en-GB"/>
        </w:rPr>
      </w:pPr>
      <w:r>
        <w:rPr>
          <w:sz w:val="20"/>
          <w:szCs w:val="20"/>
          <w:lang w:val="en-GB"/>
        </w:rPr>
        <w:t>Company/Tenant</w:t>
      </w:r>
    </w:p>
    <w:p w14:paraId="27C844AB" w14:textId="3A1E1CBD" w:rsidR="00FF40D9" w:rsidRDefault="00FF40D9" w:rsidP="00096D3E">
      <w:pPr>
        <w:pStyle w:val="ListParagraph"/>
        <w:numPr>
          <w:ilvl w:val="0"/>
          <w:numId w:val="5"/>
        </w:numPr>
        <w:rPr>
          <w:sz w:val="20"/>
          <w:szCs w:val="20"/>
          <w:lang w:val="en-GB"/>
        </w:rPr>
      </w:pPr>
      <w:r>
        <w:rPr>
          <w:sz w:val="20"/>
          <w:szCs w:val="20"/>
          <w:lang w:val="en-GB"/>
        </w:rPr>
        <w:t>Organization Unit</w:t>
      </w:r>
    </w:p>
    <w:p w14:paraId="2CCFCB6C" w14:textId="65B22429" w:rsidR="00FF40D9" w:rsidRDefault="00FF40D9" w:rsidP="00096D3E">
      <w:pPr>
        <w:pStyle w:val="ListParagraph"/>
        <w:numPr>
          <w:ilvl w:val="0"/>
          <w:numId w:val="5"/>
        </w:numPr>
        <w:rPr>
          <w:sz w:val="20"/>
          <w:szCs w:val="20"/>
          <w:lang w:val="en-GB"/>
        </w:rPr>
      </w:pPr>
      <w:r>
        <w:rPr>
          <w:sz w:val="20"/>
          <w:szCs w:val="20"/>
          <w:lang w:val="en-GB"/>
        </w:rPr>
        <w:t>Portfolio</w:t>
      </w:r>
    </w:p>
    <w:p w14:paraId="5DE71F4C" w14:textId="73435EAE" w:rsidR="00FF40D9" w:rsidRDefault="00FF40D9" w:rsidP="00096D3E">
      <w:pPr>
        <w:pStyle w:val="ListParagraph"/>
        <w:numPr>
          <w:ilvl w:val="0"/>
          <w:numId w:val="5"/>
        </w:numPr>
        <w:rPr>
          <w:sz w:val="20"/>
          <w:szCs w:val="20"/>
          <w:lang w:val="en-GB"/>
        </w:rPr>
      </w:pPr>
      <w:r>
        <w:rPr>
          <w:sz w:val="20"/>
          <w:szCs w:val="20"/>
          <w:lang w:val="en-GB"/>
        </w:rPr>
        <w:t>Product</w:t>
      </w:r>
    </w:p>
    <w:p w14:paraId="4B859BE5" w14:textId="087946A3" w:rsidR="00FF40D9" w:rsidRDefault="00FF40D9" w:rsidP="00096D3E">
      <w:pPr>
        <w:pStyle w:val="ListParagraph"/>
        <w:numPr>
          <w:ilvl w:val="0"/>
          <w:numId w:val="5"/>
        </w:numPr>
        <w:rPr>
          <w:sz w:val="20"/>
          <w:szCs w:val="20"/>
          <w:lang w:val="en-GB"/>
        </w:rPr>
      </w:pPr>
      <w:r>
        <w:rPr>
          <w:sz w:val="20"/>
          <w:szCs w:val="20"/>
          <w:lang w:val="en-GB"/>
        </w:rPr>
        <w:t>Agreement Number</w:t>
      </w:r>
    </w:p>
    <w:p w14:paraId="2ADE77C3" w14:textId="7D26874B" w:rsidR="00FF40D9" w:rsidRDefault="00FF40D9" w:rsidP="00096D3E">
      <w:pPr>
        <w:pStyle w:val="ListParagraph"/>
        <w:numPr>
          <w:ilvl w:val="0"/>
          <w:numId w:val="5"/>
        </w:numPr>
        <w:rPr>
          <w:sz w:val="20"/>
          <w:szCs w:val="20"/>
          <w:lang w:val="en-GB"/>
        </w:rPr>
      </w:pPr>
      <w:r>
        <w:rPr>
          <w:sz w:val="20"/>
          <w:szCs w:val="20"/>
          <w:lang w:val="en-GB"/>
        </w:rPr>
        <w:t>Agreement Line</w:t>
      </w:r>
    </w:p>
    <w:p w14:paraId="75C608AC" w14:textId="6E10C89C" w:rsidR="00FF40D9" w:rsidRDefault="00FF40D9" w:rsidP="00096D3E">
      <w:pPr>
        <w:pStyle w:val="ListParagraph"/>
        <w:numPr>
          <w:ilvl w:val="0"/>
          <w:numId w:val="5"/>
        </w:numPr>
        <w:rPr>
          <w:sz w:val="20"/>
          <w:szCs w:val="20"/>
          <w:lang w:val="en-GB"/>
        </w:rPr>
      </w:pPr>
      <w:r>
        <w:rPr>
          <w:sz w:val="20"/>
          <w:szCs w:val="20"/>
          <w:lang w:val="en-GB"/>
        </w:rPr>
        <w:t>Customer identity</w:t>
      </w:r>
    </w:p>
    <w:p w14:paraId="49C922E1" w14:textId="23E1B8E1" w:rsidR="00FF40D9" w:rsidRDefault="00FF40D9" w:rsidP="00096D3E">
      <w:pPr>
        <w:pStyle w:val="ListParagraph"/>
        <w:numPr>
          <w:ilvl w:val="0"/>
          <w:numId w:val="5"/>
        </w:numPr>
        <w:rPr>
          <w:sz w:val="20"/>
          <w:szCs w:val="20"/>
          <w:lang w:val="en-GB"/>
        </w:rPr>
      </w:pPr>
      <w:r>
        <w:rPr>
          <w:sz w:val="20"/>
          <w:szCs w:val="20"/>
          <w:lang w:val="en-GB"/>
        </w:rPr>
        <w:t xml:space="preserve">Cost Center</w:t>
      </w:r>
    </w:p>
    <w:p w14:paraId="3FE3909A" w14:textId="3289EDDE" w:rsidR="00FF40D9" w:rsidRDefault="00FF40D9" w:rsidP="00096D3E">
      <w:pPr>
        <w:pStyle w:val="ListParagraph"/>
        <w:numPr>
          <w:ilvl w:val="0"/>
          <w:numId w:val="5"/>
        </w:numPr>
        <w:rPr>
          <w:sz w:val="20"/>
          <w:szCs w:val="20"/>
          <w:lang w:val="en-GB"/>
        </w:rPr>
      </w:pPr>
      <w:r>
        <w:rPr>
          <w:sz w:val="20"/>
          <w:szCs w:val="20"/>
          <w:lang w:val="en-GB"/>
        </w:rPr>
        <w:t>Cost Unit</w:t>
      </w:r>
    </w:p>
    <w:p w14:paraId="76C35685" w14:textId="28090367" w:rsidR="00FF40D9" w:rsidRDefault="00FF40D9" w:rsidP="00096D3E">
      <w:pPr>
        <w:pStyle w:val="ListParagraph"/>
        <w:numPr>
          <w:ilvl w:val="0"/>
          <w:numId w:val="5"/>
        </w:numPr>
        <w:rPr>
          <w:sz w:val="20"/>
          <w:szCs w:val="20"/>
          <w:lang w:val="en-GB"/>
        </w:rPr>
      </w:pPr>
      <w:r>
        <w:rPr>
          <w:sz w:val="20"/>
          <w:szCs w:val="20"/>
          <w:lang w:val="en-GB"/>
        </w:rPr>
        <w:t>Currency Code</w:t>
      </w:r>
    </w:p>
    <w:p w14:paraId="2FAFC8B3" w14:textId="231AAFAB" w:rsidR="00FF40D9" w:rsidRDefault="00FF40D9" w:rsidP="00096D3E">
      <w:pPr>
        <w:pStyle w:val="ListParagraph"/>
        <w:numPr>
          <w:ilvl w:val="0"/>
          <w:numId w:val="5"/>
        </w:numPr>
        <w:rPr>
          <w:sz w:val="20"/>
          <w:szCs w:val="20"/>
          <w:lang w:val="en-GB"/>
        </w:rPr>
      </w:pPr>
      <w:r>
        <w:rPr>
          <w:sz w:val="20"/>
          <w:szCs w:val="20"/>
          <w:lang w:val="en-GB"/>
        </w:rPr>
        <w:t>Asset Number</w:t>
      </w:r>
    </w:p>
    <w:p w14:paraId="46DCCE68" w14:textId="51287F37" w:rsidR="00FF40D9" w:rsidRDefault="00FF40D9" w:rsidP="00096D3E">
      <w:pPr>
        <w:pStyle w:val="ListParagraph"/>
        <w:numPr>
          <w:ilvl w:val="0"/>
          <w:numId w:val="5"/>
        </w:numPr>
        <w:rPr>
          <w:sz w:val="20"/>
          <w:szCs w:val="20"/>
          <w:lang w:val="en-GB"/>
        </w:rPr>
      </w:pPr>
      <w:r>
        <w:rPr>
          <w:sz w:val="20"/>
          <w:szCs w:val="20"/>
          <w:lang w:val="en-GB"/>
        </w:rPr>
        <w:t>Serial Number</w:t>
      </w:r>
    </w:p>
    <w:p w14:paraId="32C2B821" w14:textId="7538A0AB" w:rsidR="00FF40D9" w:rsidRDefault="00FF40D9" w:rsidP="00096D3E">
      <w:pPr>
        <w:pStyle w:val="ListParagraph"/>
        <w:numPr>
          <w:ilvl w:val="0"/>
          <w:numId w:val="5"/>
        </w:numPr>
        <w:rPr>
          <w:sz w:val="20"/>
          <w:szCs w:val="20"/>
          <w:lang w:val="en-GB"/>
        </w:rPr>
      </w:pPr>
      <w:r>
        <w:rPr>
          <w:sz w:val="20"/>
          <w:szCs w:val="20"/>
          <w:lang w:val="en-GB"/>
        </w:rPr>
        <w:t>Reg. Number</w:t>
      </w:r>
    </w:p>
    <w:p w14:paraId="35FD636C" w14:textId="2F1542BB" w:rsidR="00FF40D9" w:rsidRDefault="00FF40D9" w:rsidP="00096D3E">
      <w:pPr>
        <w:pStyle w:val="ListParagraph"/>
        <w:numPr>
          <w:ilvl w:val="0"/>
          <w:numId w:val="5"/>
        </w:numPr>
        <w:rPr>
          <w:sz w:val="20"/>
          <w:szCs w:val="20"/>
          <w:lang w:val="en-GB"/>
        </w:rPr>
      </w:pPr>
      <w:r>
        <w:rPr>
          <w:sz w:val="20"/>
          <w:szCs w:val="20"/>
          <w:lang w:val="en-GB"/>
        </w:rPr>
        <w:t>Tax Code</w:t>
      </w:r>
    </w:p>
    <w:p w14:paraId="146D7965" w14:textId="2A480074" w:rsidR="00FF40D9" w:rsidRDefault="00FF40D9" w:rsidP="00096D3E">
      <w:pPr>
        <w:pStyle w:val="ListParagraph"/>
        <w:numPr>
          <w:ilvl w:val="0"/>
          <w:numId w:val="5"/>
        </w:numPr>
        <w:rPr>
          <w:sz w:val="20"/>
          <w:szCs w:val="20"/>
          <w:lang w:val="en-GB"/>
        </w:rPr>
      </w:pPr>
      <w:r>
        <w:rPr>
          <w:sz w:val="20"/>
          <w:szCs w:val="20"/>
          <w:lang w:val="en-GB"/>
        </w:rPr>
        <w:t>Table 1 (Contract level)</w:t>
      </w:r>
    </w:p>
    <w:p w14:paraId="7D80A763" w14:textId="3E13F728" w:rsidR="00FF40D9" w:rsidRDefault="00FF40D9" w:rsidP="00096D3E">
      <w:pPr>
        <w:pStyle w:val="ListParagraph"/>
        <w:numPr>
          <w:ilvl w:val="0"/>
          <w:numId w:val="5"/>
        </w:numPr>
        <w:rPr>
          <w:sz w:val="20"/>
          <w:szCs w:val="20"/>
          <w:lang w:val="en-GB"/>
        </w:rPr>
      </w:pPr>
      <w:r>
        <w:rPr>
          <w:sz w:val="20"/>
          <w:szCs w:val="20"/>
          <w:lang w:val="en-GB"/>
        </w:rPr>
        <w:t>Table 2 (Contract level)</w:t>
      </w:r>
    </w:p>
    <w:p w14:paraId="5C24C17E" w14:textId="58BD4300" w:rsidR="00FF40D9" w:rsidRDefault="00FF40D9" w:rsidP="00096D3E">
      <w:pPr>
        <w:pStyle w:val="ListParagraph"/>
        <w:numPr>
          <w:ilvl w:val="0"/>
          <w:numId w:val="5"/>
        </w:numPr>
        <w:rPr>
          <w:sz w:val="20"/>
          <w:szCs w:val="20"/>
          <w:lang w:val="en-GB"/>
        </w:rPr>
      </w:pPr>
      <w:r>
        <w:rPr>
          <w:sz w:val="20"/>
          <w:szCs w:val="20"/>
          <w:lang w:val="en-GB"/>
        </w:rPr>
        <w:t>Table 3 (Contract level)</w:t>
      </w:r>
    </w:p>
    <w:p w14:paraId="24F0439A" w14:textId="7D244E6F" w:rsidR="00FF40D9" w:rsidRDefault="00FF40D9" w:rsidP="00096D3E">
      <w:pPr>
        <w:pStyle w:val="ListParagraph"/>
        <w:numPr>
          <w:ilvl w:val="0"/>
          <w:numId w:val="5"/>
        </w:numPr>
        <w:rPr>
          <w:sz w:val="20"/>
          <w:szCs w:val="20"/>
          <w:lang w:val="en-GB"/>
        </w:rPr>
      </w:pPr>
      <w:r>
        <w:rPr>
          <w:sz w:val="20"/>
          <w:szCs w:val="20"/>
          <w:lang w:val="en-GB"/>
        </w:rPr>
        <w:t>Text 1 (Contract level)</w:t>
      </w:r>
    </w:p>
    <w:p w14:paraId="2FFCC0D4" w14:textId="1BFF8C54" w:rsidR="00FF40D9" w:rsidRDefault="00FF40D9" w:rsidP="00096D3E">
      <w:pPr>
        <w:pStyle w:val="ListParagraph"/>
        <w:numPr>
          <w:ilvl w:val="0"/>
          <w:numId w:val="5"/>
        </w:numPr>
        <w:rPr>
          <w:sz w:val="20"/>
          <w:szCs w:val="20"/>
          <w:lang w:val="en-GB"/>
        </w:rPr>
      </w:pPr>
      <w:r>
        <w:rPr>
          <w:sz w:val="20"/>
          <w:szCs w:val="20"/>
          <w:lang w:val="en-GB"/>
        </w:rPr>
        <w:t>Text 2 (Contract level)</w:t>
      </w:r>
    </w:p>
    <w:p w14:paraId="41F82AB1" w14:textId="6402B8FC" w:rsidR="00FF40D9" w:rsidRDefault="00FF40D9" w:rsidP="00096D3E">
      <w:pPr>
        <w:pStyle w:val="ListParagraph"/>
        <w:numPr>
          <w:ilvl w:val="0"/>
          <w:numId w:val="5"/>
        </w:numPr>
        <w:rPr>
          <w:sz w:val="20"/>
          <w:szCs w:val="20"/>
          <w:lang w:val="en-GB"/>
        </w:rPr>
      </w:pPr>
      <w:r>
        <w:rPr>
          <w:sz w:val="20"/>
          <w:szCs w:val="20"/>
          <w:lang w:val="en-GB"/>
        </w:rPr>
        <w:t>Text 3 (Contract level)</w:t>
      </w:r>
    </w:p>
    <w:p w14:paraId="1A55AD1A" w14:textId="640F58AF" w:rsidR="00FF40D9" w:rsidRDefault="00FF40D9" w:rsidP="00096D3E">
      <w:pPr>
        <w:pStyle w:val="ListParagraph"/>
        <w:numPr>
          <w:ilvl w:val="0"/>
          <w:numId w:val="5"/>
        </w:numPr>
        <w:rPr>
          <w:sz w:val="20"/>
          <w:szCs w:val="20"/>
          <w:lang w:val="en-GB"/>
        </w:rPr>
      </w:pPr>
      <w:r>
        <w:rPr>
          <w:sz w:val="20"/>
          <w:szCs w:val="20"/>
          <w:lang w:val="en-GB"/>
        </w:rPr>
        <w:t>Table 4 (Contract line level)</w:t>
      </w:r>
    </w:p>
    <w:p w14:paraId="596F19AB" w14:textId="006FE3B7" w:rsidR="00FF40D9" w:rsidRDefault="00FF40D9" w:rsidP="00096D3E">
      <w:pPr>
        <w:pStyle w:val="ListParagraph"/>
        <w:numPr>
          <w:ilvl w:val="0"/>
          <w:numId w:val="5"/>
        </w:numPr>
        <w:rPr>
          <w:sz w:val="20"/>
          <w:szCs w:val="20"/>
          <w:lang w:val="en-GB"/>
        </w:rPr>
      </w:pPr>
      <w:r>
        <w:rPr>
          <w:sz w:val="20"/>
          <w:szCs w:val="20"/>
          <w:lang w:val="en-GB"/>
        </w:rPr>
        <w:t>Table 5 (Contract line level)</w:t>
      </w:r>
    </w:p>
    <w:p w14:paraId="46187B9D" w14:textId="69981D66" w:rsidR="00FF40D9" w:rsidRDefault="00FF40D9" w:rsidP="00096D3E">
      <w:pPr>
        <w:pStyle w:val="ListParagraph"/>
        <w:numPr>
          <w:ilvl w:val="0"/>
          <w:numId w:val="5"/>
        </w:numPr>
        <w:rPr>
          <w:sz w:val="20"/>
          <w:szCs w:val="20"/>
          <w:lang w:val="en-GB"/>
        </w:rPr>
      </w:pPr>
      <w:r>
        <w:rPr>
          <w:sz w:val="20"/>
          <w:szCs w:val="20"/>
          <w:lang w:val="en-GB"/>
        </w:rPr>
        <w:t>Table 6 (Contract line level)</w:t>
      </w:r>
    </w:p>
    <w:p w14:paraId="74AB8A13" w14:textId="12EA6BDA" w:rsidR="00FF40D9" w:rsidRDefault="00FF40D9" w:rsidP="00096D3E">
      <w:pPr>
        <w:pStyle w:val="ListParagraph"/>
        <w:numPr>
          <w:ilvl w:val="0"/>
          <w:numId w:val="5"/>
        </w:numPr>
        <w:rPr>
          <w:sz w:val="20"/>
          <w:szCs w:val="20"/>
          <w:lang w:val="en-GB"/>
        </w:rPr>
      </w:pPr>
      <w:r>
        <w:rPr>
          <w:sz w:val="20"/>
          <w:szCs w:val="20"/>
          <w:lang w:val="en-GB"/>
        </w:rPr>
        <w:t>Text 4 (Contract line level)</w:t>
      </w:r>
    </w:p>
    <w:p w14:paraId="5A691051" w14:textId="11A4C07A" w:rsidR="00FF40D9" w:rsidRDefault="00FF40D9" w:rsidP="00096D3E">
      <w:pPr>
        <w:pStyle w:val="ListParagraph"/>
        <w:numPr>
          <w:ilvl w:val="0"/>
          <w:numId w:val="5"/>
        </w:numPr>
        <w:rPr>
          <w:sz w:val="20"/>
          <w:szCs w:val="20"/>
          <w:lang w:val="en-GB"/>
        </w:rPr>
      </w:pPr>
      <w:r>
        <w:rPr>
          <w:sz w:val="20"/>
          <w:szCs w:val="20"/>
          <w:lang w:val="en-GB"/>
        </w:rPr>
        <w:t>Text 5 (Contract line level)</w:t>
      </w:r>
    </w:p>
    <w:p w14:paraId="646BF29D" w14:textId="1969E5C6" w:rsidR="00FF40D9" w:rsidRPr="00FF40D9" w:rsidRDefault="00FF40D9" w:rsidP="00096D3E">
      <w:pPr>
        <w:pStyle w:val="ListParagraph"/>
        <w:numPr>
          <w:ilvl w:val="0"/>
          <w:numId w:val="5"/>
        </w:numPr>
        <w:rPr>
          <w:sz w:val="20"/>
          <w:szCs w:val="20"/>
          <w:lang w:val="en-GB"/>
        </w:rPr>
      </w:pPr>
      <w:r>
        <w:rPr>
          <w:sz w:val="20"/>
          <w:szCs w:val="20"/>
          <w:lang w:val="en-GB"/>
        </w:rPr>
        <w:lastRenderedPageBreak/>
        <w:t>Text 6 (Contract line level)</w:t>
      </w:r>
    </w:p>
    <w:p w14:paraId="1CDF1D46" w14:textId="51B2F497" w:rsidR="00B40393" w:rsidRPr="00590722" w:rsidRDefault="00B40393" w:rsidP="00C75809">
      <w:pPr>
        <w:pStyle w:val="StyleHeading3NotBold"/>
      </w:pPr>
      <w:bookmarkStart w:id="115" w:name="_Toc144391666"/>
      <w:r>
        <w:t>External Account Parts</w:t>
      </w:r>
      <w:bookmarkEnd w:id="115"/>
    </w:p>
    <w:p w14:paraId="2AFB5C83" w14:textId="77777777" w:rsidR="00AB79DA" w:rsidRDefault="00DF1C52" w:rsidP="00DF1C52">
      <w:pPr>
        <w:rPr>
          <w:lang w:val="en-GB"/>
        </w:rPr>
      </w:pPr>
      <w:r>
        <w:rPr>
          <w:lang w:val="en-GB"/>
        </w:rPr>
        <w:t xml:space="preserve">The actual fields from external account values that will be used by the specific legal entity.</w:t>
        <w:br/>
        <w:t xml:space="preserve">The place and length for each included field will alse be set at this level</w:t>
        <w:br/>
        <w:t xml:space="preserve">The fields that are set here will be available as account parts for specific pseudo accounts that will be used in the chart of accounts. </w:t>
      </w:r>
    </w:p>
    <w:p w14:paraId="6FF46C26" w14:textId="70288EB1" w:rsidR="00DF1C52" w:rsidRDefault="00AB79DA" w:rsidP="00DF1C52">
      <w:pPr>
        <w:rPr>
          <w:lang w:val="en-GB"/>
        </w:rPr>
      </w:pPr>
      <w:r>
        <w:rPr>
          <w:lang w:val="en-GB"/>
        </w:rPr>
        <w:t>I.e. a specific external account part may or may not be used for a specific pseudo account.</w:t>
      </w:r>
    </w:p>
    <w:p w14:paraId="0E80D33F" w14:textId="0CA1131E" w:rsidR="00AB79DA" w:rsidRDefault="00AB79DA" w:rsidP="00DF1C52">
      <w:pPr>
        <w:rPr>
          <w:lang w:val="en-GB"/>
        </w:rPr>
      </w:pPr>
      <w:r>
        <w:rPr>
          <w:lang w:val="en-GB"/>
        </w:rPr>
        <w:t>Main attributes:</w:t>
      </w:r>
    </w:p>
    <w:p w14:paraId="31077837" w14:textId="0427247D" w:rsidR="00AB79DA" w:rsidRPr="00AB79DA" w:rsidRDefault="00AB79DA" w:rsidP="00096D3E">
      <w:pPr>
        <w:pStyle w:val="ListParagraph"/>
        <w:numPr>
          <w:ilvl w:val="0"/>
          <w:numId w:val="5"/>
        </w:numPr>
        <w:rPr>
          <w:color w:val="000000"/>
          <w:sz w:val="20"/>
          <w:szCs w:val="20"/>
        </w:rPr>
      </w:pPr>
      <w:r>
        <w:rPr>
          <w:sz w:val="20"/>
          <w:szCs w:val="20"/>
        </w:rPr>
        <w:t xml:space="preserve">External Account Part </w:t>
      </w:r>
      <w:r>
        <w:rPr>
          <w:color w:val="222222"/>
          <w:sz w:val="20"/>
          <w:szCs w:val="20"/>
        </w:rPr>
        <w:t>ID</w:t>
      </w:r>
    </w:p>
    <w:p w14:paraId="75686361" w14:textId="4B59B27F" w:rsidR="00AB79DA" w:rsidRPr="00AB79DA" w:rsidRDefault="00AB79DA" w:rsidP="00096D3E">
      <w:pPr>
        <w:pStyle w:val="ListParagraph"/>
        <w:numPr>
          <w:ilvl w:val="0"/>
          <w:numId w:val="5"/>
        </w:numPr>
        <w:rPr>
          <w:color w:val="000000"/>
          <w:sz w:val="20"/>
          <w:szCs w:val="20"/>
        </w:rPr>
      </w:pPr>
      <w:r>
        <w:rPr>
          <w:color w:val="222222"/>
          <w:sz w:val="20"/>
          <w:szCs w:val="20"/>
        </w:rPr>
        <w:t xml:space="preserve">Part Number (order)</w:t>
      </w:r>
    </w:p>
    <w:p w14:paraId="28EC42EA" w14:textId="77777777" w:rsidR="00AB79DA" w:rsidRPr="00AB79DA" w:rsidRDefault="00AB79DA" w:rsidP="00096D3E">
      <w:pPr>
        <w:pStyle w:val="ListParagraph"/>
        <w:numPr>
          <w:ilvl w:val="0"/>
          <w:numId w:val="5"/>
        </w:numPr>
        <w:rPr>
          <w:color w:val="000000"/>
          <w:sz w:val="20"/>
          <w:szCs w:val="20"/>
        </w:rPr>
      </w:pPr>
      <w:r>
        <w:rPr>
          <w:color w:val="222222"/>
          <w:sz w:val="20"/>
          <w:szCs w:val="20"/>
        </w:rPr>
        <w:t>Name</w:t>
      </w:r>
    </w:p>
    <w:p w14:paraId="006B247A" w14:textId="2AC0B55B" w:rsidR="00AB79DA" w:rsidRPr="00AB79DA" w:rsidRDefault="00AB79DA" w:rsidP="00096D3E">
      <w:pPr>
        <w:pStyle w:val="ListParagraph"/>
        <w:numPr>
          <w:ilvl w:val="0"/>
          <w:numId w:val="5"/>
        </w:numPr>
        <w:rPr>
          <w:color w:val="000000"/>
          <w:sz w:val="20"/>
          <w:szCs w:val="20"/>
        </w:rPr>
      </w:pPr>
      <w:r>
        <w:rPr>
          <w:color w:val="222222"/>
          <w:sz w:val="20"/>
          <w:szCs w:val="20"/>
        </w:rPr>
        <w:t>Length</w:t>
      </w:r>
    </w:p>
    <w:p w14:paraId="0129DB8D" w14:textId="233F899B" w:rsidR="0029657E" w:rsidRDefault="0029657E" w:rsidP="00F328E1">
      <w:pPr>
        <w:pStyle w:val="Heading2"/>
      </w:pPr>
      <w:bookmarkStart w:id="116" w:name="_Toc144391667"/>
      <w:r>
        <w:t>Accounting Class</w:t>
      </w:r>
      <w:bookmarkEnd w:id="116"/>
    </w:p>
    <w:p w14:paraId="711DC354" w14:textId="39FF8455" w:rsidR="004F0703" w:rsidRDefault="004F0703" w:rsidP="00533104">
      <w:pPr>
        <w:rPr>
          <w:lang w:val="en-GB"/>
        </w:rPr>
      </w:pPr>
      <w:r>
        <w:rPr>
          <w:lang w:val="en-GB"/>
        </w:rPr>
        <w:t xml:space="preserve">Accounting class is a key element that controls the bookings for a specific segment/domain for different events/actions. </w:t>
        <w:br/>
        <w:t>Connected to Legal Entity.</w:t>
        <w:br/>
        <w:t>Initial accounting classes are:</w:t>
      </w:r>
    </w:p>
    <w:p w14:paraId="109477F9" w14:textId="30271059" w:rsidR="004F0703" w:rsidRPr="00581106" w:rsidRDefault="00920EF1" w:rsidP="00096D3E">
      <w:pPr>
        <w:pStyle w:val="ListParagraph"/>
        <w:numPr>
          <w:ilvl w:val="0"/>
          <w:numId w:val="5"/>
        </w:numPr>
        <w:rPr>
          <w:color w:val="000000"/>
          <w:sz w:val="20"/>
          <w:szCs w:val="20"/>
        </w:rPr>
      </w:pPr>
      <w:r>
        <w:rPr>
          <w:sz w:val="20"/>
          <w:szCs w:val="20"/>
        </w:rPr>
        <w:t>PF-Contract</w:t>
      </w:r>
    </w:p>
    <w:p w14:paraId="29FBD0FD" w14:textId="3D0643CE" w:rsidR="00581106" w:rsidRDefault="00581106" w:rsidP="00096D3E">
      <w:pPr>
        <w:pStyle w:val="ListParagraph"/>
        <w:numPr>
          <w:ilvl w:val="0"/>
          <w:numId w:val="5"/>
        </w:numPr>
        <w:rPr>
          <w:color w:val="000000"/>
          <w:sz w:val="20"/>
          <w:szCs w:val="20"/>
        </w:rPr>
      </w:pPr>
      <w:r>
        <w:rPr>
          <w:color w:val="000000"/>
          <w:sz w:val="20"/>
          <w:szCs w:val="20"/>
        </w:rPr>
        <w:t xml:space="preserve">AR Invoicing</w:t>
      </w:r>
    </w:p>
    <w:p w14:paraId="3580EF02" w14:textId="08C3B1CE" w:rsidR="00E2018C" w:rsidRPr="00E2018C" w:rsidRDefault="00E2018C" w:rsidP="00096D3E">
      <w:pPr>
        <w:pStyle w:val="ListParagraph"/>
        <w:numPr>
          <w:ilvl w:val="0"/>
          <w:numId w:val="5"/>
        </w:numPr>
        <w:rPr>
          <w:color w:val="000000"/>
          <w:sz w:val="20"/>
          <w:szCs w:val="20"/>
        </w:rPr>
      </w:pPr>
      <w:r>
        <w:rPr>
          <w:color w:val="000000"/>
          <w:sz w:val="20"/>
          <w:szCs w:val="20"/>
        </w:rPr>
        <w:t xml:space="preserve">AR Payment</w:t>
      </w:r>
    </w:p>
    <w:p w14:paraId="0D8F6664" w14:textId="1D6EF9C8" w:rsidR="00581106" w:rsidRDefault="00581106" w:rsidP="00096D3E">
      <w:pPr>
        <w:pStyle w:val="ListParagraph"/>
        <w:numPr>
          <w:ilvl w:val="0"/>
          <w:numId w:val="5"/>
        </w:numPr>
        <w:rPr>
          <w:color w:val="000000"/>
          <w:sz w:val="20"/>
          <w:szCs w:val="20"/>
        </w:rPr>
      </w:pPr>
      <w:r>
        <w:rPr>
          <w:color w:val="000000"/>
          <w:sz w:val="20"/>
          <w:szCs w:val="20"/>
        </w:rPr>
        <w:t xml:space="preserve">AP Invoicing</w:t>
      </w:r>
    </w:p>
    <w:p w14:paraId="7D4C769E" w14:textId="42BC7E04" w:rsidR="00581106" w:rsidRPr="00AB79DA" w:rsidRDefault="00581106" w:rsidP="00096D3E">
      <w:pPr>
        <w:pStyle w:val="ListParagraph"/>
        <w:numPr>
          <w:ilvl w:val="0"/>
          <w:numId w:val="5"/>
        </w:numPr>
        <w:rPr>
          <w:color w:val="000000"/>
          <w:sz w:val="20"/>
          <w:szCs w:val="20"/>
        </w:rPr>
      </w:pPr>
      <w:r>
        <w:rPr>
          <w:color w:val="000000"/>
          <w:sz w:val="20"/>
          <w:szCs w:val="20"/>
        </w:rPr>
        <w:t xml:space="preserve">AP Payment </w:t>
      </w:r>
    </w:p>
    <w:p w14:paraId="1C0E8C99" w14:textId="71270179" w:rsidR="0029657E" w:rsidRDefault="0029657E" w:rsidP="0029657E">
      <w:pPr>
        <w:rPr>
          <w:lang w:val="en-GB"/>
        </w:rPr>
      </w:pPr>
      <w:r>
        <w:rPr>
          <w:lang w:val="en-GB"/>
        </w:rPr>
        <w:t>A layer that is used to handle configuration for specific domain actions.</w:t>
      </w:r>
    </w:p>
    <w:p w14:paraId="1878928F" w14:textId="4E9EBE5C" w:rsidR="000D75B1" w:rsidRDefault="0029657E" w:rsidP="0029657E">
      <w:pPr>
        <w:rPr>
          <w:lang w:val="en-GB"/>
        </w:rPr>
      </w:pPr>
      <w:r>
        <w:rPr>
          <w:lang w:val="en-GB"/>
        </w:rPr>
        <w:t>This will make the solution capable of getting messages from external systems that wants to use the AR domain for invoicing and accounting for whatever purpose that may be needed.</w:t>
      </w:r>
    </w:p>
    <w:p w14:paraId="18585B3A" w14:textId="3A337B52" w:rsidR="005D459A" w:rsidRDefault="005C64DC" w:rsidP="005C64DC">
      <w:pPr>
        <w:rPr>
          <w:lang w:val="en-GB"/>
        </w:rPr>
      </w:pPr>
      <w:r>
        <w:rPr>
          <w:lang w:val="en-GB"/>
        </w:rPr>
        <w:t xml:space="preserve">For example, if someone wants to use our AR invoicing domain but for data that has nothing to do with contracts (e.g. pure service or subscriptions). In order to use the accounting domain and set up booking rules for that specific scenario, the accounting class AR Invoicing will be used.</w:t>
      </w:r>
    </w:p>
    <w:p w14:paraId="79966120" w14:textId="079DADD0" w:rsidR="007E4B46" w:rsidRDefault="007E4B46" w:rsidP="005C64DC">
      <w:pPr>
        <w:rPr>
          <w:lang w:val="en-GB"/>
        </w:rPr>
      </w:pPr>
      <w:r>
        <w:rPr>
          <w:lang w:val="en-GB"/>
        </w:rPr>
        <w:t>Attributes:</w:t>
      </w:r>
    </w:p>
    <w:p w14:paraId="63B46C77" w14:textId="6B891163" w:rsidR="007E4B46" w:rsidRPr="007E4B46" w:rsidRDefault="007E4B46" w:rsidP="00096D3E">
      <w:pPr>
        <w:pStyle w:val="ListParagraph"/>
        <w:numPr>
          <w:ilvl w:val="0"/>
          <w:numId w:val="10"/>
        </w:numPr>
        <w:rPr>
          <w:sz w:val="20"/>
          <w:szCs w:val="20"/>
          <w:lang w:val="en-GB"/>
        </w:rPr>
      </w:pPr>
      <w:r>
        <w:rPr>
          <w:sz w:val="20"/>
          <w:szCs w:val="20"/>
          <w:lang w:val="en-GB"/>
        </w:rPr>
        <w:t>Id</w:t>
      </w:r>
    </w:p>
    <w:p w14:paraId="0ACD597F" w14:textId="09824F13" w:rsidR="007E4B46" w:rsidRPr="007E4B46" w:rsidRDefault="007E4B46" w:rsidP="00096D3E">
      <w:pPr>
        <w:pStyle w:val="ListParagraph"/>
        <w:numPr>
          <w:ilvl w:val="0"/>
          <w:numId w:val="10"/>
        </w:numPr>
        <w:rPr>
          <w:sz w:val="20"/>
          <w:szCs w:val="20"/>
          <w:lang w:val="en-GB"/>
        </w:rPr>
      </w:pPr>
      <w:r>
        <w:rPr>
          <w:sz w:val="20"/>
          <w:szCs w:val="20"/>
          <w:lang w:val="en-GB"/>
        </w:rPr>
        <w:t>Name</w:t>
      </w:r>
    </w:p>
    <w:p w14:paraId="136E9E30" w14:textId="0F73CB1A" w:rsidR="007E4B46" w:rsidRPr="007E4B46" w:rsidRDefault="007E4B46" w:rsidP="00096D3E">
      <w:pPr>
        <w:pStyle w:val="ListParagraph"/>
        <w:numPr>
          <w:ilvl w:val="0"/>
          <w:numId w:val="10"/>
        </w:numPr>
        <w:rPr>
          <w:sz w:val="20"/>
          <w:szCs w:val="20"/>
          <w:lang w:val="en-GB"/>
        </w:rPr>
      </w:pPr>
      <w:r>
        <w:rPr>
          <w:sz w:val="20"/>
          <w:szCs w:val="20"/>
          <w:lang w:val="en-GB"/>
        </w:rPr>
        <w:t>Legal Entity ID</w:t>
      </w:r>
    </w:p>
    <w:p w14:paraId="0CB2A542" w14:textId="52BEA373" w:rsidR="00B40393" w:rsidRDefault="00B40393" w:rsidP="000E1905">
      <w:pPr>
        <w:pStyle w:val="Heading2"/>
      </w:pPr>
      <w:bookmarkStart w:id="117" w:name="_Toc144391668"/>
      <w:r>
        <w:t>Accounting Ledgers</w:t>
      </w:r>
      <w:bookmarkEnd w:id="117"/>
    </w:p>
    <w:p w14:paraId="1D76655A" w14:textId="39C12C63" w:rsidR="00B40393" w:rsidRDefault="000B2BA0" w:rsidP="00B40393">
      <w:pPr>
        <w:rPr>
          <w:lang w:val="en-GB"/>
        </w:rPr>
      </w:pPr>
      <w:r>
        <w:rPr>
          <w:lang w:val="en-GB"/>
        </w:rPr>
        <w:t xml:space="preserve">Defines in which ledger an Accounting Class will act. </w:t>
        <w:br/>
        <w:t>Connected to Accounting Class.</w:t>
        <w:br/>
        <w:t>Facilitates the use to book in different ledgers if needed (e.g. Normal / US GAAP etc).</w:t>
      </w:r>
    </w:p>
    <w:p w14:paraId="2E1983DF" w14:textId="4DC0C2EC" w:rsidR="00B40393" w:rsidRDefault="005C64DC" w:rsidP="00B40393">
      <w:pPr>
        <w:rPr>
          <w:lang w:val="en-GB"/>
        </w:rPr>
      </w:pPr>
      <w:r>
        <w:rPr>
          <w:lang w:val="en-GB"/>
        </w:rPr>
        <w:t>I.e. each accounting ledger will have its own set of pre-defined accounting rules, setup by each customer.</w:t>
      </w:r>
    </w:p>
    <w:p w14:paraId="00B9DD50" w14:textId="77777777" w:rsidR="007E4B46" w:rsidRDefault="007E4B46" w:rsidP="007E4B46">
      <w:pPr>
        <w:rPr>
          <w:lang w:val="en-GB"/>
        </w:rPr>
      </w:pPr>
      <w:r>
        <w:rPr>
          <w:lang w:val="en-GB"/>
        </w:rPr>
        <w:t>Attributes:</w:t>
      </w:r>
    </w:p>
    <w:p w14:paraId="756BF7BD" w14:textId="77777777" w:rsidR="007E4B46" w:rsidRPr="007E4B46" w:rsidRDefault="007E4B46" w:rsidP="00096D3E">
      <w:pPr>
        <w:pStyle w:val="ListParagraph"/>
        <w:numPr>
          <w:ilvl w:val="0"/>
          <w:numId w:val="10"/>
        </w:numPr>
        <w:rPr>
          <w:sz w:val="20"/>
          <w:szCs w:val="20"/>
          <w:lang w:val="en-GB"/>
        </w:rPr>
      </w:pPr>
      <w:r>
        <w:rPr>
          <w:sz w:val="20"/>
          <w:szCs w:val="20"/>
          <w:lang w:val="en-GB"/>
        </w:rPr>
        <w:t>Id</w:t>
      </w:r>
    </w:p>
    <w:p w14:paraId="4A0BF7E9" w14:textId="77777777" w:rsidR="007E4B46" w:rsidRPr="007E4B46" w:rsidRDefault="007E4B46" w:rsidP="00096D3E">
      <w:pPr>
        <w:pStyle w:val="ListParagraph"/>
        <w:numPr>
          <w:ilvl w:val="0"/>
          <w:numId w:val="10"/>
        </w:numPr>
        <w:rPr>
          <w:sz w:val="20"/>
          <w:szCs w:val="20"/>
          <w:lang w:val="en-GB"/>
        </w:rPr>
      </w:pPr>
      <w:r>
        <w:rPr>
          <w:sz w:val="20"/>
          <w:szCs w:val="20"/>
          <w:lang w:val="en-GB"/>
        </w:rPr>
        <w:t>Name</w:t>
      </w:r>
    </w:p>
    <w:p w14:paraId="48327A63" w14:textId="6763DFF6" w:rsidR="007E4B46" w:rsidRPr="007E4B46" w:rsidRDefault="007E4B46" w:rsidP="00096D3E">
      <w:pPr>
        <w:pStyle w:val="ListParagraph"/>
        <w:numPr>
          <w:ilvl w:val="0"/>
          <w:numId w:val="10"/>
        </w:numPr>
        <w:rPr>
          <w:sz w:val="20"/>
          <w:szCs w:val="20"/>
          <w:lang w:val="en-GB"/>
        </w:rPr>
      </w:pPr>
      <w:r>
        <w:rPr>
          <w:sz w:val="20"/>
          <w:szCs w:val="20"/>
          <w:lang w:val="en-GB"/>
        </w:rPr>
        <w:t>Accounting Class ID</w:t>
      </w:r>
    </w:p>
    <w:p w14:paraId="52C26846" w14:textId="4BF7E931" w:rsidR="007E4B46" w:rsidRDefault="007E4B46" w:rsidP="00B40393">
      <w:pPr>
        <w:rPr>
          <w:lang w:val="en-GB"/>
        </w:rPr>
      </w:pPr>
    </w:p>
    <w:p w14:paraId="76B23AD4" w14:textId="758F6F15" w:rsidR="00B40393" w:rsidRDefault="00B40393" w:rsidP="005C472A">
      <w:pPr>
        <w:pStyle w:val="Heading2"/>
      </w:pPr>
      <w:bookmarkStart w:id="118" w:name="_Toc144391669"/>
      <w:r>
        <w:lastRenderedPageBreak/>
        <w:t>Accounting Rules</w:t>
      </w:r>
      <w:bookmarkEnd w:id="118"/>
    </w:p>
    <w:p w14:paraId="50861ABB" w14:textId="32A7A69D" w:rsidR="00B40393" w:rsidRDefault="000B2BA0" w:rsidP="005C472A">
      <w:pPr>
        <w:keepNext/>
        <w:widowControl/>
        <w:rPr>
          <w:lang w:val="en-GB"/>
        </w:rPr>
      </w:pPr>
      <w:r>
        <w:rPr>
          <w:lang w:val="en-GB"/>
        </w:rPr>
        <w:t>Controls how the actual booking shall be created, using an accounting event, accounting formula, account and debit/credit definition.</w:t>
      </w:r>
    </w:p>
    <w:p w14:paraId="453A6DF2" w14:textId="105BBA07" w:rsidR="008C54C8" w:rsidRDefault="008C54C8" w:rsidP="005C472A">
      <w:pPr>
        <w:keepNext/>
        <w:widowControl/>
        <w:rPr>
          <w:lang w:val="en-GB"/>
        </w:rPr>
      </w:pPr>
      <w:r>
        <w:rPr>
          <w:lang w:val="en-GB"/>
        </w:rPr>
        <w:t>Connected to an Accounting Ledger.</w:t>
      </w:r>
    </w:p>
    <w:p w14:paraId="525B8F80" w14:textId="4E6209A0" w:rsidR="00EB6264" w:rsidRDefault="00EB6264" w:rsidP="005C472A">
      <w:pPr>
        <w:keepNext/>
        <w:widowControl/>
        <w:rPr>
          <w:lang w:val="en-GB"/>
        </w:rPr>
      </w:pPr>
      <w:r>
        <w:rPr>
          <w:lang w:val="en-GB"/>
        </w:rPr>
        <w:t>Attributes:</w:t>
      </w:r>
    </w:p>
    <w:p w14:paraId="1BD6805B" w14:textId="77777777" w:rsidR="00EB6264" w:rsidRDefault="00EB6264" w:rsidP="00096D3E">
      <w:pPr>
        <w:pStyle w:val="ListParagraph"/>
        <w:keepNext/>
        <w:numPr>
          <w:ilvl w:val="0"/>
          <w:numId w:val="6"/>
        </w:numPr>
        <w:rPr>
          <w:color w:val="222222"/>
          <w:sz w:val="20"/>
          <w:szCs w:val="20"/>
        </w:rPr>
      </w:pPr>
      <w:r>
        <w:rPr>
          <w:color w:val="222222"/>
          <w:sz w:val="20"/>
          <w:szCs w:val="20"/>
        </w:rPr>
        <w:t>ID</w:t>
      </w:r>
    </w:p>
    <w:p w14:paraId="6882002F" w14:textId="77777777" w:rsidR="00EB6264" w:rsidRDefault="00EB6264" w:rsidP="00096D3E">
      <w:pPr>
        <w:pStyle w:val="ListParagraph"/>
        <w:keepNext/>
        <w:numPr>
          <w:ilvl w:val="0"/>
          <w:numId w:val="6"/>
        </w:numPr>
        <w:rPr>
          <w:color w:val="222222"/>
          <w:sz w:val="20"/>
          <w:szCs w:val="20"/>
        </w:rPr>
      </w:pPr>
      <w:r>
        <w:rPr>
          <w:color w:val="222222"/>
          <w:sz w:val="20"/>
          <w:szCs w:val="20"/>
        </w:rPr>
        <w:t>AccountingLedgerID</w:t>
      </w:r>
    </w:p>
    <w:p w14:paraId="51C6FBA7" w14:textId="77777777" w:rsidR="00EB6264" w:rsidRDefault="00EB6264" w:rsidP="00096D3E">
      <w:pPr>
        <w:pStyle w:val="ListParagraph"/>
        <w:keepNext/>
        <w:numPr>
          <w:ilvl w:val="0"/>
          <w:numId w:val="6"/>
        </w:numPr>
        <w:rPr>
          <w:color w:val="222222"/>
          <w:sz w:val="20"/>
          <w:szCs w:val="20"/>
        </w:rPr>
      </w:pPr>
      <w:r>
        <w:rPr>
          <w:color w:val="222222"/>
          <w:sz w:val="20"/>
          <w:szCs w:val="20"/>
        </w:rPr>
        <w:t>FormulaID</w:t>
      </w:r>
    </w:p>
    <w:p w14:paraId="51A19B45" w14:textId="77777777" w:rsidR="00EB6264" w:rsidRPr="00EB6264" w:rsidRDefault="00EB6264" w:rsidP="00096D3E">
      <w:pPr>
        <w:pStyle w:val="ListParagraph"/>
        <w:keepNext/>
        <w:numPr>
          <w:ilvl w:val="0"/>
          <w:numId w:val="6"/>
        </w:numPr>
        <w:rPr>
          <w:color w:val="222222"/>
          <w:sz w:val="20"/>
          <w:szCs w:val="20"/>
        </w:rPr>
      </w:pPr>
      <w:r>
        <w:rPr>
          <w:color w:val="222222"/>
          <w:sz w:val="20"/>
          <w:szCs w:val="20"/>
        </w:rPr>
        <w:t>AccountingEv</w:t>
      </w:r>
      <w:r>
        <w:rPr>
          <w:color w:val="222222"/>
          <w:sz w:val="21"/>
          <w:szCs w:val="21"/>
        </w:rPr>
        <w:t>entID</w:t>
      </w:r>
    </w:p>
    <w:p w14:paraId="7CB19A3E" w14:textId="0917D7CF" w:rsidR="00EB6264" w:rsidRPr="00EB6264" w:rsidRDefault="00EB6264" w:rsidP="00096D3E">
      <w:pPr>
        <w:pStyle w:val="ListParagraph"/>
        <w:keepNext/>
        <w:numPr>
          <w:ilvl w:val="0"/>
          <w:numId w:val="6"/>
        </w:numPr>
        <w:rPr>
          <w:color w:val="222222"/>
          <w:sz w:val="20"/>
          <w:szCs w:val="20"/>
        </w:rPr>
      </w:pPr>
      <w:r>
        <w:rPr>
          <w:color w:val="222222"/>
          <w:sz w:val="20"/>
          <w:szCs w:val="20"/>
        </w:rPr>
        <w:t>Debit/Credit</w:t>
      </w:r>
    </w:p>
    <w:p w14:paraId="58C4CB97" w14:textId="2C1A23B9" w:rsidR="00B40393" w:rsidRPr="00590722" w:rsidRDefault="00B40393" w:rsidP="00C75809">
      <w:pPr>
        <w:pStyle w:val="StyleHeading3NotBold"/>
      </w:pPr>
      <w:bookmarkStart w:id="119" w:name="_Toc144391670"/>
      <w:r>
        <w:t>Accounting Events</w:t>
      </w:r>
      <w:bookmarkEnd w:id="119"/>
    </w:p>
    <w:p w14:paraId="4016156B" w14:textId="64E4C5E0" w:rsidR="008C54C8" w:rsidRPr="008C54C8" w:rsidRDefault="008C54C8" w:rsidP="008C54C8">
      <w:pPr>
        <w:rPr>
          <w:lang w:val="en-GB"/>
        </w:rPr>
      </w:pPr>
      <w:r>
        <w:rPr>
          <w:lang w:val="en-GB"/>
        </w:rPr>
        <w:t>Connected to Accounting Rules.</w:t>
      </w:r>
    </w:p>
    <w:p w14:paraId="52E95B82" w14:textId="77777777" w:rsidR="000B2BA0" w:rsidRDefault="000B2BA0" w:rsidP="000B2BA0">
      <w:pPr>
        <w:rPr>
          <w:color w:val="3A414A"/>
        </w:rPr>
      </w:pPr>
      <w:r>
        <w:rPr>
          <w:color w:val="3A414A"/>
        </w:rPr>
        <w:t xml:space="preserve">Events that creates bookings.</w:t>
      </w:r>
    </w:p>
    <w:p w14:paraId="791A42A1" w14:textId="77777777" w:rsidR="007E4B46" w:rsidRDefault="007E4B46" w:rsidP="007E4B46">
      <w:pPr>
        <w:rPr>
          <w:lang w:val="en-GB"/>
        </w:rPr>
      </w:pPr>
      <w:r>
        <w:rPr>
          <w:lang w:val="en-GB"/>
        </w:rPr>
        <w:t>Attributes:</w:t>
      </w:r>
    </w:p>
    <w:p w14:paraId="7F7B2447" w14:textId="77777777" w:rsidR="007E4B46" w:rsidRDefault="007E4B46" w:rsidP="00096D3E">
      <w:pPr>
        <w:pStyle w:val="ListParagraph"/>
        <w:numPr>
          <w:ilvl w:val="0"/>
          <w:numId w:val="6"/>
        </w:numPr>
        <w:rPr>
          <w:color w:val="222222"/>
          <w:sz w:val="20"/>
          <w:szCs w:val="20"/>
        </w:rPr>
      </w:pPr>
      <w:r>
        <w:rPr>
          <w:color w:val="222222"/>
          <w:sz w:val="20"/>
          <w:szCs w:val="20"/>
        </w:rPr>
        <w:t>ID</w:t>
      </w:r>
    </w:p>
    <w:p w14:paraId="322BB97F" w14:textId="561C7E14" w:rsidR="007E4B46" w:rsidRDefault="007E4B46" w:rsidP="00096D3E">
      <w:pPr>
        <w:pStyle w:val="ListParagraph"/>
        <w:numPr>
          <w:ilvl w:val="0"/>
          <w:numId w:val="6"/>
        </w:numPr>
        <w:rPr>
          <w:color w:val="222222"/>
          <w:sz w:val="20"/>
          <w:szCs w:val="20"/>
        </w:rPr>
      </w:pPr>
      <w:r>
        <w:rPr>
          <w:color w:val="222222"/>
          <w:sz w:val="20"/>
          <w:szCs w:val="20"/>
        </w:rPr>
        <w:t>Name</w:t>
      </w:r>
    </w:p>
    <w:p w14:paraId="0104FC14" w14:textId="0D2C18EE" w:rsidR="007E4B46" w:rsidRPr="00283C60" w:rsidRDefault="00FF448E" w:rsidP="00096D3E">
      <w:pPr>
        <w:pStyle w:val="ListParagraph"/>
        <w:numPr>
          <w:ilvl w:val="0"/>
          <w:numId w:val="6"/>
        </w:numPr>
        <w:rPr>
          <w:color w:val="222222"/>
          <w:sz w:val="20"/>
          <w:szCs w:val="20"/>
          <w:lang w:val="en-US"/>
        </w:rPr>
      </w:pPr>
      <w:r>
        <w:rPr>
          <w:color w:val="222222"/>
          <w:sz w:val="20"/>
          <w:szCs w:val="20"/>
          <w:lang w:val="en-US"/>
        </w:rPr>
        <w:t>BookingDate</w:t>
        <w:br/>
        <w:t xml:space="preserve">0 = CalculationDate. The execution date of a booking</w:t>
        <w:br/>
        <w:t xml:space="preserve">1 = EventDate. When the booking is considered in effect – e.g. a specific settlement date.</w:t>
      </w:r>
    </w:p>
    <w:p w14:paraId="7CF98565" w14:textId="6B86ECB2" w:rsidR="00EB6264" w:rsidRPr="00283C60" w:rsidRDefault="00EB6264" w:rsidP="000B2BA0">
      <w:pPr>
        <w:rPr>
          <w:color w:val="3A414A"/>
          <w:lang w:val="en-US"/>
        </w:rPr>
      </w:pPr>
      <w:r>
        <w:rPr>
          <w:color w:val="3A414A"/>
          <w:lang w:val="en-US"/>
        </w:rPr>
        <w:t>Following events need to be covered in respective domain.</w:t>
      </w:r>
    </w:p>
    <w:p w14:paraId="4821B647" w14:textId="21E09DFC" w:rsidR="00EB6264" w:rsidRPr="00FF448E" w:rsidRDefault="00EB6264" w:rsidP="00581E6C">
      <w:pPr>
        <w:rPr>
          <w:color w:val="3A414A"/>
          <w:u w:val="single"/>
        </w:rPr>
      </w:pPr>
      <w:r>
        <w:rPr>
          <w:color w:val="3A414A"/>
          <w:u w:val="single"/>
        </w:rPr>
        <w:t>PF-CONTRACT:</w:t>
      </w:r>
    </w:p>
    <w:p w14:paraId="34D26005" w14:textId="7A160E08" w:rsidR="007B3B40" w:rsidRDefault="007B3B40" w:rsidP="00096D3E">
      <w:pPr>
        <w:pStyle w:val="ListParagraph"/>
        <w:numPr>
          <w:ilvl w:val="0"/>
          <w:numId w:val="7"/>
        </w:numPr>
        <w:rPr>
          <w:color w:val="3A414A"/>
        </w:rPr>
      </w:pPr>
      <w:r>
        <w:rPr>
          <w:color w:val="3A414A"/>
        </w:rPr>
        <w:t>Activation</w:t>
      </w:r>
    </w:p>
    <w:p w14:paraId="447D95D8" w14:textId="44B793CA" w:rsidR="007B3B40" w:rsidRDefault="007B3B40" w:rsidP="00096D3E">
      <w:pPr>
        <w:pStyle w:val="ListParagraph"/>
        <w:numPr>
          <w:ilvl w:val="0"/>
          <w:numId w:val="7"/>
        </w:numPr>
        <w:rPr>
          <w:color w:val="3A414A"/>
        </w:rPr>
      </w:pPr>
      <w:r>
        <w:rPr>
          <w:color w:val="3A414A"/>
        </w:rPr>
        <w:t>Assignment</w:t>
      </w:r>
    </w:p>
    <w:p w14:paraId="5051E304" w14:textId="4A20D421" w:rsidR="007B3B40" w:rsidRDefault="007B3B40" w:rsidP="00096D3E">
      <w:pPr>
        <w:pStyle w:val="ListParagraph"/>
        <w:numPr>
          <w:ilvl w:val="0"/>
          <w:numId w:val="7"/>
        </w:numPr>
        <w:rPr>
          <w:color w:val="3A414A"/>
        </w:rPr>
      </w:pPr>
      <w:r>
        <w:rPr>
          <w:color w:val="3A414A"/>
        </w:rPr>
        <w:t xml:space="preserve">Undo Activation</w:t>
      </w:r>
    </w:p>
    <w:p w14:paraId="7FB64BBA" w14:textId="77059EF7" w:rsidR="007B3B40" w:rsidRDefault="007B3B40" w:rsidP="00096D3E">
      <w:pPr>
        <w:pStyle w:val="ListParagraph"/>
        <w:numPr>
          <w:ilvl w:val="0"/>
          <w:numId w:val="7"/>
        </w:numPr>
        <w:rPr>
          <w:color w:val="3A414A"/>
        </w:rPr>
      </w:pPr>
      <w:r>
        <w:rPr>
          <w:color w:val="3A414A"/>
        </w:rPr>
        <w:t xml:space="preserve">Payment change</w:t>
      </w:r>
    </w:p>
    <w:p w14:paraId="2DA6C400" w14:textId="123A2516" w:rsidR="007B3B40" w:rsidRDefault="007B3B40" w:rsidP="00096D3E">
      <w:pPr>
        <w:pStyle w:val="ListParagraph"/>
        <w:numPr>
          <w:ilvl w:val="0"/>
          <w:numId w:val="7"/>
        </w:numPr>
        <w:rPr>
          <w:color w:val="3A414A"/>
        </w:rPr>
      </w:pPr>
      <w:r>
        <w:rPr>
          <w:color w:val="3A414A"/>
        </w:rPr>
        <w:t xml:space="preserve">Interest change</w:t>
      </w:r>
    </w:p>
    <w:p w14:paraId="4A3E1630" w14:textId="5C724F7C" w:rsidR="007B3B40" w:rsidRDefault="007B3B40" w:rsidP="00096D3E">
      <w:pPr>
        <w:pStyle w:val="ListParagraph"/>
        <w:numPr>
          <w:ilvl w:val="0"/>
          <w:numId w:val="7"/>
        </w:numPr>
        <w:rPr>
          <w:color w:val="3A414A"/>
        </w:rPr>
      </w:pPr>
      <w:r>
        <w:rPr>
          <w:color w:val="3A414A"/>
        </w:rPr>
        <w:t xml:space="preserve">Residual Value change</w:t>
      </w:r>
    </w:p>
    <w:p w14:paraId="7EA134A2" w14:textId="73A658D4" w:rsidR="007B3B40" w:rsidRDefault="007B3B40" w:rsidP="00096D3E">
      <w:pPr>
        <w:pStyle w:val="ListParagraph"/>
        <w:numPr>
          <w:ilvl w:val="0"/>
          <w:numId w:val="7"/>
        </w:numPr>
        <w:rPr>
          <w:color w:val="3A414A"/>
        </w:rPr>
      </w:pPr>
      <w:r>
        <w:rPr>
          <w:color w:val="3A414A"/>
        </w:rPr>
        <w:t xml:space="preserve">Split Contract line</w:t>
      </w:r>
    </w:p>
    <w:p w14:paraId="67C9E524" w14:textId="7ADA7E6B" w:rsidR="00581E6C" w:rsidRDefault="00EE1F94" w:rsidP="00CB7EEE">
      <w:pPr>
        <w:spacing w:before="120"/>
        <w:rPr>
          <w:color w:val="3A414A"/>
        </w:rPr>
      </w:pPr>
      <w:r>
        <w:rPr>
          <w:color w:val="3A414A"/>
          <w:u w:val="single"/>
        </w:rPr>
        <w:t>RECEIVABLES</w:t>
      </w:r>
      <w:r>
        <w:rPr>
          <w:color w:val="3A414A"/>
        </w:rPr>
        <w:t>:</w:t>
      </w:r>
    </w:p>
    <w:p w14:paraId="46A7F938" w14:textId="544891EB" w:rsidR="007B3B40" w:rsidRPr="00CB7EEE" w:rsidRDefault="00581E6C" w:rsidP="00CB7EEE">
      <w:pPr>
        <w:rPr>
          <w:color w:val="3A414A"/>
        </w:rPr>
      </w:pPr>
      <w:r>
        <w:rPr>
          <w:color w:val="3A414A"/>
        </w:rPr>
        <w:t xml:space="preserve">AR Invoicing</w:t>
      </w:r>
    </w:p>
    <w:p w14:paraId="509C3720" w14:textId="10E8DA7B" w:rsidR="00581E6C" w:rsidRDefault="00581E6C" w:rsidP="00096D3E">
      <w:pPr>
        <w:pStyle w:val="ListParagraph"/>
        <w:numPr>
          <w:ilvl w:val="0"/>
          <w:numId w:val="7"/>
        </w:numPr>
        <w:rPr>
          <w:color w:val="3A414A"/>
        </w:rPr>
      </w:pPr>
      <w:r>
        <w:rPr>
          <w:color w:val="3A414A"/>
        </w:rPr>
        <w:t xml:space="preserve">Agreement invoicing</w:t>
      </w:r>
    </w:p>
    <w:p w14:paraId="7833A017" w14:textId="24829697" w:rsidR="00581E6C" w:rsidRDefault="00581E6C" w:rsidP="00096D3E">
      <w:pPr>
        <w:pStyle w:val="ListParagraph"/>
        <w:numPr>
          <w:ilvl w:val="0"/>
          <w:numId w:val="7"/>
        </w:numPr>
        <w:rPr>
          <w:color w:val="3A414A"/>
        </w:rPr>
      </w:pPr>
      <w:r>
        <w:rPr>
          <w:color w:val="3A414A"/>
        </w:rPr>
        <w:t xml:space="preserve">Manual nvoicing</w:t>
      </w:r>
    </w:p>
    <w:p w14:paraId="15711219" w14:textId="6BF5EA8B" w:rsidR="00581E6C" w:rsidRDefault="00581E6C" w:rsidP="00096D3E">
      <w:pPr>
        <w:pStyle w:val="ListParagraph"/>
        <w:numPr>
          <w:ilvl w:val="0"/>
          <w:numId w:val="7"/>
        </w:numPr>
        <w:rPr>
          <w:color w:val="3A414A"/>
        </w:rPr>
      </w:pPr>
      <w:r>
        <w:rPr>
          <w:color w:val="3A414A"/>
        </w:rPr>
        <w:t xml:space="preserve">Settlement invoicing</w:t>
      </w:r>
    </w:p>
    <w:p w14:paraId="30EE4FD5" w14:textId="66DD681C" w:rsidR="00581E6C" w:rsidRDefault="00581E6C" w:rsidP="00096D3E">
      <w:pPr>
        <w:pStyle w:val="ListParagraph"/>
        <w:numPr>
          <w:ilvl w:val="0"/>
          <w:numId w:val="7"/>
        </w:numPr>
        <w:rPr>
          <w:color w:val="3A414A"/>
        </w:rPr>
      </w:pPr>
      <w:r>
        <w:rPr>
          <w:color w:val="3A414A"/>
        </w:rPr>
        <w:t xml:space="preserve">Termination invoicing</w:t>
      </w:r>
    </w:p>
    <w:p w14:paraId="2023A633" w14:textId="2EF9A590" w:rsidR="00581E6C" w:rsidRDefault="00581E6C" w:rsidP="00096D3E">
      <w:pPr>
        <w:pStyle w:val="ListParagraph"/>
        <w:numPr>
          <w:ilvl w:val="0"/>
          <w:numId w:val="7"/>
        </w:numPr>
        <w:rPr>
          <w:color w:val="3A414A"/>
        </w:rPr>
      </w:pPr>
      <w:r>
        <w:rPr>
          <w:color w:val="3A414A"/>
        </w:rPr>
        <w:t xml:space="preserve">Reminder invoicing</w:t>
      </w:r>
    </w:p>
    <w:p w14:paraId="3CCD0366" w14:textId="2EFAACDC" w:rsidR="00581E6C" w:rsidRDefault="00581E6C" w:rsidP="00096D3E">
      <w:pPr>
        <w:pStyle w:val="ListParagraph"/>
        <w:numPr>
          <w:ilvl w:val="0"/>
          <w:numId w:val="7"/>
        </w:numPr>
        <w:rPr>
          <w:color w:val="3A414A"/>
        </w:rPr>
      </w:pPr>
      <w:r>
        <w:rPr>
          <w:color w:val="3A414A"/>
        </w:rPr>
        <w:t xml:space="preserve">Credit invoice</w:t>
      </w:r>
    </w:p>
    <w:p w14:paraId="0C654887" w14:textId="040EFC3B" w:rsidR="00581E6C" w:rsidRDefault="00581E6C" w:rsidP="00096D3E">
      <w:pPr>
        <w:pStyle w:val="ListParagraph"/>
        <w:numPr>
          <w:ilvl w:val="0"/>
          <w:numId w:val="7"/>
        </w:numPr>
        <w:rPr>
          <w:color w:val="3A414A"/>
        </w:rPr>
      </w:pPr>
      <w:r>
        <w:rPr>
          <w:color w:val="3A414A"/>
        </w:rPr>
        <w:t xml:space="preserve">Change invoice</w:t>
      </w:r>
    </w:p>
    <w:p w14:paraId="25DA233A" w14:textId="49A57223" w:rsidR="00581E6C" w:rsidRPr="00581E6C" w:rsidRDefault="00581E6C" w:rsidP="00096D3E">
      <w:pPr>
        <w:pStyle w:val="ListParagraph"/>
        <w:numPr>
          <w:ilvl w:val="0"/>
          <w:numId w:val="7"/>
        </w:numPr>
        <w:rPr>
          <w:color w:val="3A414A"/>
        </w:rPr>
      </w:pPr>
      <w:r>
        <w:rPr>
          <w:color w:val="3A414A"/>
        </w:rPr>
        <w:t xml:space="preserve">Write off</w:t>
      </w:r>
    </w:p>
    <w:p w14:paraId="2429A405" w14:textId="78335169" w:rsidR="007B3B40" w:rsidRPr="00CB7EEE" w:rsidRDefault="00581E6C" w:rsidP="00CB7EEE">
      <w:pPr>
        <w:rPr>
          <w:color w:val="3A414A"/>
        </w:rPr>
      </w:pPr>
      <w:r>
        <w:rPr>
          <w:color w:val="3A414A"/>
        </w:rPr>
        <w:t xml:space="preserve">AR Payment</w:t>
      </w:r>
    </w:p>
    <w:p w14:paraId="3B8485D3" w14:textId="0545A946" w:rsidR="00581E6C" w:rsidRDefault="00581E6C" w:rsidP="00096D3E">
      <w:pPr>
        <w:pStyle w:val="ListParagraph"/>
        <w:numPr>
          <w:ilvl w:val="0"/>
          <w:numId w:val="7"/>
        </w:numPr>
        <w:rPr>
          <w:color w:val="3A414A"/>
        </w:rPr>
      </w:pPr>
      <w:r>
        <w:rPr>
          <w:color w:val="3A414A"/>
        </w:rPr>
        <w:t>Normal</w:t>
      </w:r>
    </w:p>
    <w:p w14:paraId="644236E4" w14:textId="2B0D4F16" w:rsidR="00581E6C" w:rsidRDefault="00581E6C" w:rsidP="00096D3E">
      <w:pPr>
        <w:pStyle w:val="ListParagraph"/>
        <w:numPr>
          <w:ilvl w:val="0"/>
          <w:numId w:val="7"/>
        </w:numPr>
        <w:rPr>
          <w:color w:val="3A414A"/>
        </w:rPr>
      </w:pPr>
      <w:r>
        <w:rPr>
          <w:color w:val="3A414A"/>
        </w:rPr>
        <w:t xml:space="preserve">On Account</w:t>
      </w:r>
    </w:p>
    <w:p w14:paraId="338E3417" w14:textId="692A70CB" w:rsidR="00581E6C" w:rsidRDefault="00581E6C" w:rsidP="00096D3E">
      <w:pPr>
        <w:pStyle w:val="ListParagraph"/>
        <w:numPr>
          <w:ilvl w:val="0"/>
          <w:numId w:val="7"/>
        </w:numPr>
        <w:rPr>
          <w:color w:val="3A414A"/>
        </w:rPr>
      </w:pPr>
      <w:r>
        <w:rPr>
          <w:color w:val="3A414A"/>
        </w:rPr>
        <w:t xml:space="preserve">Unallocated / unknown</w:t>
      </w:r>
    </w:p>
    <w:p w14:paraId="476EED6D" w14:textId="30475B77" w:rsidR="00581E6C" w:rsidRDefault="00581E6C" w:rsidP="00096D3E">
      <w:pPr>
        <w:pStyle w:val="ListParagraph"/>
        <w:numPr>
          <w:ilvl w:val="0"/>
          <w:numId w:val="7"/>
        </w:numPr>
        <w:rPr>
          <w:color w:val="3A414A"/>
        </w:rPr>
      </w:pPr>
      <w:r>
        <w:rPr>
          <w:color w:val="3A414A"/>
        </w:rPr>
        <w:t>Repayment</w:t>
      </w:r>
    </w:p>
    <w:p w14:paraId="342068AA" w14:textId="5296F384" w:rsidR="00581E6C" w:rsidRPr="00581E6C" w:rsidRDefault="00581E6C" w:rsidP="00096D3E">
      <w:pPr>
        <w:pStyle w:val="ListParagraph"/>
        <w:numPr>
          <w:ilvl w:val="0"/>
          <w:numId w:val="7"/>
        </w:numPr>
        <w:rPr>
          <w:color w:val="3A414A"/>
        </w:rPr>
      </w:pPr>
      <w:r>
        <w:rPr>
          <w:color w:val="3A414A"/>
        </w:rPr>
        <w:t>Change</w:t>
      </w:r>
    </w:p>
    <w:p w14:paraId="38EA902D" w14:textId="363CBB38" w:rsidR="007B3B40" w:rsidRPr="00581E6C" w:rsidRDefault="00EE1F94" w:rsidP="00EE1F94">
      <w:pPr>
        <w:spacing w:before="120"/>
        <w:rPr>
          <w:color w:val="3A414A"/>
        </w:rPr>
      </w:pPr>
      <w:r>
        <w:rPr>
          <w:color w:val="3A414A"/>
          <w:u w:val="single"/>
        </w:rPr>
        <w:t>PAYABLES</w:t>
      </w:r>
      <w:r>
        <w:rPr>
          <w:color w:val="3A414A"/>
        </w:rPr>
        <w:t>:</w:t>
      </w:r>
    </w:p>
    <w:p w14:paraId="2042AD64" w14:textId="7B146670" w:rsidR="007B3B40" w:rsidRPr="00EE1F94" w:rsidRDefault="00581E6C" w:rsidP="00EE1F94">
      <w:pPr>
        <w:rPr>
          <w:color w:val="3A414A"/>
        </w:rPr>
      </w:pPr>
      <w:r>
        <w:rPr>
          <w:color w:val="3A414A"/>
        </w:rPr>
        <w:t xml:space="preserve">AP Invoice</w:t>
      </w:r>
    </w:p>
    <w:p w14:paraId="0A515FC6" w14:textId="5D538AB1" w:rsidR="00581E6C" w:rsidRDefault="00581E6C" w:rsidP="00096D3E">
      <w:pPr>
        <w:pStyle w:val="ListParagraph"/>
        <w:numPr>
          <w:ilvl w:val="0"/>
          <w:numId w:val="7"/>
        </w:numPr>
        <w:rPr>
          <w:color w:val="3A414A"/>
        </w:rPr>
      </w:pPr>
      <w:r>
        <w:rPr>
          <w:color w:val="3A414A"/>
        </w:rPr>
        <w:t>Registration</w:t>
      </w:r>
    </w:p>
    <w:p w14:paraId="3C083EB1" w14:textId="55F89228" w:rsidR="00581E6C" w:rsidRDefault="00581E6C" w:rsidP="00096D3E">
      <w:pPr>
        <w:pStyle w:val="ListParagraph"/>
        <w:numPr>
          <w:ilvl w:val="0"/>
          <w:numId w:val="7"/>
        </w:numPr>
        <w:rPr>
          <w:color w:val="3A414A"/>
        </w:rPr>
      </w:pPr>
      <w:r>
        <w:rPr>
          <w:color w:val="3A414A"/>
        </w:rPr>
        <w:t>Change</w:t>
      </w:r>
    </w:p>
    <w:p w14:paraId="69D4C903" w14:textId="79D5D7A7" w:rsidR="00581E6C" w:rsidRPr="00EE1F94" w:rsidRDefault="00581E6C" w:rsidP="00EE1F94">
      <w:pPr>
        <w:rPr>
          <w:color w:val="3A414A"/>
        </w:rPr>
      </w:pPr>
      <w:r>
        <w:rPr>
          <w:color w:val="3A414A"/>
        </w:rPr>
        <w:t xml:space="preserve">AP Payment</w:t>
      </w:r>
    </w:p>
    <w:p w14:paraId="5C7C8573" w14:textId="2A568EE9" w:rsidR="00581E6C" w:rsidRPr="007B3B40" w:rsidRDefault="00581E6C" w:rsidP="00096D3E">
      <w:pPr>
        <w:pStyle w:val="ListParagraph"/>
        <w:numPr>
          <w:ilvl w:val="0"/>
          <w:numId w:val="7"/>
        </w:numPr>
        <w:rPr>
          <w:color w:val="3A414A"/>
        </w:rPr>
      </w:pPr>
      <w:r>
        <w:rPr>
          <w:color w:val="3A414A"/>
        </w:rPr>
        <w:lastRenderedPageBreak/>
        <w:t>Payouts</w:t>
      </w:r>
    </w:p>
    <w:p w14:paraId="1216722C" w14:textId="446A5F09" w:rsidR="00EE1F94" w:rsidRPr="00581E6C" w:rsidRDefault="00EE1F94" w:rsidP="00EE1F94">
      <w:pPr>
        <w:spacing w:before="120"/>
        <w:rPr>
          <w:color w:val="3A414A"/>
        </w:rPr>
      </w:pPr>
      <w:r>
        <w:rPr>
          <w:color w:val="3A414A"/>
          <w:u w:val="single"/>
        </w:rPr>
        <w:t>ACCOUNTING</w:t>
      </w:r>
      <w:r>
        <w:rPr>
          <w:color w:val="3A414A"/>
        </w:rPr>
        <w:t>:</w:t>
      </w:r>
    </w:p>
    <w:p w14:paraId="57476D7C" w14:textId="57B5A25F" w:rsidR="000B2BA0" w:rsidRPr="00EE1F94" w:rsidRDefault="000B2BA0" w:rsidP="00096D3E">
      <w:pPr>
        <w:pStyle w:val="ListParagraph"/>
        <w:numPr>
          <w:ilvl w:val="0"/>
          <w:numId w:val="7"/>
        </w:numPr>
        <w:rPr>
          <w:color w:val="3A414A"/>
        </w:rPr>
      </w:pPr>
      <w:r>
        <w:rPr>
          <w:color w:val="3A414A"/>
        </w:rPr>
        <w:t xml:space="preserve">Monthly Booking </w:t>
      </w:r>
    </w:p>
    <w:p w14:paraId="524CB506" w14:textId="12831B5D" w:rsidR="00B40393" w:rsidRPr="00590722" w:rsidRDefault="00B40393" w:rsidP="00C75809">
      <w:pPr>
        <w:pStyle w:val="Heading3"/>
      </w:pPr>
      <w:bookmarkStart w:id="120" w:name="_Toc144391671"/>
      <w:r>
        <w:t>Formula</w:t>
      </w:r>
      <w:bookmarkEnd w:id="120"/>
    </w:p>
    <w:p w14:paraId="35AEF736" w14:textId="77777777" w:rsidR="008C54C8" w:rsidRDefault="008C54C8" w:rsidP="00B40393">
      <w:pPr>
        <w:rPr>
          <w:lang w:val="en-GB"/>
        </w:rPr>
      </w:pPr>
      <w:r>
        <w:rPr>
          <w:lang w:val="en-GB"/>
        </w:rPr>
        <w:t>The main building block for accounting.</w:t>
      </w:r>
    </w:p>
    <w:p w14:paraId="3434C77A" w14:textId="77777777" w:rsidR="00CF229A" w:rsidRDefault="008C54C8" w:rsidP="00B40393">
      <w:pPr>
        <w:rPr>
          <w:lang w:val="en-GB"/>
        </w:rPr>
      </w:pPr>
      <w:r>
        <w:rPr>
          <w:lang w:val="en-GB"/>
        </w:rPr>
        <w:t xml:space="preserve">Is connected to Accounting Rules, PseudoAccountCOA ,Amount Type and Formula Conditions.</w:t>
        <w:br/>
        <w:t xml:space="preserve">A formula will use amount types to understand where/when to retrieve the data. </w:t>
      </w:r>
    </w:p>
    <w:p w14:paraId="1BAFCC70" w14:textId="77777777" w:rsidR="00CF229A" w:rsidRDefault="00CF229A" w:rsidP="00CF229A">
      <w:pPr>
        <w:rPr>
          <w:lang w:val="en-GB"/>
        </w:rPr>
      </w:pPr>
      <w:r>
        <w:rPr>
          <w:lang w:val="en-GB"/>
        </w:rPr>
        <w:t>Attributes:</w:t>
      </w:r>
    </w:p>
    <w:p w14:paraId="4242B7B5" w14:textId="77777777" w:rsidR="00CF229A" w:rsidRDefault="00CF229A" w:rsidP="00096D3E">
      <w:pPr>
        <w:pStyle w:val="ListParagraph"/>
        <w:numPr>
          <w:ilvl w:val="0"/>
          <w:numId w:val="6"/>
        </w:numPr>
        <w:rPr>
          <w:color w:val="222222"/>
          <w:sz w:val="20"/>
          <w:szCs w:val="20"/>
        </w:rPr>
      </w:pPr>
      <w:r>
        <w:rPr>
          <w:color w:val="222222"/>
          <w:sz w:val="20"/>
          <w:szCs w:val="20"/>
        </w:rPr>
        <w:t>ID</w:t>
      </w:r>
    </w:p>
    <w:p w14:paraId="7778E9C8" w14:textId="48DDA09F" w:rsidR="00CF229A" w:rsidRDefault="00CF229A" w:rsidP="00096D3E">
      <w:pPr>
        <w:pStyle w:val="ListParagraph"/>
        <w:numPr>
          <w:ilvl w:val="0"/>
          <w:numId w:val="6"/>
        </w:numPr>
        <w:rPr>
          <w:color w:val="222222"/>
          <w:sz w:val="20"/>
          <w:szCs w:val="20"/>
        </w:rPr>
      </w:pPr>
      <w:r>
        <w:rPr>
          <w:color w:val="222222"/>
          <w:sz w:val="20"/>
          <w:szCs w:val="20"/>
        </w:rPr>
        <w:t>Name</w:t>
      </w:r>
    </w:p>
    <w:p w14:paraId="3958346C" w14:textId="55289795" w:rsidR="00CF229A" w:rsidRDefault="00CF229A" w:rsidP="00096D3E">
      <w:pPr>
        <w:pStyle w:val="ListParagraph"/>
        <w:numPr>
          <w:ilvl w:val="0"/>
          <w:numId w:val="6"/>
        </w:numPr>
        <w:rPr>
          <w:color w:val="222222"/>
          <w:sz w:val="20"/>
          <w:szCs w:val="20"/>
        </w:rPr>
      </w:pPr>
      <w:r>
        <w:rPr>
          <w:color w:val="222222"/>
          <w:sz w:val="20"/>
          <w:szCs w:val="20"/>
        </w:rPr>
        <w:t>Description</w:t>
      </w:r>
    </w:p>
    <w:p w14:paraId="0F043DB0" w14:textId="766DCA06" w:rsidR="00CF229A" w:rsidRDefault="00CF229A" w:rsidP="00096D3E">
      <w:pPr>
        <w:pStyle w:val="ListParagraph"/>
        <w:numPr>
          <w:ilvl w:val="0"/>
          <w:numId w:val="6"/>
        </w:numPr>
        <w:rPr>
          <w:color w:val="222222"/>
          <w:sz w:val="20"/>
          <w:szCs w:val="20"/>
        </w:rPr>
      </w:pPr>
      <w:r>
        <w:rPr>
          <w:color w:val="222222"/>
          <w:sz w:val="20"/>
          <w:szCs w:val="20"/>
        </w:rPr>
        <w:t>AmountTypeID</w:t>
      </w:r>
    </w:p>
    <w:p w14:paraId="08ED457F" w14:textId="49B64F5D" w:rsidR="00CF229A" w:rsidRDefault="00CF229A" w:rsidP="00096D3E">
      <w:pPr>
        <w:pStyle w:val="ListParagraph"/>
        <w:numPr>
          <w:ilvl w:val="0"/>
          <w:numId w:val="6"/>
        </w:numPr>
        <w:rPr>
          <w:color w:val="222222"/>
          <w:sz w:val="20"/>
          <w:szCs w:val="20"/>
        </w:rPr>
      </w:pPr>
      <w:r>
        <w:rPr>
          <w:color w:val="222222"/>
          <w:sz w:val="20"/>
          <w:szCs w:val="20"/>
        </w:rPr>
        <w:t>FormulaConditionID</w:t>
      </w:r>
    </w:p>
    <w:p w14:paraId="4E8E557A" w14:textId="5AD32381" w:rsidR="00CF229A" w:rsidRPr="00EB6264" w:rsidRDefault="00CF229A" w:rsidP="00096D3E">
      <w:pPr>
        <w:pStyle w:val="ListParagraph"/>
        <w:numPr>
          <w:ilvl w:val="0"/>
          <w:numId w:val="6"/>
        </w:numPr>
        <w:rPr>
          <w:color w:val="222222"/>
          <w:sz w:val="20"/>
          <w:szCs w:val="20"/>
        </w:rPr>
      </w:pPr>
      <w:r>
        <w:rPr>
          <w:color w:val="222222"/>
          <w:sz w:val="20"/>
          <w:szCs w:val="20"/>
        </w:rPr>
        <w:t>PseudoAccountCOAID</w:t>
      </w:r>
    </w:p>
    <w:p w14:paraId="4113FD30" w14:textId="302E8083" w:rsidR="00B40393" w:rsidRDefault="008C54C8" w:rsidP="00B40393">
      <w:pPr>
        <w:pStyle w:val="Heading4"/>
        <w:rPr>
          <w:lang w:val="en-GB"/>
        </w:rPr>
      </w:pPr>
      <w:bookmarkStart w:id="121" w:name="_Toc144391672"/>
      <w:r>
        <w:rPr>
          <w:lang w:val="en-GB"/>
        </w:rPr>
        <w:t>Amount Type</w:t>
      </w:r>
      <w:bookmarkEnd w:id="121"/>
    </w:p>
    <w:p w14:paraId="06F3D85D" w14:textId="6C433F1D" w:rsidR="00B40393" w:rsidRPr="00283C60" w:rsidRDefault="000B2BA0" w:rsidP="00B40393">
      <w:pPr>
        <w:rPr>
          <w:color w:val="3A414A"/>
          <w:lang w:val="en-US"/>
        </w:rPr>
      </w:pPr>
      <w:r>
        <w:rPr>
          <w:color w:val="3A414A"/>
          <w:lang w:val="en-US"/>
        </w:rPr>
        <w:t xml:space="preserve">List of all available base values that can be used in formulas and retrieved from messages.</w:t>
      </w:r>
    </w:p>
    <w:p w14:paraId="45BBCB1F" w14:textId="65039EE9" w:rsidR="002B5688" w:rsidRDefault="002B5688" w:rsidP="00B40393">
      <w:pPr>
        <w:rPr>
          <w:color w:val="3A414A"/>
        </w:rPr>
      </w:pPr>
      <w:r>
        <w:rPr>
          <w:color w:val="3A414A"/>
        </w:rPr>
        <w:t xml:space="preserve">Connected to Formula.</w:t>
      </w:r>
    </w:p>
    <w:p w14:paraId="650D99DD" w14:textId="77777777" w:rsidR="00CF229A" w:rsidRDefault="00CF229A" w:rsidP="00CF229A">
      <w:pPr>
        <w:rPr>
          <w:lang w:val="en-GB"/>
        </w:rPr>
      </w:pPr>
      <w:r>
        <w:rPr>
          <w:lang w:val="en-GB"/>
        </w:rPr>
        <w:t>Attributes:</w:t>
      </w:r>
    </w:p>
    <w:p w14:paraId="55D4B283" w14:textId="77777777" w:rsidR="00CF229A" w:rsidRDefault="00CF229A" w:rsidP="00096D3E">
      <w:pPr>
        <w:pStyle w:val="ListParagraph"/>
        <w:numPr>
          <w:ilvl w:val="0"/>
          <w:numId w:val="6"/>
        </w:numPr>
        <w:rPr>
          <w:color w:val="222222"/>
          <w:sz w:val="20"/>
          <w:szCs w:val="20"/>
        </w:rPr>
      </w:pPr>
      <w:r>
        <w:rPr>
          <w:color w:val="222222"/>
          <w:sz w:val="20"/>
          <w:szCs w:val="20"/>
        </w:rPr>
        <w:t>ID</w:t>
      </w:r>
    </w:p>
    <w:p w14:paraId="5BD135C3" w14:textId="4C5E5212" w:rsidR="00CF229A" w:rsidRDefault="00CF229A" w:rsidP="00096D3E">
      <w:pPr>
        <w:pStyle w:val="ListParagraph"/>
        <w:numPr>
          <w:ilvl w:val="0"/>
          <w:numId w:val="6"/>
        </w:numPr>
        <w:rPr>
          <w:color w:val="222222"/>
          <w:sz w:val="20"/>
          <w:szCs w:val="20"/>
        </w:rPr>
      </w:pPr>
      <w:r>
        <w:rPr>
          <w:color w:val="222222"/>
          <w:sz w:val="20"/>
          <w:szCs w:val="20"/>
        </w:rPr>
        <w:t>Name</w:t>
      </w:r>
    </w:p>
    <w:p w14:paraId="50B55268" w14:textId="5B402796" w:rsidR="00CF229A" w:rsidRPr="00EB6264" w:rsidRDefault="00CF229A" w:rsidP="00096D3E">
      <w:pPr>
        <w:pStyle w:val="ListParagraph"/>
        <w:numPr>
          <w:ilvl w:val="0"/>
          <w:numId w:val="6"/>
        </w:numPr>
        <w:rPr>
          <w:color w:val="222222"/>
          <w:sz w:val="20"/>
          <w:szCs w:val="20"/>
        </w:rPr>
      </w:pPr>
      <w:r>
        <w:rPr>
          <w:color w:val="222222"/>
          <w:sz w:val="20"/>
          <w:szCs w:val="20"/>
        </w:rPr>
        <w:t>AmountGroupID</w:t>
      </w:r>
    </w:p>
    <w:p w14:paraId="2A759E8A" w14:textId="77777777" w:rsidR="007153E1" w:rsidRDefault="007153E1" w:rsidP="00B40393">
      <w:pPr>
        <w:rPr>
          <w:color w:val="3A414A"/>
          <w:sz w:val="20"/>
          <w:szCs w:val="20"/>
        </w:rPr>
      </w:pPr>
      <w:r>
        <w:rPr>
          <w:color w:val="3A414A"/>
          <w:sz w:val="20"/>
          <w:szCs w:val="20"/>
        </w:rPr>
        <w:t>Example:</w:t>
      </w:r>
    </w:p>
    <w:p w14:paraId="52AF6178" w14:textId="77777777" w:rsidR="007153E1" w:rsidRPr="007153E1" w:rsidRDefault="007153E1" w:rsidP="00096D3E">
      <w:pPr>
        <w:pStyle w:val="ListParagraph"/>
        <w:numPr>
          <w:ilvl w:val="0"/>
          <w:numId w:val="8"/>
        </w:numPr>
        <w:rPr>
          <w:color w:val="3A414A"/>
        </w:rPr>
      </w:pPr>
      <w:r>
        <w:rPr>
          <w:color w:val="3A414A"/>
          <w:sz w:val="20"/>
          <w:szCs w:val="20"/>
        </w:rPr>
        <w:t xml:space="preserve">Purchase Price</w:t>
      </w:r>
    </w:p>
    <w:p w14:paraId="71C646A9" w14:textId="77777777" w:rsidR="007153E1" w:rsidRPr="007153E1" w:rsidRDefault="007153E1" w:rsidP="00096D3E">
      <w:pPr>
        <w:pStyle w:val="ListParagraph"/>
        <w:numPr>
          <w:ilvl w:val="0"/>
          <w:numId w:val="8"/>
        </w:numPr>
        <w:rPr>
          <w:color w:val="3A414A"/>
        </w:rPr>
      </w:pPr>
      <w:r>
        <w:rPr>
          <w:color w:val="3A414A"/>
          <w:sz w:val="20"/>
          <w:szCs w:val="20"/>
        </w:rPr>
        <w:t xml:space="preserve">Fixed Asset Value</w:t>
      </w:r>
    </w:p>
    <w:p w14:paraId="787ADF84" w14:textId="7BB9331D" w:rsidR="007153E1" w:rsidRPr="007153E1" w:rsidRDefault="007153E1" w:rsidP="00096D3E">
      <w:pPr>
        <w:pStyle w:val="ListParagraph"/>
        <w:numPr>
          <w:ilvl w:val="0"/>
          <w:numId w:val="8"/>
        </w:numPr>
        <w:rPr>
          <w:color w:val="3A414A"/>
        </w:rPr>
      </w:pPr>
      <w:r>
        <w:rPr>
          <w:color w:val="3A414A"/>
          <w:sz w:val="20"/>
          <w:szCs w:val="20"/>
        </w:rPr>
        <w:t xml:space="preserve">Total Plan Amortization</w:t>
      </w:r>
    </w:p>
    <w:p w14:paraId="3BA4CD40" w14:textId="73D37AEF" w:rsidR="007153E1" w:rsidRPr="007153E1" w:rsidRDefault="007153E1" w:rsidP="00096D3E">
      <w:pPr>
        <w:pStyle w:val="ListParagraph"/>
        <w:numPr>
          <w:ilvl w:val="0"/>
          <w:numId w:val="8"/>
        </w:numPr>
        <w:rPr>
          <w:color w:val="3A414A"/>
        </w:rPr>
      </w:pPr>
      <w:r>
        <w:rPr>
          <w:color w:val="3A414A"/>
          <w:sz w:val="20"/>
          <w:szCs w:val="20"/>
        </w:rPr>
        <w:t xml:space="preserve">Total Plan Interest</w:t>
      </w:r>
    </w:p>
    <w:p w14:paraId="1A74A362" w14:textId="34E2483D" w:rsidR="007153E1" w:rsidRPr="007153E1" w:rsidRDefault="007153E1" w:rsidP="00096D3E">
      <w:pPr>
        <w:pStyle w:val="ListParagraph"/>
        <w:numPr>
          <w:ilvl w:val="0"/>
          <w:numId w:val="8"/>
        </w:numPr>
        <w:rPr>
          <w:color w:val="3A414A"/>
        </w:rPr>
      </w:pPr>
      <w:r>
        <w:rPr>
          <w:color w:val="3A414A"/>
          <w:sz w:val="20"/>
          <w:szCs w:val="20"/>
        </w:rPr>
        <w:t xml:space="preserve">Total Plan Rent</w:t>
      </w:r>
    </w:p>
    <w:p w14:paraId="1DA6021D" w14:textId="4B64050A" w:rsidR="007153E1" w:rsidRDefault="007153E1" w:rsidP="00096D3E">
      <w:pPr>
        <w:pStyle w:val="ListParagraph"/>
        <w:numPr>
          <w:ilvl w:val="0"/>
          <w:numId w:val="8"/>
        </w:numPr>
        <w:rPr>
          <w:color w:val="3A414A"/>
          <w:sz w:val="20"/>
          <w:szCs w:val="20"/>
        </w:rPr>
      </w:pPr>
      <w:r>
        <w:rPr>
          <w:color w:val="3A414A"/>
          <w:sz w:val="20"/>
          <w:szCs w:val="20"/>
        </w:rPr>
        <w:t xml:space="preserve">Invoice Total Amount</w:t>
      </w:r>
    </w:p>
    <w:p w14:paraId="57AD880B" w14:textId="1EE3B2A8" w:rsidR="007153E1" w:rsidRDefault="007153E1" w:rsidP="00096D3E">
      <w:pPr>
        <w:pStyle w:val="ListParagraph"/>
        <w:numPr>
          <w:ilvl w:val="0"/>
          <w:numId w:val="8"/>
        </w:numPr>
        <w:rPr>
          <w:color w:val="3A414A"/>
          <w:sz w:val="20"/>
          <w:szCs w:val="20"/>
        </w:rPr>
      </w:pPr>
      <w:r>
        <w:rPr>
          <w:color w:val="3A414A"/>
          <w:sz w:val="20"/>
          <w:szCs w:val="20"/>
        </w:rPr>
        <w:t xml:space="preserve">Invoice Total Net Amount</w:t>
      </w:r>
    </w:p>
    <w:p w14:paraId="56C3E3D1" w14:textId="33F11196" w:rsidR="007153E1" w:rsidRDefault="007153E1" w:rsidP="00096D3E">
      <w:pPr>
        <w:pStyle w:val="ListParagraph"/>
        <w:numPr>
          <w:ilvl w:val="0"/>
          <w:numId w:val="8"/>
        </w:numPr>
        <w:rPr>
          <w:color w:val="3A414A"/>
          <w:sz w:val="20"/>
          <w:szCs w:val="20"/>
        </w:rPr>
      </w:pPr>
      <w:r>
        <w:rPr>
          <w:color w:val="3A414A"/>
          <w:sz w:val="20"/>
          <w:szCs w:val="20"/>
        </w:rPr>
        <w:t xml:space="preserve">Invoice Total VAT Amount</w:t>
      </w:r>
    </w:p>
    <w:p w14:paraId="50691855" w14:textId="636FDC96" w:rsidR="007153E1" w:rsidRDefault="007153E1" w:rsidP="00096D3E">
      <w:pPr>
        <w:pStyle w:val="ListParagraph"/>
        <w:numPr>
          <w:ilvl w:val="0"/>
          <w:numId w:val="8"/>
        </w:numPr>
        <w:rPr>
          <w:color w:val="3A414A"/>
          <w:sz w:val="20"/>
          <w:szCs w:val="20"/>
        </w:rPr>
      </w:pPr>
      <w:r>
        <w:rPr>
          <w:color w:val="3A414A"/>
          <w:sz w:val="20"/>
          <w:szCs w:val="20"/>
        </w:rPr>
        <w:t xml:space="preserve">Invoice Amortization</w:t>
      </w:r>
    </w:p>
    <w:p w14:paraId="4BE0F782" w14:textId="1B3FBE29" w:rsidR="007153E1" w:rsidRDefault="007153E1" w:rsidP="00096D3E">
      <w:pPr>
        <w:pStyle w:val="ListParagraph"/>
        <w:numPr>
          <w:ilvl w:val="0"/>
          <w:numId w:val="8"/>
        </w:numPr>
        <w:rPr>
          <w:color w:val="3A414A"/>
          <w:sz w:val="20"/>
          <w:szCs w:val="20"/>
        </w:rPr>
      </w:pPr>
      <w:r>
        <w:rPr>
          <w:color w:val="3A414A"/>
          <w:sz w:val="20"/>
          <w:szCs w:val="20"/>
        </w:rPr>
        <w:t xml:space="preserve">Invoice Interest</w:t>
      </w:r>
    </w:p>
    <w:p w14:paraId="0B47EFA2" w14:textId="75768D01" w:rsidR="007153E1" w:rsidRDefault="007153E1" w:rsidP="00096D3E">
      <w:pPr>
        <w:pStyle w:val="ListParagraph"/>
        <w:numPr>
          <w:ilvl w:val="0"/>
          <w:numId w:val="8"/>
        </w:numPr>
        <w:rPr>
          <w:color w:val="3A414A"/>
          <w:sz w:val="20"/>
          <w:szCs w:val="20"/>
        </w:rPr>
      </w:pPr>
      <w:r>
        <w:rPr>
          <w:color w:val="3A414A"/>
          <w:sz w:val="20"/>
          <w:szCs w:val="20"/>
        </w:rPr>
        <w:t xml:space="preserve">Invoice Added Cost</w:t>
      </w:r>
    </w:p>
    <w:p w14:paraId="4CF857C8" w14:textId="4AAA24E1" w:rsidR="007153E1" w:rsidRDefault="007153E1" w:rsidP="00096D3E">
      <w:pPr>
        <w:pStyle w:val="ListParagraph"/>
        <w:numPr>
          <w:ilvl w:val="0"/>
          <w:numId w:val="8"/>
        </w:numPr>
        <w:rPr>
          <w:color w:val="3A414A"/>
          <w:sz w:val="20"/>
          <w:szCs w:val="20"/>
        </w:rPr>
      </w:pPr>
      <w:r>
        <w:rPr>
          <w:color w:val="3A414A"/>
          <w:sz w:val="20"/>
          <w:szCs w:val="20"/>
        </w:rPr>
        <w:t xml:space="preserve">Invoice Service</w:t>
      </w:r>
    </w:p>
    <w:p w14:paraId="7D6E22D0" w14:textId="0EB6EAA6" w:rsidR="007153E1" w:rsidRDefault="007153E1" w:rsidP="00096D3E">
      <w:pPr>
        <w:pStyle w:val="ListParagraph"/>
        <w:numPr>
          <w:ilvl w:val="0"/>
          <w:numId w:val="8"/>
        </w:numPr>
        <w:rPr>
          <w:color w:val="3A414A"/>
          <w:sz w:val="20"/>
          <w:szCs w:val="20"/>
        </w:rPr>
      </w:pPr>
      <w:r>
        <w:rPr>
          <w:color w:val="3A414A"/>
          <w:sz w:val="20"/>
          <w:szCs w:val="20"/>
        </w:rPr>
        <w:t xml:space="preserve">Invoice Fee</w:t>
      </w:r>
    </w:p>
    <w:p w14:paraId="63D545BA" w14:textId="4D2D29F0" w:rsidR="007153E1" w:rsidRPr="007153E1" w:rsidRDefault="007153E1" w:rsidP="00096D3E">
      <w:pPr>
        <w:pStyle w:val="ListParagraph"/>
        <w:numPr>
          <w:ilvl w:val="0"/>
          <w:numId w:val="8"/>
        </w:numPr>
        <w:rPr>
          <w:color w:val="3A414A"/>
          <w:sz w:val="20"/>
          <w:szCs w:val="20"/>
        </w:rPr>
      </w:pPr>
      <w:r>
        <w:rPr>
          <w:color w:val="3A414A"/>
          <w:sz w:val="20"/>
          <w:szCs w:val="20"/>
        </w:rPr>
        <w:t xml:space="preserve">Invoice Rounding</w:t>
      </w:r>
    </w:p>
    <w:p w14:paraId="547746AD" w14:textId="27BC4A5A" w:rsidR="007153E1" w:rsidRPr="00283C60" w:rsidRDefault="006714FF" w:rsidP="007153E1">
      <w:pPr>
        <w:rPr>
          <w:color w:val="3A414A"/>
          <w:lang w:val="en-US"/>
        </w:rPr>
      </w:pPr>
      <w:r>
        <w:rPr>
          <w:color w:val="3A414A"/>
          <w:lang w:val="en-US"/>
        </w:rPr>
        <w:t xml:space="preserve">It must be possible to add new amount types both by TietoEvry and by external parts.</w:t>
        <w:br/>
        <w:t xml:space="preserve">For example, adding new amount type Electricity in Receivables domain and then also in the Accounting domain which can then find the amount and include it in a formula definition.</w:t>
      </w:r>
    </w:p>
    <w:p w14:paraId="19B7D3CD" w14:textId="3F0DEBB8" w:rsidR="002B5688" w:rsidRDefault="002B5688" w:rsidP="00B40393">
      <w:pPr>
        <w:pStyle w:val="Heading4"/>
        <w:rPr>
          <w:lang w:val="en-GB"/>
        </w:rPr>
      </w:pPr>
      <w:bookmarkStart w:id="122" w:name="_Toc144391673"/>
      <w:r>
        <w:rPr>
          <w:lang w:val="en-GB"/>
        </w:rPr>
        <w:t>Amount Group</w:t>
      </w:r>
      <w:bookmarkEnd w:id="122"/>
    </w:p>
    <w:p w14:paraId="0E2288BA" w14:textId="77777777" w:rsidR="00CF229A" w:rsidRDefault="00284892" w:rsidP="00284892">
      <w:pPr>
        <w:rPr>
          <w:lang w:val="en-GB"/>
        </w:rPr>
      </w:pPr>
      <w:r>
        <w:rPr>
          <w:lang w:val="en-GB"/>
        </w:rPr>
        <w:t>The amount group defines the source for where to retrieve data.</w:t>
        <w:br/>
        <w:t xml:space="preserve">Connected to Amount Type. </w:t>
      </w:r>
    </w:p>
    <w:p w14:paraId="79AF40BB" w14:textId="77777777" w:rsidR="00CF229A" w:rsidRDefault="00CF229A" w:rsidP="00CF229A">
      <w:pPr>
        <w:rPr>
          <w:lang w:val="en-GB"/>
        </w:rPr>
      </w:pPr>
      <w:r>
        <w:rPr>
          <w:lang w:val="en-GB"/>
        </w:rPr>
        <w:t>Attributes:</w:t>
      </w:r>
    </w:p>
    <w:p w14:paraId="53533BB8" w14:textId="77777777" w:rsidR="00CF229A" w:rsidRDefault="00CF229A" w:rsidP="00096D3E">
      <w:pPr>
        <w:pStyle w:val="ListParagraph"/>
        <w:numPr>
          <w:ilvl w:val="0"/>
          <w:numId w:val="6"/>
        </w:numPr>
        <w:rPr>
          <w:color w:val="222222"/>
          <w:sz w:val="20"/>
          <w:szCs w:val="20"/>
        </w:rPr>
      </w:pPr>
      <w:r>
        <w:rPr>
          <w:color w:val="222222"/>
          <w:sz w:val="20"/>
          <w:szCs w:val="20"/>
        </w:rPr>
        <w:t>ID</w:t>
      </w:r>
    </w:p>
    <w:p w14:paraId="5BEE5C3C" w14:textId="5053C52B" w:rsidR="00CF229A" w:rsidRPr="00CF229A" w:rsidRDefault="00CF229A" w:rsidP="00096D3E">
      <w:pPr>
        <w:pStyle w:val="ListParagraph"/>
        <w:numPr>
          <w:ilvl w:val="0"/>
          <w:numId w:val="6"/>
        </w:numPr>
        <w:rPr>
          <w:color w:val="222222"/>
          <w:sz w:val="20"/>
          <w:szCs w:val="20"/>
        </w:rPr>
      </w:pPr>
      <w:r>
        <w:rPr>
          <w:color w:val="222222"/>
          <w:sz w:val="20"/>
          <w:szCs w:val="20"/>
        </w:rPr>
        <w:t>Name</w:t>
      </w:r>
    </w:p>
    <w:p w14:paraId="42E126C1" w14:textId="10F68238" w:rsidR="00284892" w:rsidRPr="00CF229A" w:rsidRDefault="00284892" w:rsidP="00CF229A">
      <w:pPr>
        <w:pStyle w:val="Brdtext"/>
      </w:pPr>
      <w:r>
        <w:t>Available options:</w:t>
      </w:r>
    </w:p>
    <w:p w14:paraId="50AFF1BA" w14:textId="752E23B7" w:rsidR="00284892" w:rsidRDefault="00284892" w:rsidP="00533104">
      <w:pPr>
        <w:tabs>
          <w:tab w:val="clear" w:pos="794"/>
        </w:tabs>
        <w:ind w:left="284"/>
        <w:rPr>
          <w:lang w:val="en-GB"/>
        </w:rPr>
      </w:pPr>
      <w:r>
        <w:rPr>
          <w:color w:val="3A414A"/>
          <w:sz w:val="20"/>
          <w:szCs w:val="20"/>
          <w:lang w:val="en-US"/>
        </w:rPr>
        <w:t>0 = Message</w:t>
        <w:br/>
        <w:t>1 = Accrual handling (create/update)</w:t>
        <w:br/>
        <w:lastRenderedPageBreak/>
        <w:t xml:space="preserve">2 = Monthly update</w:t>
      </w:r>
    </w:p>
    <w:p w14:paraId="5D0DBB49" w14:textId="3CE6D53D" w:rsidR="00B40393" w:rsidRDefault="00B40393" w:rsidP="005C472A">
      <w:pPr>
        <w:pStyle w:val="Heading4"/>
        <w:widowControl/>
        <w:ind w:left="862" w:hanging="862"/>
        <w:rPr>
          <w:lang w:val="en-GB"/>
        </w:rPr>
      </w:pPr>
      <w:bookmarkStart w:id="123" w:name="_Toc144391674"/>
      <w:r>
        <w:rPr>
          <w:lang w:val="en-GB"/>
        </w:rPr>
        <w:t xml:space="preserve">Formula Condition</w:t>
      </w:r>
      <w:bookmarkEnd w:id="123"/>
    </w:p>
    <w:p w14:paraId="49F60A1B" w14:textId="437DD164" w:rsidR="00CF229A" w:rsidRDefault="00590722" w:rsidP="005C472A">
      <w:pPr>
        <w:keepNext/>
        <w:widowControl/>
        <w:rPr>
          <w:lang w:val="en-GB"/>
        </w:rPr>
      </w:pPr>
      <w:r>
        <w:rPr>
          <w:lang w:val="en-GB"/>
        </w:rPr>
        <w:t xml:space="preserve">Formula conditions can be added to a specific formula in order to overrule the standard account defined for a formula if specific conditions are met.</w:t>
      </w:r>
    </w:p>
    <w:p w14:paraId="3A2B8F86" w14:textId="684D5278" w:rsidR="00687ED2" w:rsidRDefault="00687ED2" w:rsidP="005C472A">
      <w:pPr>
        <w:keepNext/>
        <w:widowControl/>
        <w:rPr>
          <w:lang w:val="en-GB"/>
        </w:rPr>
      </w:pPr>
      <w:r>
        <w:rPr>
          <w:lang w:val="en-GB"/>
        </w:rPr>
        <w:t>Linked to Formula.</w:t>
      </w:r>
    </w:p>
    <w:p w14:paraId="327E5C93" w14:textId="761620D2" w:rsidR="00B40393" w:rsidRDefault="007E4B46" w:rsidP="005C472A">
      <w:pPr>
        <w:keepNext/>
        <w:widowControl/>
        <w:rPr>
          <w:lang w:val="en-GB"/>
        </w:rPr>
      </w:pPr>
      <w:r>
        <w:rPr>
          <w:lang w:val="en-GB"/>
        </w:rPr>
        <w:t>Formula condition is set by defining a condition and a condition value.</w:t>
      </w:r>
    </w:p>
    <w:p w14:paraId="771941FE" w14:textId="77777777" w:rsidR="00CF229A" w:rsidRDefault="00CF229A" w:rsidP="005C472A">
      <w:pPr>
        <w:keepNext/>
        <w:widowControl/>
        <w:rPr>
          <w:lang w:val="en-GB"/>
        </w:rPr>
      </w:pPr>
      <w:r>
        <w:rPr>
          <w:lang w:val="en-GB"/>
        </w:rPr>
        <w:t>Attributes:</w:t>
      </w:r>
    </w:p>
    <w:p w14:paraId="1F059D98" w14:textId="77777777" w:rsidR="00CF229A" w:rsidRDefault="00CF229A" w:rsidP="00096D3E">
      <w:pPr>
        <w:pStyle w:val="ListParagraph"/>
        <w:keepNext/>
        <w:numPr>
          <w:ilvl w:val="0"/>
          <w:numId w:val="6"/>
        </w:numPr>
        <w:rPr>
          <w:color w:val="222222"/>
          <w:sz w:val="20"/>
          <w:szCs w:val="20"/>
        </w:rPr>
      </w:pPr>
      <w:r>
        <w:rPr>
          <w:color w:val="222222"/>
          <w:sz w:val="20"/>
          <w:szCs w:val="20"/>
        </w:rPr>
        <w:t>ID</w:t>
      </w:r>
    </w:p>
    <w:p w14:paraId="357B8E7C" w14:textId="5A6D9178" w:rsidR="00CF229A" w:rsidRDefault="00CF229A" w:rsidP="00096D3E">
      <w:pPr>
        <w:pStyle w:val="ListParagraph"/>
        <w:keepNext/>
        <w:numPr>
          <w:ilvl w:val="0"/>
          <w:numId w:val="6"/>
        </w:numPr>
        <w:rPr>
          <w:color w:val="222222"/>
          <w:sz w:val="20"/>
          <w:szCs w:val="20"/>
        </w:rPr>
      </w:pPr>
      <w:r>
        <w:rPr>
          <w:color w:val="222222"/>
          <w:sz w:val="20"/>
          <w:szCs w:val="20"/>
        </w:rPr>
        <w:t>Name</w:t>
      </w:r>
    </w:p>
    <w:p w14:paraId="5C162F97" w14:textId="2C373D10" w:rsidR="00A33655" w:rsidRPr="00590722" w:rsidRDefault="00A1416C" w:rsidP="00C75809">
      <w:pPr>
        <w:pStyle w:val="StyleHeading5NotBold"/>
        <w:rPr>
          <w:lang w:val="en-GB"/>
        </w:rPr>
      </w:pPr>
      <w:bookmarkStart w:id="124" w:name="_Toc144391675"/>
      <w:r>
        <w:rPr>
          <w:lang w:val="en-GB"/>
        </w:rPr>
        <w:t>Conditions</w:t>
      </w:r>
      <w:bookmarkEnd w:id="124"/>
    </w:p>
    <w:p w14:paraId="097EECF6" w14:textId="77777777" w:rsidR="00687ED2" w:rsidRDefault="00CF229A" w:rsidP="00A1416C">
      <w:pPr>
        <w:rPr>
          <w:lang w:val="en-GB"/>
        </w:rPr>
      </w:pPr>
      <w:r>
        <w:rPr>
          <w:lang w:val="en-GB"/>
        </w:rPr>
        <w:t xml:space="preserve">The specific condition to be used in a formula.</w:t>
      </w:r>
    </w:p>
    <w:p w14:paraId="2E742B33" w14:textId="4F29E02E" w:rsidR="00687ED2" w:rsidRPr="00283C60" w:rsidRDefault="00687ED2" w:rsidP="00A1416C">
      <w:pPr>
        <w:rPr>
          <w:lang w:val="en-US"/>
        </w:rPr>
      </w:pPr>
      <w:r>
        <w:rPr>
          <w:lang w:val="en-GB"/>
        </w:rPr>
        <w:t xml:space="preserve">Linked to Formula Condition, Condition Values and </w:t>
      </w:r>
      <w:r>
        <w:rPr>
          <w:lang w:val="en-US"/>
        </w:rPr>
        <w:t>PseudoAccountCOA.</w:t>
      </w:r>
    </w:p>
    <w:p w14:paraId="776BCB80" w14:textId="77777777" w:rsidR="00687ED2" w:rsidRDefault="00687ED2" w:rsidP="00687ED2">
      <w:pPr>
        <w:rPr>
          <w:lang w:val="en-GB"/>
        </w:rPr>
      </w:pPr>
      <w:r>
        <w:rPr>
          <w:lang w:val="en-GB"/>
        </w:rPr>
        <w:t>Attributes:</w:t>
      </w:r>
    </w:p>
    <w:p w14:paraId="7D6AD426" w14:textId="77777777" w:rsidR="00687ED2" w:rsidRDefault="00687ED2" w:rsidP="00096D3E">
      <w:pPr>
        <w:pStyle w:val="ListParagraph"/>
        <w:numPr>
          <w:ilvl w:val="0"/>
          <w:numId w:val="6"/>
        </w:numPr>
        <w:rPr>
          <w:color w:val="222222"/>
          <w:sz w:val="20"/>
          <w:szCs w:val="20"/>
        </w:rPr>
      </w:pPr>
      <w:r>
        <w:rPr>
          <w:color w:val="222222"/>
          <w:sz w:val="20"/>
          <w:szCs w:val="20"/>
        </w:rPr>
        <w:t>ID</w:t>
      </w:r>
    </w:p>
    <w:p w14:paraId="4764E097" w14:textId="11E4CC6E" w:rsidR="00687ED2" w:rsidRPr="00283C60" w:rsidRDefault="00687ED2" w:rsidP="00096D3E">
      <w:pPr>
        <w:pStyle w:val="ListParagraph"/>
        <w:numPr>
          <w:ilvl w:val="0"/>
          <w:numId w:val="6"/>
        </w:numPr>
        <w:rPr>
          <w:color w:val="222222"/>
          <w:sz w:val="20"/>
          <w:szCs w:val="20"/>
          <w:lang w:val="en-US"/>
        </w:rPr>
      </w:pPr>
      <w:r>
        <w:rPr>
          <w:color w:val="222222"/>
          <w:sz w:val="20"/>
          <w:szCs w:val="20"/>
          <w:lang w:val="en-US"/>
        </w:rPr>
        <w:t>Level/Condition No</w:t>
        <w:br/>
        <w:t xml:space="preserve">Execution order for multiple search conditions </w:t>
      </w:r>
    </w:p>
    <w:p w14:paraId="38FB707F" w14:textId="77777777" w:rsidR="00687ED2" w:rsidRDefault="00687ED2" w:rsidP="00096D3E">
      <w:pPr>
        <w:pStyle w:val="ListParagraph"/>
        <w:numPr>
          <w:ilvl w:val="0"/>
          <w:numId w:val="6"/>
        </w:numPr>
        <w:rPr>
          <w:color w:val="222222"/>
          <w:sz w:val="20"/>
          <w:szCs w:val="20"/>
        </w:rPr>
      </w:pPr>
      <w:r>
        <w:rPr>
          <w:color w:val="222222"/>
          <w:sz w:val="20"/>
          <w:szCs w:val="20"/>
        </w:rPr>
        <w:t>FormulaConditionID</w:t>
      </w:r>
    </w:p>
    <w:p w14:paraId="620CBB8F" w14:textId="77777777" w:rsidR="00687ED2" w:rsidRDefault="00687ED2" w:rsidP="00096D3E">
      <w:pPr>
        <w:pStyle w:val="ListParagraph"/>
        <w:numPr>
          <w:ilvl w:val="0"/>
          <w:numId w:val="6"/>
        </w:numPr>
        <w:rPr>
          <w:color w:val="222222"/>
          <w:sz w:val="20"/>
          <w:szCs w:val="20"/>
        </w:rPr>
      </w:pPr>
      <w:r>
        <w:rPr>
          <w:color w:val="222222"/>
          <w:sz w:val="20"/>
          <w:szCs w:val="20"/>
        </w:rPr>
        <w:t>ConditionValuesID</w:t>
      </w:r>
    </w:p>
    <w:p w14:paraId="1ECEF3AA" w14:textId="77777777" w:rsidR="00687ED2" w:rsidRPr="00687ED2" w:rsidRDefault="00687ED2" w:rsidP="00096D3E">
      <w:pPr>
        <w:pStyle w:val="ListParagraph"/>
        <w:numPr>
          <w:ilvl w:val="0"/>
          <w:numId w:val="6"/>
        </w:numPr>
        <w:rPr>
          <w:color w:val="222222"/>
          <w:sz w:val="20"/>
          <w:szCs w:val="20"/>
        </w:rPr>
      </w:pPr>
      <w:r>
        <w:rPr>
          <w:sz w:val="20"/>
          <w:szCs w:val="20"/>
          <w:lang w:val="en-GB"/>
        </w:rPr>
        <w:t>PseudoAccountCOAID</w:t>
      </w:r>
    </w:p>
    <w:p w14:paraId="4C767ADA" w14:textId="505C5729" w:rsidR="00687ED2" w:rsidRPr="00283C60" w:rsidRDefault="00687ED2" w:rsidP="00096D3E">
      <w:pPr>
        <w:pStyle w:val="ListParagraph"/>
        <w:numPr>
          <w:ilvl w:val="0"/>
          <w:numId w:val="6"/>
        </w:numPr>
        <w:rPr>
          <w:color w:val="222222"/>
          <w:sz w:val="20"/>
          <w:szCs w:val="20"/>
          <w:lang w:val="en-US"/>
        </w:rPr>
      </w:pPr>
      <w:r>
        <w:rPr>
          <w:sz w:val="20"/>
          <w:szCs w:val="20"/>
          <w:lang w:val="en-GB"/>
        </w:rPr>
        <w:t>Value</w:t>
        <w:br/>
        <w:t>The comparison value for a specific Condition Value.</w:t>
      </w:r>
    </w:p>
    <w:p w14:paraId="19119577" w14:textId="7325A7A3" w:rsidR="00A1416C" w:rsidRPr="00F44EA6" w:rsidRDefault="00687ED2" w:rsidP="00096D3E">
      <w:pPr>
        <w:pStyle w:val="ListParagraph"/>
        <w:numPr>
          <w:ilvl w:val="0"/>
          <w:numId w:val="6"/>
        </w:numPr>
        <w:rPr>
          <w:color w:val="222222"/>
          <w:sz w:val="20"/>
          <w:szCs w:val="20"/>
        </w:rPr>
      </w:pPr>
      <w:r>
        <w:rPr>
          <w:sz w:val="20"/>
          <w:szCs w:val="20"/>
          <w:lang w:val="en-GB"/>
        </w:rPr>
        <w:t>Operator</w:t>
        <w:br/>
        <w:t>Condition operator: And / Or</w:t>
      </w:r>
    </w:p>
    <w:p w14:paraId="5A5470A6" w14:textId="170FBDBC" w:rsidR="00F44EA6" w:rsidRDefault="00F44EA6" w:rsidP="005C472A">
      <w:pPr>
        <w:pStyle w:val="Brdtext"/>
        <w:spacing w:before="120"/>
      </w:pPr>
      <w:r>
        <w:t>Two examples of use of formula with conditions are show below:</w:t>
      </w:r>
    </w:p>
    <w:p w14:paraId="7D8715FD" w14:textId="7F248807" w:rsidR="00F44EA6" w:rsidRDefault="00F44EA6" w:rsidP="00F44EA6">
      <w:pPr>
        <w:pStyle w:val="Brdtext"/>
        <w:spacing w:before="120"/>
      </w:pPr>
      <w:r>
        <w:t>1. Fixed Asset Value</w:t>
      </w:r>
    </w:p>
    <w:p w14:paraId="1093D1C7" w14:textId="6A382A1F" w:rsidR="00F44EA6" w:rsidRDefault="002E22AC" w:rsidP="00F44EA6">
      <w:pPr>
        <w:pStyle w:val="Brdtext"/>
      </w:pPr>
      <w:r>
        <w:rPr>
          <w:noProof/>
        </w:rPr>
        <w:drawing>
          <wp:inline distT="0" distB="0" distL="0" distR="0" wp14:anchorId="505A9AE0" wp14:editId="3EF475CA">
            <wp:extent cx="5352381" cy="1066667"/>
            <wp:effectExtent l="0" t="0" r="1270" b="635"/>
            <wp:docPr id="9" name="Picture 9"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sign with black text&#10;&#10;Description automatically generated"/>
                    <pic:cNvPicPr/>
                  </pic:nvPicPr>
                  <pic:blipFill>
                    <a:blip r:embed="rId16"/>
                    <a:stretch>
                      <a:fillRect/>
                    </a:stretch>
                  </pic:blipFill>
                  <pic:spPr>
                    <a:xfrm>
                      <a:off x="0" y="0"/>
                      <a:ext cx="5352381" cy="1066667"/>
                    </a:xfrm>
                    <a:prstGeom prst="rect">
                      <a:avLst/>
                    </a:prstGeom>
                  </pic:spPr>
                </pic:pic>
              </a:graphicData>
            </a:graphic>
          </wp:inline>
        </w:drawing>
      </w:r>
      <w:r>
        <w:br/>
        <w:t xml:space="preserve">If no condition is valid, booking on account 125000 will be applied.</w:t>
        <w:br/>
        <w:t xml:space="preserve">If one of the condition numbers is valid, the account for that condition will be applied.</w:t>
      </w:r>
    </w:p>
    <w:p w14:paraId="166E9708" w14:textId="71ED621F" w:rsidR="00F44EA6" w:rsidRPr="00687ED2" w:rsidRDefault="00F44EA6" w:rsidP="00F44EA6">
      <w:pPr>
        <w:pStyle w:val="Brdtext"/>
        <w:spacing w:before="120"/>
      </w:pPr>
      <w:r>
        <w:t>2. Charge Code</w:t>
        <w:br/>
      </w:r>
      <w:r>
        <w:rPr>
          <w:noProof/>
        </w:rPr>
        <w:drawing>
          <wp:inline distT="0" distB="0" distL="0" distR="0" wp14:anchorId="79C975FF" wp14:editId="40C0ADA6">
            <wp:extent cx="5352381" cy="1504762"/>
            <wp:effectExtent l="0" t="0" r="1270" b="635"/>
            <wp:docPr id="10" name="Picture 10" descr="A close-up of a list of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list of items&#10;&#10;Description automatically generated"/>
                    <pic:cNvPicPr/>
                  </pic:nvPicPr>
                  <pic:blipFill>
                    <a:blip r:embed="rId17"/>
                    <a:stretch>
                      <a:fillRect/>
                    </a:stretch>
                  </pic:blipFill>
                  <pic:spPr>
                    <a:xfrm>
                      <a:off x="0" y="0"/>
                      <a:ext cx="5352381" cy="1504762"/>
                    </a:xfrm>
                    <a:prstGeom prst="rect">
                      <a:avLst/>
                    </a:prstGeom>
                  </pic:spPr>
                </pic:pic>
              </a:graphicData>
            </a:graphic>
          </wp:inline>
        </w:drawing>
      </w:r>
      <w:r>
        <w:br/>
        <w:t>If no condition is valid, booking on account 140000 will be applied.</w:t>
        <w:br/>
        <w:t xml:space="preserve">If one of the condition numbers is valid, the account for that condition will be applied.</w:t>
      </w:r>
    </w:p>
    <w:p w14:paraId="149258C0" w14:textId="75694B11" w:rsidR="00A1416C" w:rsidRPr="00590722" w:rsidRDefault="00A1416C" w:rsidP="00B60804">
      <w:pPr>
        <w:pStyle w:val="StyleHeading5NotBold"/>
        <w:widowControl/>
        <w:rPr>
          <w:lang w:val="en-GB"/>
        </w:rPr>
      </w:pPr>
      <w:bookmarkStart w:id="125" w:name="_Toc144391676"/>
      <w:r>
        <w:rPr>
          <w:lang w:val="en-GB"/>
        </w:rPr>
        <w:lastRenderedPageBreak/>
        <w:t>Condition Values</w:t>
      </w:r>
      <w:bookmarkEnd w:id="125"/>
    </w:p>
    <w:p w14:paraId="35287A67" w14:textId="4A4B5C88" w:rsidR="005B5FB3" w:rsidRDefault="005B5FB3" w:rsidP="00B60804">
      <w:pPr>
        <w:keepNext/>
        <w:keepLines/>
        <w:widowControl/>
        <w:rPr>
          <w:lang w:val="en-GB"/>
        </w:rPr>
      </w:pPr>
      <w:r>
        <w:rPr>
          <w:lang w:val="en-GB"/>
        </w:rPr>
        <w:t>The actual message attributes that can be used as condition values.</w:t>
      </w:r>
    </w:p>
    <w:p w14:paraId="6D6F2B6B" w14:textId="3DAF6317" w:rsidR="005B5FB3" w:rsidRDefault="005B5FB3" w:rsidP="00B60804">
      <w:pPr>
        <w:keepNext/>
        <w:keepLines/>
        <w:widowControl/>
        <w:rPr>
          <w:lang w:val="en-GB"/>
        </w:rPr>
      </w:pPr>
      <w:r>
        <w:rPr>
          <w:lang w:val="en-GB"/>
        </w:rPr>
        <w:t>Attributes:</w:t>
      </w:r>
    </w:p>
    <w:p w14:paraId="32820139" w14:textId="77777777" w:rsidR="005B5FB3" w:rsidRDefault="005B5FB3" w:rsidP="00096D3E">
      <w:pPr>
        <w:pStyle w:val="ListParagraph"/>
        <w:keepNext/>
        <w:keepLines/>
        <w:numPr>
          <w:ilvl w:val="0"/>
          <w:numId w:val="6"/>
        </w:numPr>
        <w:rPr>
          <w:color w:val="222222"/>
          <w:sz w:val="20"/>
          <w:szCs w:val="20"/>
        </w:rPr>
      </w:pPr>
      <w:r>
        <w:rPr>
          <w:color w:val="222222"/>
          <w:sz w:val="20"/>
          <w:szCs w:val="20"/>
        </w:rPr>
        <w:t>ID</w:t>
      </w:r>
    </w:p>
    <w:p w14:paraId="009F5FE2" w14:textId="78DCEE20" w:rsidR="005B5FB3" w:rsidRDefault="005B5FB3" w:rsidP="00096D3E">
      <w:pPr>
        <w:pStyle w:val="ListParagraph"/>
        <w:keepNext/>
        <w:keepLines/>
        <w:numPr>
          <w:ilvl w:val="0"/>
          <w:numId w:val="6"/>
        </w:numPr>
        <w:rPr>
          <w:color w:val="222222"/>
          <w:sz w:val="20"/>
          <w:szCs w:val="20"/>
        </w:rPr>
      </w:pPr>
      <w:r>
        <w:rPr>
          <w:color w:val="222222"/>
          <w:sz w:val="20"/>
          <w:szCs w:val="20"/>
        </w:rPr>
        <w:t>Name</w:t>
      </w:r>
    </w:p>
    <w:p w14:paraId="0611F81D" w14:textId="56CE862D" w:rsidR="005B5FB3" w:rsidRDefault="005B5FB3" w:rsidP="00B60804">
      <w:pPr>
        <w:pStyle w:val="Brdtext"/>
        <w:keepNext/>
        <w:keepLines/>
        <w:widowControl/>
      </w:pPr>
      <w:r>
        <w:t xml:space="preserve">Following values will be available:</w:t>
      </w:r>
    </w:p>
    <w:p w14:paraId="397FF121" w14:textId="606CA92A" w:rsidR="005B5FB3" w:rsidRDefault="005B5FB3" w:rsidP="00096D3E">
      <w:pPr>
        <w:pStyle w:val="Brdtext"/>
        <w:keepNext/>
        <w:keepLines/>
        <w:widowControl/>
        <w:numPr>
          <w:ilvl w:val="0"/>
          <w:numId w:val="11"/>
        </w:numPr>
      </w:pPr>
      <w:r>
        <w:t>Accounting Product</w:t>
        <w:br/>
        <w:t>Same as Transaction Type in old PF. Will be set on the Product which will make it possible for multiple products to use the same accounting configuration.</w:t>
      </w:r>
    </w:p>
    <w:p w14:paraId="1378A4B9" w14:textId="20893C45" w:rsidR="00B75F7F" w:rsidRDefault="005B5FB3" w:rsidP="00096D3E">
      <w:pPr>
        <w:pStyle w:val="Brdtext"/>
        <w:keepNext/>
        <w:keepLines/>
        <w:widowControl/>
        <w:numPr>
          <w:ilvl w:val="0"/>
          <w:numId w:val="11"/>
        </w:numPr>
      </w:pPr>
      <w:r>
        <w:t>Invoice Type</w:t>
        <w:br/>
        <w:t>The name of the specific type in the message.</w:t>
        <w:br/>
        <w:t>Which type that is in effect is controlled by the accounting event.</w:t>
        <w:br/>
        <w:t>Example:</w:t>
      </w:r>
    </w:p>
    <w:p w14:paraId="76791584" w14:textId="77777777" w:rsidR="00B75F7F" w:rsidRDefault="00B75F7F" w:rsidP="00096D3E">
      <w:pPr>
        <w:pStyle w:val="Brdtext"/>
        <w:keepNext/>
        <w:keepLines/>
        <w:widowControl/>
        <w:numPr>
          <w:ilvl w:val="1"/>
          <w:numId w:val="11"/>
        </w:numPr>
      </w:pPr>
      <w:r>
        <w:t xml:space="preserve">Normal  </w:t>
      </w:r>
    </w:p>
    <w:p w14:paraId="382631A6" w14:textId="77777777" w:rsidR="00B75F7F" w:rsidRDefault="00B75F7F" w:rsidP="00096D3E">
      <w:pPr>
        <w:pStyle w:val="Brdtext"/>
        <w:keepNext/>
        <w:keepLines/>
        <w:widowControl/>
        <w:numPr>
          <w:ilvl w:val="1"/>
          <w:numId w:val="11"/>
        </w:numPr>
      </w:pPr>
      <w:r>
        <w:t xml:space="preserve">ManualInvoice Type 1</w:t>
      </w:r>
    </w:p>
    <w:p w14:paraId="71C6CB39" w14:textId="77777777" w:rsidR="00B75F7F" w:rsidRDefault="00B75F7F" w:rsidP="00096D3E">
      <w:pPr>
        <w:pStyle w:val="Brdtext"/>
        <w:keepNext/>
        <w:keepLines/>
        <w:widowControl/>
        <w:numPr>
          <w:ilvl w:val="1"/>
          <w:numId w:val="11"/>
        </w:numPr>
      </w:pPr>
      <w:r>
        <w:t xml:space="preserve">ManualInvoice Type FJ</w:t>
      </w:r>
    </w:p>
    <w:p w14:paraId="3544AC85" w14:textId="717DBCFD" w:rsidR="00491594" w:rsidRDefault="00B75F7F" w:rsidP="00096D3E">
      <w:pPr>
        <w:pStyle w:val="Brdtext"/>
        <w:keepNext/>
        <w:keepLines/>
        <w:widowControl/>
        <w:numPr>
          <w:ilvl w:val="1"/>
          <w:numId w:val="11"/>
        </w:numPr>
      </w:pPr>
      <w:r>
        <w:t xml:space="preserve">SupplierInvoice Type RK</w:t>
      </w:r>
    </w:p>
    <w:p w14:paraId="5CB99187" w14:textId="394FF851" w:rsidR="00B75F7F" w:rsidRPr="00B75F7F" w:rsidRDefault="00B75F7F" w:rsidP="00096D3E">
      <w:pPr>
        <w:pStyle w:val="Brdtext"/>
        <w:keepNext/>
        <w:keepLines/>
        <w:widowControl/>
        <w:numPr>
          <w:ilvl w:val="1"/>
          <w:numId w:val="11"/>
        </w:numPr>
      </w:pPr>
      <w:r>
        <w:t xml:space="preserve">SupplierInvoice Type Allan</w:t>
      </w:r>
    </w:p>
    <w:p w14:paraId="0583CCC3" w14:textId="6F28E548" w:rsidR="00491594" w:rsidRDefault="00B75F7F" w:rsidP="00096D3E">
      <w:pPr>
        <w:pStyle w:val="Brdtext"/>
        <w:keepNext/>
        <w:keepLines/>
        <w:widowControl/>
        <w:numPr>
          <w:ilvl w:val="0"/>
          <w:numId w:val="11"/>
        </w:numPr>
      </w:pPr>
      <w:r>
        <w:t>Added Cost</w:t>
        <w:br/>
        <w:t xml:space="preserve">The name for a specific Added Cost.</w:t>
      </w:r>
    </w:p>
    <w:p w14:paraId="39640092" w14:textId="111C4B5C" w:rsidR="005B5FB3" w:rsidRDefault="005B5FB3" w:rsidP="00096D3E">
      <w:pPr>
        <w:pStyle w:val="Brdtext"/>
        <w:keepNext/>
        <w:keepLines/>
        <w:widowControl/>
        <w:numPr>
          <w:ilvl w:val="0"/>
          <w:numId w:val="11"/>
        </w:numPr>
      </w:pPr>
      <w:r>
        <w:t>Payment Method</w:t>
      </w:r>
    </w:p>
    <w:p w14:paraId="12FB9F76" w14:textId="122AC3A8" w:rsidR="00C849CC" w:rsidRPr="005B5FB3" w:rsidRDefault="00C849CC" w:rsidP="00096D3E">
      <w:pPr>
        <w:pStyle w:val="Brdtext"/>
        <w:keepNext/>
        <w:keepLines/>
        <w:widowControl/>
        <w:numPr>
          <w:ilvl w:val="0"/>
          <w:numId w:val="11"/>
        </w:numPr>
      </w:pPr>
      <w:r>
        <w:t xml:space="preserve">VAT Name</w:t>
        <w:br/>
        <w:t>Needed to set condition to book different VAT rates on separate accounts.</w:t>
      </w:r>
    </w:p>
    <w:p w14:paraId="7EFA904B" w14:textId="4A94C1D7" w:rsidR="005D459A" w:rsidRPr="00590722" w:rsidRDefault="000E1905" w:rsidP="00C75809">
      <w:pPr>
        <w:pStyle w:val="StyleHeading3NotBold"/>
      </w:pPr>
      <w:bookmarkStart w:id="126" w:name="_Toc144391677"/>
      <w:r>
        <w:t>Accounts</w:t>
      </w:r>
      <w:bookmarkEnd w:id="126"/>
    </w:p>
    <w:p w14:paraId="0FBA1E27" w14:textId="777F7AE7" w:rsidR="00A1416C" w:rsidRDefault="00A1416C" w:rsidP="000B2BA0">
      <w:pPr>
        <w:rPr>
          <w:lang w:val="en-GB"/>
        </w:rPr>
      </w:pPr>
      <w:r>
        <w:rPr>
          <w:lang w:val="en-GB"/>
        </w:rPr>
        <w:t>Pseudo account is the internal denomination for the account to use when defining formulas.</w:t>
        <w:br/>
        <w:t>Formulas are in turn used when setting up Accounting Rules which thus implicitly gets its pseudo account from the used formula.</w:t>
      </w:r>
    </w:p>
    <w:p w14:paraId="6BE81065" w14:textId="49DFEA9F" w:rsidR="00866BD0" w:rsidRDefault="00A1416C" w:rsidP="000B2BA0">
      <w:pPr>
        <w:rPr>
          <w:lang w:val="en-GB"/>
        </w:rPr>
      </w:pPr>
      <w:r>
        <w:rPr>
          <w:lang w:val="en-GB"/>
        </w:rPr>
        <w:t xml:space="preserve">A Pseudo Account may or may not use one or more external account parts. Which external account parts that are available is defined at the Legal Entity.</w:t>
      </w:r>
    </w:p>
    <w:p w14:paraId="0567B894" w14:textId="77777777" w:rsidR="00785502" w:rsidRDefault="00785502" w:rsidP="00785502">
      <w:pPr>
        <w:pStyle w:val="Heading4"/>
        <w:rPr>
          <w:lang w:val="en-GB"/>
        </w:rPr>
      </w:pPr>
      <w:bookmarkStart w:id="127" w:name="_Toc144391678"/>
      <w:r>
        <w:rPr>
          <w:lang w:val="en-GB"/>
        </w:rPr>
        <w:t>ChartOfAccount</w:t>
      </w:r>
      <w:bookmarkEnd w:id="127"/>
    </w:p>
    <w:p w14:paraId="3B1AC14F" w14:textId="31A0FD1C" w:rsidR="00785502" w:rsidRDefault="00785502" w:rsidP="00785502">
      <w:pPr>
        <w:rPr>
          <w:lang w:val="en-GB"/>
        </w:rPr>
      </w:pPr>
      <w:r>
        <w:rPr>
          <w:lang w:val="en-GB"/>
        </w:rPr>
        <w:t>A template with predefined headings and levels that can be used when setting up the accounting configuration. We will provide standardized template for different countries.</w:t>
        <w:br/>
        <w:t>For example, one targeting US GAAP way of creating account structure and another that targets the Scandinavian market (which has a completely different set up).</w:t>
        <w:br/>
        <w:t xml:space="preserve">A ChartOfAccount will be applied at the Legal Entity level which means that different accounting ledgers (is used), will have same setup of pseudo accounts that can be used for configuration.</w:t>
      </w:r>
    </w:p>
    <w:p w14:paraId="3FEA3FB4" w14:textId="77777777" w:rsidR="00785502" w:rsidRDefault="00785502" w:rsidP="00785502">
      <w:pPr>
        <w:rPr>
          <w:lang w:val="en-GB"/>
        </w:rPr>
      </w:pPr>
      <w:r>
        <w:rPr>
          <w:lang w:val="en-GB"/>
        </w:rPr>
        <w:t>Attributes:</w:t>
      </w:r>
    </w:p>
    <w:p w14:paraId="189ABEB3" w14:textId="77777777" w:rsidR="00785502" w:rsidRDefault="00785502" w:rsidP="00096D3E">
      <w:pPr>
        <w:pStyle w:val="ListParagraph"/>
        <w:numPr>
          <w:ilvl w:val="0"/>
          <w:numId w:val="6"/>
        </w:numPr>
        <w:rPr>
          <w:color w:val="222222"/>
          <w:sz w:val="20"/>
          <w:szCs w:val="20"/>
        </w:rPr>
      </w:pPr>
      <w:r>
        <w:rPr>
          <w:color w:val="222222"/>
          <w:sz w:val="20"/>
          <w:szCs w:val="20"/>
        </w:rPr>
        <w:t>ID</w:t>
      </w:r>
    </w:p>
    <w:p w14:paraId="12A3A184" w14:textId="731EF43F" w:rsidR="00785502" w:rsidRDefault="00785502" w:rsidP="00096D3E">
      <w:pPr>
        <w:pStyle w:val="ListParagraph"/>
        <w:numPr>
          <w:ilvl w:val="0"/>
          <w:numId w:val="6"/>
        </w:numPr>
        <w:rPr>
          <w:color w:val="222222"/>
          <w:sz w:val="20"/>
          <w:szCs w:val="20"/>
        </w:rPr>
      </w:pPr>
      <w:r>
        <w:rPr>
          <w:color w:val="222222"/>
          <w:sz w:val="20"/>
          <w:szCs w:val="20"/>
        </w:rPr>
        <w:t>Name</w:t>
      </w:r>
    </w:p>
    <w:p w14:paraId="40D38938" w14:textId="15366CD6" w:rsidR="00785502" w:rsidRDefault="00785502" w:rsidP="00096D3E">
      <w:pPr>
        <w:pStyle w:val="ListParagraph"/>
        <w:numPr>
          <w:ilvl w:val="0"/>
          <w:numId w:val="6"/>
        </w:numPr>
        <w:rPr>
          <w:color w:val="222222"/>
          <w:sz w:val="20"/>
          <w:szCs w:val="20"/>
        </w:rPr>
      </w:pPr>
      <w:r>
        <w:rPr>
          <w:color w:val="222222"/>
          <w:sz w:val="20"/>
          <w:szCs w:val="20"/>
        </w:rPr>
        <w:t>Description</w:t>
      </w:r>
    </w:p>
    <w:p w14:paraId="068763E4" w14:textId="0E5E8526" w:rsidR="00785502" w:rsidRDefault="00785502" w:rsidP="00096D3E">
      <w:pPr>
        <w:pStyle w:val="ListParagraph"/>
        <w:numPr>
          <w:ilvl w:val="0"/>
          <w:numId w:val="6"/>
        </w:numPr>
        <w:rPr>
          <w:color w:val="222222"/>
          <w:sz w:val="20"/>
          <w:szCs w:val="20"/>
        </w:rPr>
      </w:pPr>
      <w:r>
        <w:rPr>
          <w:color w:val="222222"/>
          <w:sz w:val="20"/>
          <w:szCs w:val="20"/>
        </w:rPr>
        <w:t>Order</w:t>
      </w:r>
    </w:p>
    <w:p w14:paraId="5C0989AB" w14:textId="58BEC95B" w:rsidR="00785502" w:rsidRDefault="00785502" w:rsidP="00096D3E">
      <w:pPr>
        <w:pStyle w:val="ListParagraph"/>
        <w:numPr>
          <w:ilvl w:val="0"/>
          <w:numId w:val="6"/>
        </w:numPr>
        <w:rPr>
          <w:color w:val="222222"/>
          <w:sz w:val="20"/>
          <w:szCs w:val="20"/>
        </w:rPr>
      </w:pPr>
      <w:r>
        <w:rPr>
          <w:color w:val="222222"/>
          <w:sz w:val="20"/>
          <w:szCs w:val="20"/>
        </w:rPr>
        <w:t>Depth</w:t>
      </w:r>
    </w:p>
    <w:p w14:paraId="1EB0708C" w14:textId="5C591F1E" w:rsidR="00785502" w:rsidRDefault="00785502" w:rsidP="00096D3E">
      <w:pPr>
        <w:pStyle w:val="ListParagraph"/>
        <w:numPr>
          <w:ilvl w:val="0"/>
          <w:numId w:val="6"/>
        </w:numPr>
        <w:rPr>
          <w:color w:val="222222"/>
          <w:sz w:val="20"/>
          <w:szCs w:val="20"/>
        </w:rPr>
      </w:pPr>
      <w:r>
        <w:rPr>
          <w:color w:val="222222"/>
          <w:sz w:val="20"/>
          <w:szCs w:val="20"/>
        </w:rPr>
        <w:t>ParentID</w:t>
      </w:r>
    </w:p>
    <w:p w14:paraId="4B67ED49" w14:textId="3AD2B34A" w:rsidR="00785502" w:rsidRDefault="00785502" w:rsidP="00785502">
      <w:pPr>
        <w:pStyle w:val="Heading4"/>
      </w:pPr>
      <w:bookmarkStart w:id="128" w:name="_Toc144391679"/>
      <w:r>
        <w:t>PseudoAccountCOA</w:t>
      </w:r>
      <w:bookmarkEnd w:id="128"/>
    </w:p>
    <w:p w14:paraId="721F75AE" w14:textId="77777777" w:rsidR="00B415D2" w:rsidRDefault="00785502" w:rsidP="00B415D2">
      <w:pPr>
        <w:rPr>
          <w:lang w:val="en-GB"/>
        </w:rPr>
      </w:pPr>
      <w:r>
        <w:rPr>
          <w:lang w:val="en-GB"/>
        </w:rPr>
        <w:t xml:space="preserve">A supporting link table between PseudoAccount and ChartOfAccount.</w:t>
        <w:br/>
        <w:lastRenderedPageBreak/>
        <w:t>Used to keep track of the specific hierarchy for the pseudo accounts used in a specific Legal Entity.</w:t>
        <w:br/>
        <w:t>Attributes:</w:t>
      </w:r>
    </w:p>
    <w:p w14:paraId="3BF27BFD" w14:textId="37BCF3DB" w:rsidR="00B415D2" w:rsidRPr="00B415D2" w:rsidRDefault="00B415D2" w:rsidP="00096D3E">
      <w:pPr>
        <w:pStyle w:val="ListParagraph"/>
        <w:numPr>
          <w:ilvl w:val="0"/>
          <w:numId w:val="6"/>
        </w:numPr>
        <w:rPr>
          <w:color w:val="222222"/>
          <w:sz w:val="20"/>
          <w:szCs w:val="20"/>
        </w:rPr>
      </w:pPr>
      <w:r>
        <w:rPr>
          <w:sz w:val="20"/>
          <w:szCs w:val="20"/>
        </w:rPr>
        <w:t>PseudoAccountCOAID</w:t>
      </w:r>
    </w:p>
    <w:p w14:paraId="608B626A" w14:textId="430CA679" w:rsidR="00B415D2" w:rsidRPr="00B415D2" w:rsidRDefault="00B415D2" w:rsidP="00096D3E">
      <w:pPr>
        <w:pStyle w:val="ListParagraph"/>
        <w:numPr>
          <w:ilvl w:val="0"/>
          <w:numId w:val="6"/>
        </w:numPr>
        <w:rPr>
          <w:color w:val="222222"/>
          <w:sz w:val="20"/>
          <w:szCs w:val="20"/>
        </w:rPr>
      </w:pPr>
      <w:r>
        <w:rPr>
          <w:sz w:val="20"/>
          <w:szCs w:val="20"/>
        </w:rPr>
        <w:t>AccountID</w:t>
      </w:r>
    </w:p>
    <w:p w14:paraId="2E1E8482" w14:textId="04F13C15" w:rsidR="00B415D2" w:rsidRDefault="00B415D2" w:rsidP="00096D3E">
      <w:pPr>
        <w:pStyle w:val="ListParagraph"/>
        <w:numPr>
          <w:ilvl w:val="0"/>
          <w:numId w:val="6"/>
        </w:numPr>
        <w:rPr>
          <w:color w:val="222222"/>
          <w:sz w:val="20"/>
          <w:szCs w:val="20"/>
        </w:rPr>
      </w:pPr>
      <w:r>
        <w:rPr>
          <w:sz w:val="20"/>
          <w:szCs w:val="20"/>
        </w:rPr>
        <w:t>COAID</w:t>
      </w:r>
    </w:p>
    <w:p w14:paraId="419B18D6" w14:textId="62F77C49" w:rsidR="005F3AEA" w:rsidRDefault="005F3AEA" w:rsidP="005F3AEA">
      <w:pPr>
        <w:pStyle w:val="Heading4"/>
      </w:pPr>
      <w:bookmarkStart w:id="129" w:name="_Toc144391680"/>
      <w:r>
        <w:t>PseudoAccount</w:t>
      </w:r>
      <w:bookmarkEnd w:id="129"/>
    </w:p>
    <w:p w14:paraId="620CDFDF" w14:textId="77777777" w:rsidR="00B47D26" w:rsidRDefault="00D25959" w:rsidP="005F3AEA">
      <w:r>
        <w:t xml:space="preserve">The main account component.  </w:t>
      </w:r>
    </w:p>
    <w:p w14:paraId="0B278BAB" w14:textId="073A3379" w:rsidR="00D25959" w:rsidRDefault="00B47D26" w:rsidP="005F3AEA">
      <w:r>
        <w:t>Attributes:</w:t>
      </w:r>
    </w:p>
    <w:p w14:paraId="15BD0BBD" w14:textId="326C6233" w:rsidR="00D25959" w:rsidRPr="00D25959" w:rsidRDefault="00B415D2" w:rsidP="00096D3E">
      <w:pPr>
        <w:pStyle w:val="ListParagraph"/>
        <w:numPr>
          <w:ilvl w:val="0"/>
          <w:numId w:val="9"/>
        </w:numPr>
        <w:rPr>
          <w:sz w:val="20"/>
          <w:szCs w:val="20"/>
        </w:rPr>
      </w:pPr>
      <w:r>
        <w:rPr>
          <w:sz w:val="20"/>
          <w:szCs w:val="20"/>
        </w:rPr>
        <w:t>AccountID</w:t>
      </w:r>
    </w:p>
    <w:p w14:paraId="61FE6BBA" w14:textId="1C4EE624" w:rsidR="00D25959" w:rsidRPr="00D25959" w:rsidRDefault="00D25959" w:rsidP="00096D3E">
      <w:pPr>
        <w:pStyle w:val="ListParagraph"/>
        <w:numPr>
          <w:ilvl w:val="0"/>
          <w:numId w:val="9"/>
        </w:numPr>
        <w:rPr>
          <w:sz w:val="20"/>
          <w:szCs w:val="20"/>
        </w:rPr>
      </w:pPr>
      <w:r>
        <w:rPr>
          <w:color w:val="222222"/>
          <w:sz w:val="20"/>
          <w:szCs w:val="20"/>
        </w:rPr>
        <w:t>PseudoAccount</w:t>
      </w:r>
    </w:p>
    <w:p w14:paraId="7F0F3ED0" w14:textId="31FEE073" w:rsidR="00D25959" w:rsidRPr="00D25959" w:rsidRDefault="00D25959" w:rsidP="00096D3E">
      <w:pPr>
        <w:pStyle w:val="ListParagraph"/>
        <w:numPr>
          <w:ilvl w:val="0"/>
          <w:numId w:val="9"/>
        </w:numPr>
        <w:rPr>
          <w:sz w:val="20"/>
          <w:szCs w:val="20"/>
        </w:rPr>
      </w:pPr>
      <w:r>
        <w:rPr>
          <w:color w:val="222222"/>
          <w:sz w:val="20"/>
          <w:szCs w:val="20"/>
        </w:rPr>
        <w:t>Name</w:t>
      </w:r>
    </w:p>
    <w:p w14:paraId="42FF08A6" w14:textId="3EB04EA3" w:rsidR="00D25959" w:rsidRPr="00D25959" w:rsidRDefault="00D25959" w:rsidP="00096D3E">
      <w:pPr>
        <w:pStyle w:val="ListParagraph"/>
        <w:numPr>
          <w:ilvl w:val="0"/>
          <w:numId w:val="9"/>
        </w:numPr>
        <w:rPr>
          <w:sz w:val="20"/>
          <w:szCs w:val="20"/>
        </w:rPr>
      </w:pPr>
      <w:r>
        <w:rPr>
          <w:color w:val="222222"/>
          <w:sz w:val="20"/>
          <w:szCs w:val="20"/>
          <w:lang w:val="en-US"/>
        </w:rPr>
        <w:t>External Account</w:t>
        <w:br/>
        <w:t xml:space="preserve">The account to be used when exporting transactions to the external general ledger. </w:t>
        <w:br/>
      </w:r>
      <w:r>
        <w:rPr>
          <w:color w:val="222222"/>
          <w:sz w:val="20"/>
          <w:szCs w:val="20"/>
        </w:rPr>
        <w:t xml:space="preserve">Can be the same as the PseudoAccount or different.</w:t>
      </w:r>
    </w:p>
    <w:p w14:paraId="7840365D" w14:textId="29ED87C9" w:rsidR="00D25959" w:rsidRPr="00283C60" w:rsidRDefault="00D25959" w:rsidP="00096D3E">
      <w:pPr>
        <w:pStyle w:val="ListParagraph"/>
        <w:numPr>
          <w:ilvl w:val="0"/>
          <w:numId w:val="9"/>
        </w:numPr>
        <w:rPr>
          <w:sz w:val="20"/>
          <w:szCs w:val="20"/>
          <w:lang w:val="en-US"/>
        </w:rPr>
      </w:pPr>
      <w:r>
        <w:rPr>
          <w:color w:val="222222"/>
          <w:sz w:val="20"/>
          <w:szCs w:val="20"/>
          <w:lang w:val="en-US"/>
        </w:rPr>
        <w:t>Revaluation</w:t>
        <w:br/>
        <w:t>Defines if the pseudo account shall be included in the revaluation process, when recalculating open balances to a new currency rate.</w:t>
      </w:r>
    </w:p>
    <w:p w14:paraId="2AD55EFC" w14:textId="78DE6AE8" w:rsidR="005F3AEA" w:rsidRDefault="00A1416C" w:rsidP="005F3AEA">
      <w:pPr>
        <w:pStyle w:val="Heading4"/>
        <w:rPr>
          <w:lang w:val="en-GB"/>
        </w:rPr>
      </w:pPr>
      <w:bookmarkStart w:id="130" w:name="_Toc144391681"/>
      <w:r>
        <w:t>PseudoAccountExtparts</w:t>
      </w:r>
      <w:bookmarkEnd w:id="130"/>
    </w:p>
    <w:p w14:paraId="1DC6F105" w14:textId="77777777" w:rsidR="00B47D26" w:rsidRDefault="00547772" w:rsidP="00B47D26">
      <w:r>
        <w:rPr>
          <w:lang w:val="en-GB"/>
        </w:rPr>
        <w:t>The external account parts that can be enabled for a specific pseudo account.</w:t>
        <w:br/>
        <w:t>Connected to External Account Part (i.e. accounts parts set as available for the Legal Entity).</w:t>
        <w:br/>
        <w:t xml:space="preserve">If one part is set as InUse, it will be included in external account string when bookings are created.</w:t>
        <w:br/>
      </w:r>
      <w:r>
        <w:t>Attributes:</w:t>
      </w:r>
    </w:p>
    <w:p w14:paraId="2838FD18" w14:textId="77777777" w:rsidR="00B47D26" w:rsidRDefault="00B47D26" w:rsidP="00096D3E">
      <w:pPr>
        <w:pStyle w:val="ListParagraph"/>
        <w:numPr>
          <w:ilvl w:val="0"/>
          <w:numId w:val="9"/>
        </w:numPr>
        <w:rPr>
          <w:sz w:val="20"/>
          <w:szCs w:val="20"/>
        </w:rPr>
      </w:pPr>
      <w:r>
        <w:rPr>
          <w:sz w:val="20"/>
          <w:szCs w:val="20"/>
        </w:rPr>
        <w:t>ID</w:t>
      </w:r>
    </w:p>
    <w:p w14:paraId="55ED7BBB" w14:textId="77777777" w:rsidR="00B47D26" w:rsidRPr="00B47D26" w:rsidRDefault="00547772" w:rsidP="00096D3E">
      <w:pPr>
        <w:pStyle w:val="ListParagraph"/>
        <w:numPr>
          <w:ilvl w:val="0"/>
          <w:numId w:val="9"/>
        </w:numPr>
        <w:rPr>
          <w:sz w:val="20"/>
          <w:szCs w:val="20"/>
        </w:rPr>
      </w:pPr>
      <w:r>
        <w:rPr>
          <w:color w:val="222222"/>
          <w:sz w:val="20"/>
          <w:szCs w:val="20"/>
        </w:rPr>
        <w:t xml:space="preserve">Account ID</w:t>
      </w:r>
    </w:p>
    <w:p w14:paraId="74E7EB6C" w14:textId="77777777" w:rsidR="00B47D26" w:rsidRPr="00B47D26" w:rsidRDefault="00547772" w:rsidP="00096D3E">
      <w:pPr>
        <w:pStyle w:val="ListParagraph"/>
        <w:numPr>
          <w:ilvl w:val="0"/>
          <w:numId w:val="9"/>
        </w:numPr>
        <w:rPr>
          <w:sz w:val="20"/>
          <w:szCs w:val="20"/>
        </w:rPr>
      </w:pPr>
      <w:r>
        <w:rPr>
          <w:sz w:val="20"/>
          <w:szCs w:val="20"/>
        </w:rPr>
        <w:t xml:space="preserve">External Account Part </w:t>
      </w:r>
      <w:r>
        <w:rPr>
          <w:color w:val="222222"/>
          <w:sz w:val="20"/>
          <w:szCs w:val="20"/>
        </w:rPr>
        <w:t>ID</w:t>
      </w:r>
    </w:p>
    <w:p w14:paraId="1184A5D0" w14:textId="249C97D5" w:rsidR="00547772" w:rsidRPr="00C95315" w:rsidRDefault="00547772" w:rsidP="00096D3E">
      <w:pPr>
        <w:pStyle w:val="ListParagraph"/>
        <w:numPr>
          <w:ilvl w:val="0"/>
          <w:numId w:val="9"/>
        </w:numPr>
        <w:rPr>
          <w:sz w:val="20"/>
          <w:szCs w:val="20"/>
        </w:rPr>
      </w:pPr>
      <w:r>
        <w:rPr>
          <w:color w:val="222222"/>
          <w:sz w:val="20"/>
          <w:szCs w:val="20"/>
        </w:rPr>
        <w:t xml:space="preserve">InUse (0=No; 1=Yes)</w:t>
      </w:r>
    </w:p>
    <w:p w14:paraId="7DA24496" w14:textId="5AAF39EB" w:rsidR="00A0222C" w:rsidRDefault="00294F18" w:rsidP="00C95315">
      <w:pPr>
        <w:pStyle w:val="Heading2"/>
      </w:pPr>
      <w:bookmarkStart w:id="131" w:name="_Toc144391682"/>
      <w:r>
        <w:t>Legal Entity - Connection flow</w:t>
      </w:r>
      <w:bookmarkEnd w:id="131"/>
    </w:p>
    <w:p w14:paraId="752F4DD0" w14:textId="4B948CD5" w:rsidR="00294F18" w:rsidRDefault="00294F18" w:rsidP="00294F18">
      <w:pPr>
        <w:rPr>
          <w:lang w:val="en-GB"/>
        </w:rPr>
      </w:pPr>
      <w:r>
        <w:rPr>
          <w:lang w:val="en-GB"/>
        </w:rPr>
        <w:t>An example of the flow between the different areas in the accounting domain is displayed in the document below.</w:t>
      </w:r>
    </w:p>
    <w:p w14:paraId="71243BB3" w14:textId="4F94844A" w:rsidR="00294F18" w:rsidRPr="00294F18" w:rsidRDefault="00BE5F41" w:rsidP="00294F18">
      <w:pPr>
        <w:rPr>
          <w:lang w:val="en-GB"/>
        </w:rPr>
      </w:pPr>
      <w:r>
        <w:rPr>
          <w:lang w:val="en-GB"/>
        </w:rPr>
        <w:object w:dxaOrig="1541" w:dyaOrig="998" w14:anchorId="1E463E6A">
          <v:shape id="_x0000_i1028" type="#_x0000_t75" style="width:77.25pt;height:50.25pt" o:ole="">
            <v:imagedata r:id="rId18" o:title=""/>
          </v:shape>
          <o:OLEObject Type="Embed" ProgID="Acrobat.Document.DC" ShapeID="_x0000_i1028" DrawAspect="Icon" ObjectID="_1844504606" r:id="rId19"/>
        </w:object>
      </w:r>
    </w:p>
    <w:p w14:paraId="0676E825" w14:textId="77777777" w:rsidR="00C95315" w:rsidRDefault="00C95315" w:rsidP="005F3AEA">
      <w:pPr>
        <w:rPr>
          <w:lang w:val="en-GB"/>
        </w:rPr>
      </w:pPr>
    </w:p>
    <w:p w14:paraId="3BD675DE" w14:textId="77777777" w:rsidR="00C95315" w:rsidRDefault="00C95315">
      <w:pPr>
        <w:widowControl/>
        <w:tabs>
          <w:tab w:val="clear" w:pos="794"/>
        </w:tabs>
        <w:spacing w:line="240" w:lineRule="auto"/>
        <w:rPr>
          <w:rFonts w:eastAsiaTheme="majorEastAsia" w:cstheme="majorBidi"/>
          <w:b/>
          <w:bCs/>
          <w:color w:val="000000" w:themeColor="text1"/>
          <w:spacing w:val="-10"/>
          <w:sz w:val="28"/>
          <w:szCs w:val="24"/>
          <w:lang w:val="en-GB"/>
        </w:rPr>
      </w:pPr>
      <w:r>
        <w:rPr>
          <w:lang w:val="en-GB"/>
        </w:rPr>
        <w:br w:type="page"/>
      </w:r>
    </w:p>
    <w:p w14:paraId="10AC9BB8" w14:textId="024212C3" w:rsidR="00266620" w:rsidRDefault="00CA777F" w:rsidP="00CA777F">
      <w:pPr>
        <w:pStyle w:val="Heading1"/>
        <w:rPr>
          <w:lang w:val="en-GB"/>
        </w:rPr>
      </w:pPr>
      <w:bookmarkStart w:id="132" w:name="_Toc144391683"/>
      <w:r>
        <w:rPr>
          <w:lang w:val="en-GB"/>
        </w:rPr>
        <w:lastRenderedPageBreak/>
        <w:t>General issues/areas</w:t>
      </w:r>
      <w:bookmarkEnd w:id="132"/>
    </w:p>
    <w:p w14:paraId="5E549BCD" w14:textId="37F28B5C" w:rsidR="00CA777F" w:rsidRDefault="00CA777F" w:rsidP="00CA777F">
      <w:pPr>
        <w:pStyle w:val="Heading2"/>
      </w:pPr>
      <w:bookmarkStart w:id="133" w:name="_Toc144391684"/>
      <w:r>
        <w:t>Translations</w:t>
      </w:r>
      <w:bookmarkEnd w:id="133"/>
    </w:p>
    <w:p w14:paraId="2F9D6710" w14:textId="10F75155" w:rsidR="00CA777F" w:rsidRPr="005F3AEA" w:rsidRDefault="00CA777F" w:rsidP="00CA777F">
      <w:pPr>
        <w:rPr>
          <w:lang w:val="en-GB"/>
        </w:rPr>
      </w:pPr>
      <w:r>
        <w:rPr>
          <w:lang w:val="en-GB"/>
        </w:rPr>
        <w:t>All base configuration areas must support translations to different languages.</w:t>
      </w:r>
    </w:p>
    <w:p w14:paraId="4B74133C" w14:textId="11FAFAD6" w:rsidR="00A0222C" w:rsidRPr="005F3AEA" w:rsidRDefault="00A0222C" w:rsidP="005F3AEA">
      <w:pPr>
        <w:rPr>
          <w:lang w:val="en-GB"/>
        </w:rPr>
      </w:pPr>
    </w:p>
    <w:p w14:paraId="73DE7883" w14:textId="04DC705E" w:rsidR="002963B5" w:rsidRPr="002963B5" w:rsidRDefault="002963B5" w:rsidP="002963B5">
      <w:pPr>
        <w:rPr>
          <w:lang w:val="en-GB"/>
        </w:rPr>
      </w:pPr>
    </w:p>
    <w:sectPr w:rsidR="002963B5" w:rsidRPr="002963B5" w:rsidSect="006D2AF8">
      <w:headerReference w:type="default" r:id="rId20"/>
      <w:footerReference w:type="default" r:id="rId21"/>
      <w:headerReference w:type="first" r:id="rId22"/>
      <w:footerReference w:type="first" r:id="rId23"/>
      <w:pgSz w:w="11906" w:h="16838" w:code="9"/>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A45E0" w14:textId="77777777" w:rsidR="00675627" w:rsidRDefault="00675627" w:rsidP="00103979">
      <w:pPr>
        <w:spacing w:line="240" w:lineRule="auto"/>
      </w:pPr>
      <w:r>
        <w:separator/>
      </w:r>
    </w:p>
  </w:endnote>
  <w:endnote w:type="continuationSeparator" w:id="0">
    <w:p w14:paraId="7ACBFFA8" w14:textId="77777777" w:rsidR="00675627" w:rsidRDefault="00675627" w:rsidP="00103979">
      <w:pPr>
        <w:spacing w:line="240" w:lineRule="auto"/>
      </w:pPr>
      <w:r>
        <w:continuationSeparator/>
      </w:r>
    </w:p>
  </w:endnote>
  <w:endnote w:type="continuationNotice" w:id="1">
    <w:p w14:paraId="6AE4EA89" w14:textId="77777777" w:rsidR="00675627" w:rsidRDefault="0067562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Ideal Sans Light">
    <w:altName w:val="Calibri"/>
    <w:panose1 w:val="00000000000000000000"/>
    <w:charset w:val="00"/>
    <w:family w:val="modern"/>
    <w:notTrueType/>
    <w:pitch w:val="variable"/>
    <w:sig w:usb0="A10000FF" w:usb1="50000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1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483"/>
      <w:gridCol w:w="709"/>
    </w:tblGrid>
    <w:tr w:rsidR="000C09C9" w:rsidRPr="00327398" w14:paraId="14FCF95B" w14:textId="77777777" w:rsidTr="006D2AF8">
      <w:tc>
        <w:tcPr>
          <w:tcW w:w="1843" w:type="dxa"/>
        </w:tcPr>
        <w:p w14:paraId="662AD6A0" w14:textId="77777777" w:rsidR="000C09C9" w:rsidRPr="00327398" w:rsidRDefault="000C09C9" w:rsidP="000A72E3">
          <w:pPr>
            <w:pStyle w:val="Footer"/>
            <w:jc w:val="left"/>
            <w:rPr>
              <w:rFonts w:ascii="Ideal Sans Light" w:hAnsi="Ideal Sans Light"/>
              <w:lang w:val="en-GB"/>
            </w:rPr>
          </w:pPr>
          <w:r w:rsidRPr="00327398">
            <w:rPr>
              <w:rFonts w:ascii="Ideal Sans Light" w:hAnsi="Ideal Sans Light"/>
              <w:lang w:val="en-GB"/>
            </w:rPr>
            <w:t>Document name</w:t>
          </w:r>
        </w:p>
      </w:tc>
      <w:tc>
        <w:tcPr>
          <w:tcW w:w="6379" w:type="dxa"/>
        </w:tcPr>
        <w:p w14:paraId="14789C3B" w14:textId="7C475E5A"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fldChar w:fldCharType="begin"/>
          </w:r>
          <w:r w:rsidRPr="00327398">
            <w:rPr>
              <w:rFonts w:ascii="Ideal Sans Light" w:hAnsi="Ideal Sans Light"/>
              <w:lang w:val="en-GB"/>
            </w:rPr>
            <w:instrText xml:space="preserve"> FILENAME  \* MERGEFORMAT </w:instrText>
          </w:r>
          <w:r w:rsidRPr="00327398">
            <w:rPr>
              <w:rFonts w:ascii="Ideal Sans Light" w:hAnsi="Ideal Sans Light"/>
              <w:lang w:val="en-GB"/>
            </w:rPr>
            <w:fldChar w:fldCharType="separate"/>
          </w:r>
          <w:r w:rsidR="00256F0B">
            <w:rPr>
              <w:rFonts w:ascii="Ideal Sans Light" w:hAnsi="Ideal Sans Light"/>
              <w:noProof/>
              <w:lang w:val="en-GB"/>
            </w:rPr>
            <w:t>Document1</w:t>
          </w:r>
          <w:r w:rsidRPr="00327398">
            <w:rPr>
              <w:rFonts w:ascii="Ideal Sans Light" w:hAnsi="Ideal Sans Light"/>
              <w:lang w:val="en-GB"/>
            </w:rPr>
            <w:fldChar w:fldCharType="end"/>
          </w:r>
        </w:p>
      </w:tc>
      <w:tc>
        <w:tcPr>
          <w:tcW w:w="483" w:type="dxa"/>
        </w:tcPr>
        <w:p w14:paraId="720E50AF" w14:textId="77777777"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t>Page</w:t>
          </w:r>
        </w:p>
      </w:tc>
      <w:tc>
        <w:tcPr>
          <w:tcW w:w="709" w:type="dxa"/>
        </w:tcPr>
        <w:p w14:paraId="2A3A2DD4" w14:textId="77777777"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fldChar w:fldCharType="begin"/>
          </w:r>
          <w:r w:rsidRPr="00327398">
            <w:rPr>
              <w:rFonts w:ascii="Ideal Sans Light" w:hAnsi="Ideal Sans Light"/>
              <w:lang w:val="en-GB"/>
            </w:rPr>
            <w:instrText xml:space="preserve"> PAGE  \* Arabic  \* MERGEFORMAT </w:instrText>
          </w:r>
          <w:r w:rsidRPr="00327398">
            <w:rPr>
              <w:rFonts w:ascii="Ideal Sans Light" w:hAnsi="Ideal Sans Light"/>
              <w:lang w:val="en-GB"/>
            </w:rPr>
            <w:fldChar w:fldCharType="separate"/>
          </w:r>
          <w:r>
            <w:rPr>
              <w:rFonts w:ascii="Ideal Sans Light" w:hAnsi="Ideal Sans Light"/>
              <w:noProof/>
              <w:lang w:val="en-GB"/>
            </w:rPr>
            <w:t>45</w:t>
          </w:r>
          <w:r w:rsidRPr="00327398">
            <w:rPr>
              <w:rFonts w:ascii="Ideal Sans Light" w:hAnsi="Ideal Sans Light"/>
              <w:lang w:val="en-GB"/>
            </w:rPr>
            <w:fldChar w:fldCharType="end"/>
          </w:r>
          <w:r w:rsidRPr="00327398">
            <w:rPr>
              <w:rFonts w:ascii="Ideal Sans Light" w:hAnsi="Ideal Sans Light"/>
              <w:lang w:val="en-GB"/>
            </w:rPr>
            <w:t xml:space="preserve"> of </w:t>
          </w:r>
          <w:r w:rsidRPr="00327398">
            <w:rPr>
              <w:rFonts w:ascii="Ideal Sans Light" w:hAnsi="Ideal Sans Light"/>
              <w:lang w:val="en-GB"/>
            </w:rPr>
            <w:fldChar w:fldCharType="begin"/>
          </w:r>
          <w:r w:rsidRPr="00327398">
            <w:rPr>
              <w:rFonts w:ascii="Ideal Sans Light" w:hAnsi="Ideal Sans Light"/>
              <w:lang w:val="en-GB"/>
            </w:rPr>
            <w:instrText xml:space="preserve"> NUMPAGES  \* Arabic  \* MERGEFORMAT </w:instrText>
          </w:r>
          <w:r w:rsidRPr="00327398">
            <w:rPr>
              <w:rFonts w:ascii="Ideal Sans Light" w:hAnsi="Ideal Sans Light"/>
              <w:lang w:val="en-GB"/>
            </w:rPr>
            <w:fldChar w:fldCharType="separate"/>
          </w:r>
          <w:r>
            <w:rPr>
              <w:rFonts w:ascii="Ideal Sans Light" w:hAnsi="Ideal Sans Light"/>
              <w:noProof/>
              <w:lang w:val="en-GB"/>
            </w:rPr>
            <w:t>71</w:t>
          </w:r>
          <w:r w:rsidRPr="00327398">
            <w:rPr>
              <w:rFonts w:ascii="Ideal Sans Light" w:hAnsi="Ideal Sans Light"/>
              <w:lang w:val="en-GB"/>
            </w:rPr>
            <w:fldChar w:fldCharType="end"/>
          </w:r>
        </w:p>
      </w:tc>
    </w:tr>
    <w:tr w:rsidR="000C09C9" w:rsidRPr="00327398" w14:paraId="4B6978E1" w14:textId="77777777" w:rsidTr="006D2AF8">
      <w:tc>
        <w:tcPr>
          <w:tcW w:w="1843" w:type="dxa"/>
        </w:tcPr>
        <w:p w14:paraId="47F6DBA5" w14:textId="77777777"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t>Modified date</w:t>
          </w:r>
        </w:p>
      </w:tc>
      <w:tc>
        <w:tcPr>
          <w:tcW w:w="6379" w:type="dxa"/>
        </w:tcPr>
        <w:p w14:paraId="64551CA2" w14:textId="2137EBD4"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fldChar w:fldCharType="begin"/>
          </w:r>
          <w:r w:rsidRPr="00327398">
            <w:rPr>
              <w:rFonts w:ascii="Ideal Sans Light" w:hAnsi="Ideal Sans Light"/>
              <w:lang w:val="en-GB"/>
            </w:rPr>
            <w:instrText xml:space="preserve"> STYLEREF  z_Date \l  \* MERGEFORMAT </w:instrText>
          </w:r>
          <w:r w:rsidRPr="00327398">
            <w:rPr>
              <w:rFonts w:ascii="Ideal Sans Light" w:hAnsi="Ideal Sans Light"/>
              <w:lang w:val="en-GB"/>
            </w:rPr>
            <w:fldChar w:fldCharType="separate"/>
          </w:r>
          <w:r w:rsidR="00BE5F41">
            <w:rPr>
              <w:rFonts w:ascii="Ideal Sans Light" w:hAnsi="Ideal Sans Light"/>
              <w:noProof/>
              <w:lang w:val="en-GB"/>
            </w:rPr>
            <w:t>2023-08-30</w:t>
          </w:r>
          <w:r w:rsidRPr="00327398">
            <w:rPr>
              <w:rFonts w:ascii="Ideal Sans Light" w:hAnsi="Ideal Sans Light"/>
              <w:lang w:val="en-GB"/>
            </w:rPr>
            <w:fldChar w:fldCharType="end"/>
          </w:r>
        </w:p>
      </w:tc>
      <w:tc>
        <w:tcPr>
          <w:tcW w:w="483" w:type="dxa"/>
        </w:tcPr>
        <w:p w14:paraId="30386EEF" w14:textId="77777777" w:rsidR="000C09C9" w:rsidRPr="00327398" w:rsidRDefault="000C09C9" w:rsidP="00F9003B">
          <w:pPr>
            <w:pStyle w:val="Footer"/>
            <w:jc w:val="left"/>
            <w:rPr>
              <w:rFonts w:ascii="Ideal Sans Light" w:hAnsi="Ideal Sans Light"/>
              <w:lang w:val="en-GB"/>
            </w:rPr>
          </w:pPr>
        </w:p>
      </w:tc>
      <w:tc>
        <w:tcPr>
          <w:tcW w:w="709" w:type="dxa"/>
        </w:tcPr>
        <w:p w14:paraId="000498E0" w14:textId="77777777" w:rsidR="000C09C9" w:rsidRPr="00327398" w:rsidRDefault="000C09C9" w:rsidP="00F9003B">
          <w:pPr>
            <w:pStyle w:val="Footer"/>
            <w:jc w:val="left"/>
            <w:rPr>
              <w:rFonts w:ascii="Ideal Sans Light" w:hAnsi="Ideal Sans Light"/>
              <w:lang w:val="en-GB"/>
            </w:rPr>
          </w:pPr>
        </w:p>
      </w:tc>
    </w:tr>
    <w:tr w:rsidR="000C09C9" w:rsidRPr="00327398" w14:paraId="40DAC9CC" w14:textId="77777777" w:rsidTr="006D2AF8">
      <w:tc>
        <w:tcPr>
          <w:tcW w:w="1843" w:type="dxa"/>
        </w:tcPr>
        <w:p w14:paraId="284F2FB9" w14:textId="77777777" w:rsidR="000C09C9" w:rsidRPr="00327398" w:rsidRDefault="000C09C9" w:rsidP="00F9003B">
          <w:pPr>
            <w:pStyle w:val="Footer"/>
            <w:jc w:val="left"/>
            <w:rPr>
              <w:rFonts w:ascii="Ideal Sans Light" w:hAnsi="Ideal Sans Light"/>
              <w:lang w:val="en-GB"/>
            </w:rPr>
          </w:pPr>
          <w:r w:rsidRPr="00327398">
            <w:rPr>
              <w:rFonts w:ascii="Ideal Sans Light" w:hAnsi="Ideal Sans Light"/>
              <w:lang w:val="en-GB"/>
            </w:rPr>
            <w:t>Version</w:t>
          </w:r>
        </w:p>
      </w:tc>
      <w:tc>
        <w:tcPr>
          <w:tcW w:w="6379" w:type="dxa"/>
        </w:tcPr>
        <w:p w14:paraId="00E6A7B3" w14:textId="4B9F7358" w:rsidR="000C09C9" w:rsidRPr="00327398" w:rsidRDefault="000C09C9" w:rsidP="00F9003B">
          <w:pPr>
            <w:pStyle w:val="Footer"/>
            <w:jc w:val="left"/>
            <w:rPr>
              <w:rFonts w:ascii="Ideal Sans Light" w:hAnsi="Ideal Sans Light"/>
              <w:szCs w:val="11"/>
              <w:lang w:val="en-GB"/>
            </w:rPr>
          </w:pPr>
          <w:r w:rsidRPr="00327398">
            <w:rPr>
              <w:rFonts w:ascii="Ideal Sans Light" w:hAnsi="Ideal Sans Light"/>
              <w:szCs w:val="11"/>
              <w:lang w:val="en-GB"/>
            </w:rPr>
            <w:fldChar w:fldCharType="begin"/>
          </w:r>
          <w:r w:rsidRPr="00327398">
            <w:rPr>
              <w:rFonts w:ascii="Ideal Sans Light" w:hAnsi="Ideal Sans Light"/>
              <w:szCs w:val="11"/>
              <w:lang w:val="en-GB"/>
            </w:rPr>
            <w:instrText xml:space="preserve"> STYLEREF  z_Version \l  \* MERGEFORMAT </w:instrText>
          </w:r>
          <w:r w:rsidRPr="00327398">
            <w:rPr>
              <w:rFonts w:ascii="Ideal Sans Light" w:hAnsi="Ideal Sans Light"/>
              <w:szCs w:val="11"/>
              <w:lang w:val="en-GB"/>
            </w:rPr>
            <w:fldChar w:fldCharType="separate"/>
          </w:r>
          <w:r w:rsidR="00BE5F41">
            <w:rPr>
              <w:rFonts w:ascii="Ideal Sans Light" w:hAnsi="Ideal Sans Light"/>
              <w:noProof/>
              <w:szCs w:val="11"/>
              <w:lang w:val="en-GB"/>
            </w:rPr>
            <w:t>0.9</w:t>
          </w:r>
          <w:r w:rsidRPr="00327398">
            <w:rPr>
              <w:rFonts w:ascii="Ideal Sans Light" w:hAnsi="Ideal Sans Light"/>
              <w:szCs w:val="11"/>
              <w:lang w:val="en-GB"/>
            </w:rPr>
            <w:fldChar w:fldCharType="end"/>
          </w:r>
        </w:p>
      </w:tc>
      <w:tc>
        <w:tcPr>
          <w:tcW w:w="483" w:type="dxa"/>
        </w:tcPr>
        <w:p w14:paraId="2BBC2930" w14:textId="77777777" w:rsidR="000C09C9" w:rsidRPr="00327398" w:rsidRDefault="000C09C9" w:rsidP="00F9003B">
          <w:pPr>
            <w:pStyle w:val="Footer"/>
            <w:jc w:val="left"/>
            <w:rPr>
              <w:rFonts w:ascii="Ideal Sans Light" w:hAnsi="Ideal Sans Light"/>
              <w:lang w:val="en-GB"/>
            </w:rPr>
          </w:pPr>
        </w:p>
      </w:tc>
      <w:tc>
        <w:tcPr>
          <w:tcW w:w="709" w:type="dxa"/>
        </w:tcPr>
        <w:p w14:paraId="6C84E1E4" w14:textId="77777777" w:rsidR="000C09C9" w:rsidRPr="00327398" w:rsidRDefault="000C09C9" w:rsidP="00F9003B">
          <w:pPr>
            <w:pStyle w:val="Footer"/>
            <w:jc w:val="left"/>
            <w:rPr>
              <w:rFonts w:ascii="Ideal Sans Light" w:hAnsi="Ideal Sans Light"/>
              <w:lang w:val="en-GB"/>
            </w:rPr>
          </w:pPr>
        </w:p>
      </w:tc>
    </w:tr>
  </w:tbl>
  <w:p w14:paraId="247C70CD" w14:textId="77777777" w:rsidR="000C09C9" w:rsidRPr="00327398" w:rsidRDefault="000C09C9" w:rsidP="006D2AF8">
    <w:pPr>
      <w:pStyle w:val="Footer"/>
      <w:jc w:val="left"/>
      <w:rPr>
        <w:rFonts w:ascii="Ideal Sans Light" w:hAnsi="Ideal Sans Light"/>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9B59" w14:textId="77777777" w:rsidR="000C09C9" w:rsidRDefault="000C09C9" w:rsidP="006D2AF8">
    <w:pPr>
      <w:pStyle w:val="Footer"/>
      <w:tabs>
        <w:tab w:val="left" w:pos="927"/>
      </w:tabs>
      <w:jc w:val="left"/>
    </w:pPr>
    <w:r>
      <w:tab/>
    </w:r>
    <w:r>
      <w:tab/>
    </w:r>
  </w:p>
  <w:p w14:paraId="6EE08B28" w14:textId="77777777" w:rsidR="000C09C9" w:rsidRPr="00283C60" w:rsidRDefault="000C09C9" w:rsidP="00B63D50">
    <w:pPr>
      <w:pStyle w:val="Footer"/>
      <w:jc w:val="left"/>
      <w:rPr>
        <w:rFonts w:ascii="Ideal Sans Light" w:hAnsi="Ideal Sans Light"/>
        <w:lang w:val="en-US"/>
      </w:rPr>
    </w:pPr>
    <w:r w:rsidRPr="00283C60">
      <w:rPr>
        <w:rFonts w:ascii="Ideal Sans Light" w:hAnsi="Ideal Sans Light"/>
        <w:color w:val="9C9E9F" w:themeColor="text2"/>
        <w:lang w:val="en-US"/>
      </w:rPr>
      <w:t xml:space="preserve">Address: </w:t>
    </w:r>
    <w:r w:rsidR="008753E1" w:rsidRPr="00283C60">
      <w:rPr>
        <w:rFonts w:ascii="Ideal Sans Light" w:hAnsi="Ideal Sans Light"/>
        <w:lang w:val="en-US"/>
      </w:rPr>
      <w:t>Gustav III Boulevard 130, Box 4043, 169 04 Solna</w:t>
    </w:r>
  </w:p>
  <w:p w14:paraId="374777F7" w14:textId="77777777" w:rsidR="000C09C9" w:rsidRPr="00283C60" w:rsidRDefault="000C09C9" w:rsidP="00B63D50">
    <w:pPr>
      <w:pStyle w:val="Footer"/>
      <w:jc w:val="left"/>
      <w:rPr>
        <w:rFonts w:ascii="Ideal Sans Light" w:hAnsi="Ideal Sans Light"/>
        <w:lang w:val="en-US"/>
      </w:rPr>
    </w:pPr>
    <w:r w:rsidRPr="00283C60">
      <w:rPr>
        <w:rFonts w:ascii="Ideal Sans Light" w:hAnsi="Ideal Sans Light"/>
        <w:color w:val="9C9E9F" w:themeColor="text2"/>
        <w:lang w:val="en-US"/>
      </w:rPr>
      <w:t>Visiting Address</w:t>
    </w:r>
    <w:proofErr w:type="gramStart"/>
    <w:r w:rsidRPr="00283C60">
      <w:rPr>
        <w:rFonts w:ascii="Ideal Sans Light" w:hAnsi="Ideal Sans Light"/>
        <w:color w:val="9C9E9F" w:themeColor="text2"/>
        <w:lang w:val="en-US"/>
      </w:rPr>
      <w:t xml:space="preserve">: </w:t>
    </w:r>
    <w:r w:rsidR="008753E1" w:rsidRPr="00283C60">
      <w:rPr>
        <w:rFonts w:ascii="Ideal Sans Light" w:hAnsi="Ideal Sans Light"/>
        <w:color w:val="9C9E9F" w:themeColor="text2"/>
        <w:lang w:val="en-US"/>
      </w:rPr>
      <w:t>:</w:t>
    </w:r>
    <w:proofErr w:type="gramEnd"/>
    <w:r w:rsidR="008753E1" w:rsidRPr="00283C60">
      <w:rPr>
        <w:rFonts w:ascii="Ideal Sans Light" w:hAnsi="Ideal Sans Light"/>
        <w:color w:val="9C9E9F" w:themeColor="text2"/>
        <w:lang w:val="en-US"/>
      </w:rPr>
      <w:t xml:space="preserve"> </w:t>
    </w:r>
    <w:r w:rsidR="008753E1" w:rsidRPr="00283C60">
      <w:rPr>
        <w:rFonts w:ascii="Ideal Sans Light" w:hAnsi="Ideal Sans Light"/>
        <w:lang w:val="en-US"/>
      </w:rPr>
      <w:t>Gustav III Boulevard 130</w:t>
    </w:r>
  </w:p>
  <w:p w14:paraId="4BD21114" w14:textId="77777777" w:rsidR="000C09C9" w:rsidRPr="00327398" w:rsidRDefault="000C09C9" w:rsidP="00B63D50">
    <w:pPr>
      <w:pStyle w:val="Footer"/>
      <w:jc w:val="left"/>
      <w:rPr>
        <w:rFonts w:ascii="Ideal Sans Light" w:hAnsi="Ideal Sans Light"/>
        <w:lang w:val="en-GB"/>
      </w:rPr>
    </w:pPr>
    <w:r w:rsidRPr="00327398">
      <w:rPr>
        <w:rFonts w:ascii="Ideal Sans Light" w:hAnsi="Ideal Sans Light"/>
        <w:color w:val="9C9E9F" w:themeColor="text2"/>
        <w:lang w:val="en-GB"/>
      </w:rPr>
      <w:t>or visit us on:</w:t>
    </w:r>
    <w:r w:rsidRPr="00875179">
      <w:rPr>
        <w:sz w:val="22"/>
        <w:lang w:val="en-US"/>
      </w:rPr>
      <w:t xml:space="preserve"> </w:t>
    </w:r>
    <w:hyperlink r:id="rId1" w:history="1">
      <w:r w:rsidRPr="00875179">
        <w:rPr>
          <w:rStyle w:val="Hyperlink"/>
          <w:rFonts w:ascii="Ideal Sans Light" w:hAnsi="Ideal Sans Light"/>
          <w:lang w:val="en-US"/>
        </w:rPr>
        <w:t>https://www.tietoevry.com/</w:t>
      </w:r>
    </w:hyperlink>
    <w:r w:rsidRPr="00327398">
      <w:rPr>
        <w:rFonts w:ascii="Ideal Sans Light" w:hAnsi="Ideal Sans Light"/>
        <w:color w:val="9C9E9F" w:themeColor="text2"/>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C5BC" w14:textId="77777777" w:rsidR="00675627" w:rsidRDefault="00675627" w:rsidP="00103979">
      <w:pPr>
        <w:spacing w:line="240" w:lineRule="auto"/>
      </w:pPr>
      <w:r>
        <w:separator/>
      </w:r>
    </w:p>
  </w:footnote>
  <w:footnote w:type="continuationSeparator" w:id="0">
    <w:p w14:paraId="2DAE8C09" w14:textId="77777777" w:rsidR="00675627" w:rsidRDefault="00675627" w:rsidP="00103979">
      <w:pPr>
        <w:spacing w:line="240" w:lineRule="auto"/>
      </w:pPr>
      <w:r>
        <w:continuationSeparator/>
      </w:r>
    </w:p>
  </w:footnote>
  <w:footnote w:type="continuationNotice" w:id="1">
    <w:p w14:paraId="3778F645" w14:textId="77777777" w:rsidR="00675627" w:rsidRDefault="0067562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7B3A" w14:textId="77777777" w:rsidR="000C09C9" w:rsidRPr="003B0102" w:rsidRDefault="000C09C9" w:rsidP="00D55F2B">
    <w:pPr>
      <w:pStyle w:val="Header"/>
      <w:rPr>
        <w:lang w:val="en-GB"/>
      </w:rPr>
    </w:pPr>
  </w:p>
  <w:p w14:paraId="53D3369D" w14:textId="77777777" w:rsidR="000C09C9" w:rsidRPr="003B0102" w:rsidRDefault="000C09C9" w:rsidP="00D55F2B">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CEE4" w14:textId="77777777" w:rsidR="000C09C9" w:rsidRDefault="00B77CAE" w:rsidP="001370B9">
    <w:pPr>
      <w:pStyle w:val="Header"/>
      <w:tabs>
        <w:tab w:val="clear" w:pos="794"/>
        <w:tab w:val="left" w:pos="3271"/>
      </w:tabs>
      <w:spacing w:before="1200"/>
      <w:ind w:left="-709" w:right="-567"/>
    </w:pPr>
    <w:r>
      <w:rPr>
        <w:noProof/>
      </w:rPr>
      <w:drawing>
        <wp:anchor distT="0" distB="0" distL="114300" distR="114300" simplePos="0" relativeHeight="251659264" behindDoc="0" locked="0" layoutInCell="1" allowOverlap="1" wp14:anchorId="4300722D" wp14:editId="0328FAFF">
          <wp:simplePos x="0" y="0"/>
          <wp:positionH relativeFrom="column">
            <wp:posOffset>-519430</wp:posOffset>
          </wp:positionH>
          <wp:positionV relativeFrom="paragraph">
            <wp:posOffset>30480</wp:posOffset>
          </wp:positionV>
          <wp:extent cx="2362200" cy="398735"/>
          <wp:effectExtent l="0" t="0" r="0" b="1905"/>
          <wp:wrapSquare wrapText="bothSides"/>
          <wp:docPr id="1" name="Picture 1" descr="Q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0" cy="398735"/>
                  </a:xfrm>
                  <a:prstGeom prst="rect">
                    <a:avLst/>
                  </a:prstGeom>
                  <a:noFill/>
                  <a:ln>
                    <a:noFill/>
                  </a:ln>
                </pic:spPr>
              </pic:pic>
            </a:graphicData>
          </a:graphic>
        </wp:anchor>
      </w:drawing>
    </w:r>
    <w:r w:rsidR="00356166">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540F3EA"/>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FFFFFF89"/>
    <w:multiLevelType w:val="singleLevel"/>
    <w:tmpl w:val="E6E0BA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00ABA"/>
    <w:multiLevelType w:val="hybridMultilevel"/>
    <w:tmpl w:val="75C2F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C3747C"/>
    <w:multiLevelType w:val="hybridMultilevel"/>
    <w:tmpl w:val="C9AE9B3A"/>
    <w:lvl w:ilvl="0" w:tplc="04090005">
      <w:start w:val="1"/>
      <w:numFmt w:val="bullet"/>
      <w:lvlText w:val=""/>
      <w:lvlJc w:val="left"/>
      <w:pPr>
        <w:ind w:left="720" w:hanging="360"/>
      </w:pPr>
      <w:rPr>
        <w:rFonts w:ascii="Wingdings" w:hAnsi="Wingdings" w:hint="default"/>
      </w:rPr>
    </w:lvl>
    <w:lvl w:ilvl="1" w:tplc="C4FA3B36">
      <w:numFmt w:val="bullet"/>
      <w:lvlText w:val="-"/>
      <w:lvlJc w:val="left"/>
      <w:pPr>
        <w:ind w:left="1440" w:hanging="360"/>
      </w:pPr>
      <w:rPr>
        <w:rFonts w:ascii="Ideal Sans Light" w:eastAsia="Times New Roman" w:hAnsi="Ideal Sans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55EEB"/>
    <w:multiLevelType w:val="hybridMultilevel"/>
    <w:tmpl w:val="F950FC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416D1"/>
    <w:multiLevelType w:val="hybridMultilevel"/>
    <w:tmpl w:val="2738E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2B0D07"/>
    <w:multiLevelType w:val="hybridMultilevel"/>
    <w:tmpl w:val="F712F2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935E5"/>
    <w:multiLevelType w:val="multilevel"/>
    <w:tmpl w:val="C28E5A2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396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52F3A23"/>
    <w:multiLevelType w:val="hybridMultilevel"/>
    <w:tmpl w:val="296C70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C2606"/>
    <w:multiLevelType w:val="hybridMultilevel"/>
    <w:tmpl w:val="F6526E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FA5063"/>
    <w:multiLevelType w:val="hybridMultilevel"/>
    <w:tmpl w:val="59602B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200861">
    <w:abstractNumId w:val="0"/>
  </w:num>
  <w:num w:numId="2" w16cid:durableId="504787728">
    <w:abstractNumId w:val="1"/>
  </w:num>
  <w:num w:numId="3" w16cid:durableId="24719968">
    <w:abstractNumId w:val="7"/>
  </w:num>
  <w:num w:numId="4" w16cid:durableId="1520656063">
    <w:abstractNumId w:val="2"/>
  </w:num>
  <w:num w:numId="5" w16cid:durableId="711996603">
    <w:abstractNumId w:val="5"/>
  </w:num>
  <w:num w:numId="6" w16cid:durableId="1578634023">
    <w:abstractNumId w:val="4"/>
  </w:num>
  <w:num w:numId="7" w16cid:durableId="351616708">
    <w:abstractNumId w:val="3"/>
  </w:num>
  <w:num w:numId="8" w16cid:durableId="1957566820">
    <w:abstractNumId w:val="6"/>
  </w:num>
  <w:num w:numId="9" w16cid:durableId="543912812">
    <w:abstractNumId w:val="8"/>
  </w:num>
  <w:num w:numId="10" w16cid:durableId="1444495513">
    <w:abstractNumId w:val="9"/>
  </w:num>
  <w:num w:numId="11" w16cid:durableId="18070994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F0B"/>
    <w:rsid w:val="000002D6"/>
    <w:rsid w:val="00000491"/>
    <w:rsid w:val="00000E71"/>
    <w:rsid w:val="00000F11"/>
    <w:rsid w:val="000011C2"/>
    <w:rsid w:val="00001359"/>
    <w:rsid w:val="00001666"/>
    <w:rsid w:val="000016B3"/>
    <w:rsid w:val="00001797"/>
    <w:rsid w:val="00001B77"/>
    <w:rsid w:val="00001B87"/>
    <w:rsid w:val="00001BCE"/>
    <w:rsid w:val="00001F2D"/>
    <w:rsid w:val="00001F75"/>
    <w:rsid w:val="000021AF"/>
    <w:rsid w:val="000024D8"/>
    <w:rsid w:val="000025F9"/>
    <w:rsid w:val="00002919"/>
    <w:rsid w:val="00002974"/>
    <w:rsid w:val="00002A89"/>
    <w:rsid w:val="00002E87"/>
    <w:rsid w:val="000032D0"/>
    <w:rsid w:val="0000337E"/>
    <w:rsid w:val="0000363D"/>
    <w:rsid w:val="000038E1"/>
    <w:rsid w:val="00003D81"/>
    <w:rsid w:val="0000409E"/>
    <w:rsid w:val="000041AF"/>
    <w:rsid w:val="000044AE"/>
    <w:rsid w:val="00004A49"/>
    <w:rsid w:val="00004C35"/>
    <w:rsid w:val="0000528D"/>
    <w:rsid w:val="000053F3"/>
    <w:rsid w:val="00005505"/>
    <w:rsid w:val="00005696"/>
    <w:rsid w:val="000056D1"/>
    <w:rsid w:val="0000583E"/>
    <w:rsid w:val="00005B07"/>
    <w:rsid w:val="00005DE5"/>
    <w:rsid w:val="00005E53"/>
    <w:rsid w:val="00005EAB"/>
    <w:rsid w:val="00006324"/>
    <w:rsid w:val="000064A8"/>
    <w:rsid w:val="0000652A"/>
    <w:rsid w:val="0000668A"/>
    <w:rsid w:val="00006876"/>
    <w:rsid w:val="00006A2B"/>
    <w:rsid w:val="00006D54"/>
    <w:rsid w:val="00006E70"/>
    <w:rsid w:val="00006F25"/>
    <w:rsid w:val="00006FF8"/>
    <w:rsid w:val="00006FFE"/>
    <w:rsid w:val="00007005"/>
    <w:rsid w:val="0000705F"/>
    <w:rsid w:val="0000707A"/>
    <w:rsid w:val="000072C3"/>
    <w:rsid w:val="000072E8"/>
    <w:rsid w:val="00007312"/>
    <w:rsid w:val="00007495"/>
    <w:rsid w:val="000077BD"/>
    <w:rsid w:val="0000789F"/>
    <w:rsid w:val="00007C8A"/>
    <w:rsid w:val="00007F14"/>
    <w:rsid w:val="00007F1A"/>
    <w:rsid w:val="000101DA"/>
    <w:rsid w:val="00010289"/>
    <w:rsid w:val="0001037A"/>
    <w:rsid w:val="000103DE"/>
    <w:rsid w:val="0001085D"/>
    <w:rsid w:val="00010BF8"/>
    <w:rsid w:val="00010D6A"/>
    <w:rsid w:val="00010DA6"/>
    <w:rsid w:val="00010DD4"/>
    <w:rsid w:val="00010F75"/>
    <w:rsid w:val="0001140C"/>
    <w:rsid w:val="00011423"/>
    <w:rsid w:val="00011608"/>
    <w:rsid w:val="00011749"/>
    <w:rsid w:val="0001177A"/>
    <w:rsid w:val="00011A5C"/>
    <w:rsid w:val="00011A7B"/>
    <w:rsid w:val="00011C03"/>
    <w:rsid w:val="00011E5E"/>
    <w:rsid w:val="000120A1"/>
    <w:rsid w:val="0001252C"/>
    <w:rsid w:val="0001255C"/>
    <w:rsid w:val="000127B6"/>
    <w:rsid w:val="00012C4C"/>
    <w:rsid w:val="00012CFE"/>
    <w:rsid w:val="00012DFC"/>
    <w:rsid w:val="000131E9"/>
    <w:rsid w:val="000132AD"/>
    <w:rsid w:val="00013784"/>
    <w:rsid w:val="0001378D"/>
    <w:rsid w:val="000137B4"/>
    <w:rsid w:val="000139E3"/>
    <w:rsid w:val="000139EF"/>
    <w:rsid w:val="00013A1B"/>
    <w:rsid w:val="000143EC"/>
    <w:rsid w:val="0001462F"/>
    <w:rsid w:val="0001466B"/>
    <w:rsid w:val="00014DA0"/>
    <w:rsid w:val="00014E2D"/>
    <w:rsid w:val="00014E8B"/>
    <w:rsid w:val="000151C5"/>
    <w:rsid w:val="000154A1"/>
    <w:rsid w:val="0001557C"/>
    <w:rsid w:val="00015E50"/>
    <w:rsid w:val="00015EBB"/>
    <w:rsid w:val="00015F12"/>
    <w:rsid w:val="00016376"/>
    <w:rsid w:val="000165C4"/>
    <w:rsid w:val="000165D7"/>
    <w:rsid w:val="00016730"/>
    <w:rsid w:val="000167A5"/>
    <w:rsid w:val="000168D1"/>
    <w:rsid w:val="00017154"/>
    <w:rsid w:val="000172BB"/>
    <w:rsid w:val="0001751B"/>
    <w:rsid w:val="000175A6"/>
    <w:rsid w:val="00017736"/>
    <w:rsid w:val="000177C1"/>
    <w:rsid w:val="000178C0"/>
    <w:rsid w:val="00017B41"/>
    <w:rsid w:val="00017C00"/>
    <w:rsid w:val="00017EE4"/>
    <w:rsid w:val="00017F2C"/>
    <w:rsid w:val="00017FDE"/>
    <w:rsid w:val="000201EA"/>
    <w:rsid w:val="0002028C"/>
    <w:rsid w:val="000202A0"/>
    <w:rsid w:val="000202B5"/>
    <w:rsid w:val="000202BD"/>
    <w:rsid w:val="000202F5"/>
    <w:rsid w:val="00020379"/>
    <w:rsid w:val="000209CA"/>
    <w:rsid w:val="0002100C"/>
    <w:rsid w:val="0002126E"/>
    <w:rsid w:val="000213E8"/>
    <w:rsid w:val="000214A0"/>
    <w:rsid w:val="00021624"/>
    <w:rsid w:val="00021730"/>
    <w:rsid w:val="000218D2"/>
    <w:rsid w:val="0002193F"/>
    <w:rsid w:val="00021D67"/>
    <w:rsid w:val="00021DBD"/>
    <w:rsid w:val="00022318"/>
    <w:rsid w:val="00022605"/>
    <w:rsid w:val="000226C0"/>
    <w:rsid w:val="000226DE"/>
    <w:rsid w:val="00022739"/>
    <w:rsid w:val="00022BA9"/>
    <w:rsid w:val="00022CBB"/>
    <w:rsid w:val="0002321B"/>
    <w:rsid w:val="00023A8F"/>
    <w:rsid w:val="00023BED"/>
    <w:rsid w:val="00023DC0"/>
    <w:rsid w:val="00023E90"/>
    <w:rsid w:val="00023FD8"/>
    <w:rsid w:val="00024251"/>
    <w:rsid w:val="0002455C"/>
    <w:rsid w:val="000245C9"/>
    <w:rsid w:val="000245EB"/>
    <w:rsid w:val="00024620"/>
    <w:rsid w:val="00024819"/>
    <w:rsid w:val="000249F0"/>
    <w:rsid w:val="00024C1B"/>
    <w:rsid w:val="00024F9C"/>
    <w:rsid w:val="000250D9"/>
    <w:rsid w:val="00025140"/>
    <w:rsid w:val="000253E0"/>
    <w:rsid w:val="000254A8"/>
    <w:rsid w:val="0002560A"/>
    <w:rsid w:val="00025684"/>
    <w:rsid w:val="00025737"/>
    <w:rsid w:val="0002597E"/>
    <w:rsid w:val="00025C23"/>
    <w:rsid w:val="00025CEC"/>
    <w:rsid w:val="00025E6A"/>
    <w:rsid w:val="00025FE2"/>
    <w:rsid w:val="0002608E"/>
    <w:rsid w:val="00026491"/>
    <w:rsid w:val="0002658E"/>
    <w:rsid w:val="000265D6"/>
    <w:rsid w:val="0002667B"/>
    <w:rsid w:val="000268D5"/>
    <w:rsid w:val="00026999"/>
    <w:rsid w:val="000269B2"/>
    <w:rsid w:val="00026A83"/>
    <w:rsid w:val="00026E76"/>
    <w:rsid w:val="0002710F"/>
    <w:rsid w:val="000272C5"/>
    <w:rsid w:val="000274AB"/>
    <w:rsid w:val="000275D3"/>
    <w:rsid w:val="000275EE"/>
    <w:rsid w:val="000276AE"/>
    <w:rsid w:val="00027701"/>
    <w:rsid w:val="000277C3"/>
    <w:rsid w:val="00027842"/>
    <w:rsid w:val="00027994"/>
    <w:rsid w:val="00027C9D"/>
    <w:rsid w:val="00027CA3"/>
    <w:rsid w:val="00027D3E"/>
    <w:rsid w:val="00027F3B"/>
    <w:rsid w:val="00030071"/>
    <w:rsid w:val="0003007D"/>
    <w:rsid w:val="00030267"/>
    <w:rsid w:val="00030605"/>
    <w:rsid w:val="0003068E"/>
    <w:rsid w:val="00030749"/>
    <w:rsid w:val="00030884"/>
    <w:rsid w:val="00030F0E"/>
    <w:rsid w:val="000314D0"/>
    <w:rsid w:val="000316E7"/>
    <w:rsid w:val="000317D1"/>
    <w:rsid w:val="00031836"/>
    <w:rsid w:val="00031A19"/>
    <w:rsid w:val="00031A9A"/>
    <w:rsid w:val="00031AEF"/>
    <w:rsid w:val="00031C78"/>
    <w:rsid w:val="00031DE4"/>
    <w:rsid w:val="00031E87"/>
    <w:rsid w:val="00031F84"/>
    <w:rsid w:val="000322EF"/>
    <w:rsid w:val="00032939"/>
    <w:rsid w:val="00032966"/>
    <w:rsid w:val="00032C69"/>
    <w:rsid w:val="00032D68"/>
    <w:rsid w:val="00032FB4"/>
    <w:rsid w:val="000330E8"/>
    <w:rsid w:val="000333AC"/>
    <w:rsid w:val="00033520"/>
    <w:rsid w:val="00033562"/>
    <w:rsid w:val="0003362C"/>
    <w:rsid w:val="000338E0"/>
    <w:rsid w:val="0003417C"/>
    <w:rsid w:val="0003431E"/>
    <w:rsid w:val="00034351"/>
    <w:rsid w:val="00034389"/>
    <w:rsid w:val="00034422"/>
    <w:rsid w:val="000346B0"/>
    <w:rsid w:val="00034A42"/>
    <w:rsid w:val="00034AE0"/>
    <w:rsid w:val="00034D99"/>
    <w:rsid w:val="00035392"/>
    <w:rsid w:val="00035516"/>
    <w:rsid w:val="0003569A"/>
    <w:rsid w:val="00035AE8"/>
    <w:rsid w:val="00035B6D"/>
    <w:rsid w:val="00036925"/>
    <w:rsid w:val="00036962"/>
    <w:rsid w:val="00036965"/>
    <w:rsid w:val="00036A2D"/>
    <w:rsid w:val="00036A9E"/>
    <w:rsid w:val="00037131"/>
    <w:rsid w:val="0003723B"/>
    <w:rsid w:val="0003762B"/>
    <w:rsid w:val="00037674"/>
    <w:rsid w:val="0003797F"/>
    <w:rsid w:val="000379BD"/>
    <w:rsid w:val="00037A82"/>
    <w:rsid w:val="00037C6F"/>
    <w:rsid w:val="0004010B"/>
    <w:rsid w:val="00040470"/>
    <w:rsid w:val="000404AF"/>
    <w:rsid w:val="00040524"/>
    <w:rsid w:val="00040613"/>
    <w:rsid w:val="00040697"/>
    <w:rsid w:val="000408AD"/>
    <w:rsid w:val="000408FD"/>
    <w:rsid w:val="00040967"/>
    <w:rsid w:val="00040BBB"/>
    <w:rsid w:val="00040C94"/>
    <w:rsid w:val="000411D2"/>
    <w:rsid w:val="00041214"/>
    <w:rsid w:val="00041233"/>
    <w:rsid w:val="00041320"/>
    <w:rsid w:val="00041391"/>
    <w:rsid w:val="000413A1"/>
    <w:rsid w:val="000413FD"/>
    <w:rsid w:val="0004196F"/>
    <w:rsid w:val="00041B35"/>
    <w:rsid w:val="00042145"/>
    <w:rsid w:val="00042B1D"/>
    <w:rsid w:val="00042C49"/>
    <w:rsid w:val="00042D7D"/>
    <w:rsid w:val="00042D82"/>
    <w:rsid w:val="00042F61"/>
    <w:rsid w:val="0004327E"/>
    <w:rsid w:val="000432EC"/>
    <w:rsid w:val="00043B32"/>
    <w:rsid w:val="00043BD5"/>
    <w:rsid w:val="00043C72"/>
    <w:rsid w:val="00044262"/>
    <w:rsid w:val="000443C0"/>
    <w:rsid w:val="000443CB"/>
    <w:rsid w:val="000444BC"/>
    <w:rsid w:val="0004474B"/>
    <w:rsid w:val="000448FB"/>
    <w:rsid w:val="000448FE"/>
    <w:rsid w:val="000449CD"/>
    <w:rsid w:val="00044C6C"/>
    <w:rsid w:val="000454F8"/>
    <w:rsid w:val="000456D8"/>
    <w:rsid w:val="00045A32"/>
    <w:rsid w:val="00045CAD"/>
    <w:rsid w:val="00045D0D"/>
    <w:rsid w:val="0004698D"/>
    <w:rsid w:val="00047008"/>
    <w:rsid w:val="00047070"/>
    <w:rsid w:val="000470F5"/>
    <w:rsid w:val="000472A9"/>
    <w:rsid w:val="00047C5E"/>
    <w:rsid w:val="00047C63"/>
    <w:rsid w:val="00047CD3"/>
    <w:rsid w:val="00047D40"/>
    <w:rsid w:val="00047F6F"/>
    <w:rsid w:val="000505D9"/>
    <w:rsid w:val="00050965"/>
    <w:rsid w:val="00050B1E"/>
    <w:rsid w:val="00051138"/>
    <w:rsid w:val="000513CC"/>
    <w:rsid w:val="000513E9"/>
    <w:rsid w:val="0005142E"/>
    <w:rsid w:val="000514AF"/>
    <w:rsid w:val="00051684"/>
    <w:rsid w:val="000516C5"/>
    <w:rsid w:val="000518E0"/>
    <w:rsid w:val="0005191A"/>
    <w:rsid w:val="00051D0B"/>
    <w:rsid w:val="00051E27"/>
    <w:rsid w:val="00051F4F"/>
    <w:rsid w:val="00052052"/>
    <w:rsid w:val="000520DA"/>
    <w:rsid w:val="0005210E"/>
    <w:rsid w:val="00052300"/>
    <w:rsid w:val="0005243D"/>
    <w:rsid w:val="000524DB"/>
    <w:rsid w:val="000526DD"/>
    <w:rsid w:val="00052922"/>
    <w:rsid w:val="00052BF1"/>
    <w:rsid w:val="00052D7F"/>
    <w:rsid w:val="00053052"/>
    <w:rsid w:val="000532D1"/>
    <w:rsid w:val="00053329"/>
    <w:rsid w:val="000534C1"/>
    <w:rsid w:val="00053B00"/>
    <w:rsid w:val="00053B05"/>
    <w:rsid w:val="00053B45"/>
    <w:rsid w:val="00053DB0"/>
    <w:rsid w:val="00053DC1"/>
    <w:rsid w:val="0005404D"/>
    <w:rsid w:val="000540F3"/>
    <w:rsid w:val="00054152"/>
    <w:rsid w:val="00054225"/>
    <w:rsid w:val="00054422"/>
    <w:rsid w:val="00054426"/>
    <w:rsid w:val="00054683"/>
    <w:rsid w:val="0005477B"/>
    <w:rsid w:val="0005480C"/>
    <w:rsid w:val="00055016"/>
    <w:rsid w:val="000551AF"/>
    <w:rsid w:val="000556A9"/>
    <w:rsid w:val="000557E8"/>
    <w:rsid w:val="00055863"/>
    <w:rsid w:val="0005596F"/>
    <w:rsid w:val="00055F25"/>
    <w:rsid w:val="00056184"/>
    <w:rsid w:val="0005634D"/>
    <w:rsid w:val="000565EF"/>
    <w:rsid w:val="000569C0"/>
    <w:rsid w:val="00056CBF"/>
    <w:rsid w:val="00056DAC"/>
    <w:rsid w:val="00057040"/>
    <w:rsid w:val="00057277"/>
    <w:rsid w:val="0005736D"/>
    <w:rsid w:val="000574E1"/>
    <w:rsid w:val="000577C1"/>
    <w:rsid w:val="000577ED"/>
    <w:rsid w:val="00057970"/>
    <w:rsid w:val="00057D2F"/>
    <w:rsid w:val="00060054"/>
    <w:rsid w:val="000600BA"/>
    <w:rsid w:val="0006037C"/>
    <w:rsid w:val="000603A9"/>
    <w:rsid w:val="00060535"/>
    <w:rsid w:val="00060697"/>
    <w:rsid w:val="00060811"/>
    <w:rsid w:val="00060C2D"/>
    <w:rsid w:val="00060CB9"/>
    <w:rsid w:val="00060E03"/>
    <w:rsid w:val="00060FF0"/>
    <w:rsid w:val="000610F8"/>
    <w:rsid w:val="000612E7"/>
    <w:rsid w:val="000615A9"/>
    <w:rsid w:val="0006170C"/>
    <w:rsid w:val="00061989"/>
    <w:rsid w:val="00062221"/>
    <w:rsid w:val="0006246E"/>
    <w:rsid w:val="000629CF"/>
    <w:rsid w:val="00062AD6"/>
    <w:rsid w:val="00062BC5"/>
    <w:rsid w:val="00062C00"/>
    <w:rsid w:val="00062DB1"/>
    <w:rsid w:val="00062EB7"/>
    <w:rsid w:val="0006315B"/>
    <w:rsid w:val="00063282"/>
    <w:rsid w:val="0006342B"/>
    <w:rsid w:val="00063536"/>
    <w:rsid w:val="00063686"/>
    <w:rsid w:val="0006391F"/>
    <w:rsid w:val="0006395E"/>
    <w:rsid w:val="00063C81"/>
    <w:rsid w:val="000641A4"/>
    <w:rsid w:val="000641D6"/>
    <w:rsid w:val="00064266"/>
    <w:rsid w:val="00064655"/>
    <w:rsid w:val="00064B25"/>
    <w:rsid w:val="00064D20"/>
    <w:rsid w:val="00065152"/>
    <w:rsid w:val="000653B2"/>
    <w:rsid w:val="00065667"/>
    <w:rsid w:val="0006571A"/>
    <w:rsid w:val="00065755"/>
    <w:rsid w:val="000657FD"/>
    <w:rsid w:val="00065AD0"/>
    <w:rsid w:val="00065C9F"/>
    <w:rsid w:val="00065F92"/>
    <w:rsid w:val="00066076"/>
    <w:rsid w:val="00066198"/>
    <w:rsid w:val="000661A8"/>
    <w:rsid w:val="0006668A"/>
    <w:rsid w:val="000666F7"/>
    <w:rsid w:val="0006678B"/>
    <w:rsid w:val="000667A3"/>
    <w:rsid w:val="000669FC"/>
    <w:rsid w:val="00066A7D"/>
    <w:rsid w:val="00066B76"/>
    <w:rsid w:val="000671CD"/>
    <w:rsid w:val="000673F4"/>
    <w:rsid w:val="00067691"/>
    <w:rsid w:val="000677A0"/>
    <w:rsid w:val="000679CD"/>
    <w:rsid w:val="00067A4E"/>
    <w:rsid w:val="00067C83"/>
    <w:rsid w:val="00070104"/>
    <w:rsid w:val="00070204"/>
    <w:rsid w:val="000702D4"/>
    <w:rsid w:val="000703E1"/>
    <w:rsid w:val="0007076B"/>
    <w:rsid w:val="0007085B"/>
    <w:rsid w:val="00070A9B"/>
    <w:rsid w:val="0007122A"/>
    <w:rsid w:val="000713F3"/>
    <w:rsid w:val="000716AD"/>
    <w:rsid w:val="00071706"/>
    <w:rsid w:val="000717BF"/>
    <w:rsid w:val="00071A1E"/>
    <w:rsid w:val="0007227D"/>
    <w:rsid w:val="000723AC"/>
    <w:rsid w:val="000724B4"/>
    <w:rsid w:val="000725C5"/>
    <w:rsid w:val="00072812"/>
    <w:rsid w:val="0007292A"/>
    <w:rsid w:val="00072E67"/>
    <w:rsid w:val="00072ECA"/>
    <w:rsid w:val="00073125"/>
    <w:rsid w:val="000735EA"/>
    <w:rsid w:val="00073B31"/>
    <w:rsid w:val="00073C86"/>
    <w:rsid w:val="00073C89"/>
    <w:rsid w:val="00073CB5"/>
    <w:rsid w:val="00073E2B"/>
    <w:rsid w:val="00073F56"/>
    <w:rsid w:val="00073FC8"/>
    <w:rsid w:val="000740F8"/>
    <w:rsid w:val="000741AC"/>
    <w:rsid w:val="00074297"/>
    <w:rsid w:val="0007455F"/>
    <w:rsid w:val="00074969"/>
    <w:rsid w:val="00074A02"/>
    <w:rsid w:val="00074A1C"/>
    <w:rsid w:val="00074A71"/>
    <w:rsid w:val="00074BE1"/>
    <w:rsid w:val="00074C51"/>
    <w:rsid w:val="00075195"/>
    <w:rsid w:val="00075203"/>
    <w:rsid w:val="000752FE"/>
    <w:rsid w:val="00075444"/>
    <w:rsid w:val="00075608"/>
    <w:rsid w:val="0007597D"/>
    <w:rsid w:val="00075E06"/>
    <w:rsid w:val="00076062"/>
    <w:rsid w:val="0007619B"/>
    <w:rsid w:val="000762CE"/>
    <w:rsid w:val="000764BC"/>
    <w:rsid w:val="0007662D"/>
    <w:rsid w:val="00076798"/>
    <w:rsid w:val="000768E4"/>
    <w:rsid w:val="000768E7"/>
    <w:rsid w:val="00076C2F"/>
    <w:rsid w:val="00076C41"/>
    <w:rsid w:val="00076E41"/>
    <w:rsid w:val="00076F31"/>
    <w:rsid w:val="0007713C"/>
    <w:rsid w:val="00077248"/>
    <w:rsid w:val="00077523"/>
    <w:rsid w:val="00077545"/>
    <w:rsid w:val="00077690"/>
    <w:rsid w:val="00077A0D"/>
    <w:rsid w:val="00077B99"/>
    <w:rsid w:val="00077E3E"/>
    <w:rsid w:val="00080897"/>
    <w:rsid w:val="00080944"/>
    <w:rsid w:val="00080FB9"/>
    <w:rsid w:val="000811B9"/>
    <w:rsid w:val="00081299"/>
    <w:rsid w:val="00081425"/>
    <w:rsid w:val="000814FB"/>
    <w:rsid w:val="00081636"/>
    <w:rsid w:val="00081853"/>
    <w:rsid w:val="000818D0"/>
    <w:rsid w:val="000822DF"/>
    <w:rsid w:val="000827DA"/>
    <w:rsid w:val="00082DA3"/>
    <w:rsid w:val="00082DEF"/>
    <w:rsid w:val="00082F56"/>
    <w:rsid w:val="000830B2"/>
    <w:rsid w:val="0008334D"/>
    <w:rsid w:val="000835E2"/>
    <w:rsid w:val="00083686"/>
    <w:rsid w:val="000836F5"/>
    <w:rsid w:val="00083716"/>
    <w:rsid w:val="0008390D"/>
    <w:rsid w:val="000839B1"/>
    <w:rsid w:val="00083ADA"/>
    <w:rsid w:val="00084337"/>
    <w:rsid w:val="0008450A"/>
    <w:rsid w:val="00084652"/>
    <w:rsid w:val="000846EE"/>
    <w:rsid w:val="00084B38"/>
    <w:rsid w:val="00084E29"/>
    <w:rsid w:val="00084EF8"/>
    <w:rsid w:val="000850B0"/>
    <w:rsid w:val="00085261"/>
    <w:rsid w:val="0008532D"/>
    <w:rsid w:val="000857D6"/>
    <w:rsid w:val="00085838"/>
    <w:rsid w:val="00085847"/>
    <w:rsid w:val="00085A70"/>
    <w:rsid w:val="00085B18"/>
    <w:rsid w:val="0008622E"/>
    <w:rsid w:val="0008626F"/>
    <w:rsid w:val="000862F1"/>
    <w:rsid w:val="0008651F"/>
    <w:rsid w:val="000866BB"/>
    <w:rsid w:val="000866C1"/>
    <w:rsid w:val="0008671A"/>
    <w:rsid w:val="00086B88"/>
    <w:rsid w:val="00086BD7"/>
    <w:rsid w:val="0008721A"/>
    <w:rsid w:val="000872A9"/>
    <w:rsid w:val="00087326"/>
    <w:rsid w:val="00087479"/>
    <w:rsid w:val="000876C3"/>
    <w:rsid w:val="00087745"/>
    <w:rsid w:val="000878D8"/>
    <w:rsid w:val="000879BE"/>
    <w:rsid w:val="00087B93"/>
    <w:rsid w:val="00087BDA"/>
    <w:rsid w:val="00087C2B"/>
    <w:rsid w:val="00087E2B"/>
    <w:rsid w:val="00087F09"/>
    <w:rsid w:val="00087F8C"/>
    <w:rsid w:val="0009008E"/>
    <w:rsid w:val="000900D2"/>
    <w:rsid w:val="000900F1"/>
    <w:rsid w:val="000903DE"/>
    <w:rsid w:val="000907D9"/>
    <w:rsid w:val="00090BF7"/>
    <w:rsid w:val="00090C63"/>
    <w:rsid w:val="00090D92"/>
    <w:rsid w:val="00090EDF"/>
    <w:rsid w:val="0009102D"/>
    <w:rsid w:val="00091B3C"/>
    <w:rsid w:val="00091D60"/>
    <w:rsid w:val="00091F8D"/>
    <w:rsid w:val="0009213D"/>
    <w:rsid w:val="000922B4"/>
    <w:rsid w:val="000922EC"/>
    <w:rsid w:val="00092546"/>
    <w:rsid w:val="00092C84"/>
    <w:rsid w:val="00092C8D"/>
    <w:rsid w:val="00092DAC"/>
    <w:rsid w:val="00093094"/>
    <w:rsid w:val="0009323B"/>
    <w:rsid w:val="00093371"/>
    <w:rsid w:val="0009349E"/>
    <w:rsid w:val="0009351A"/>
    <w:rsid w:val="00093635"/>
    <w:rsid w:val="000938E7"/>
    <w:rsid w:val="00093928"/>
    <w:rsid w:val="00093942"/>
    <w:rsid w:val="00093A78"/>
    <w:rsid w:val="00093AAC"/>
    <w:rsid w:val="00093CC5"/>
    <w:rsid w:val="00093D20"/>
    <w:rsid w:val="00093D21"/>
    <w:rsid w:val="00093D71"/>
    <w:rsid w:val="00094313"/>
    <w:rsid w:val="00094504"/>
    <w:rsid w:val="000945A7"/>
    <w:rsid w:val="0009474E"/>
    <w:rsid w:val="0009476C"/>
    <w:rsid w:val="0009484F"/>
    <w:rsid w:val="000948B5"/>
    <w:rsid w:val="00094FCD"/>
    <w:rsid w:val="00095041"/>
    <w:rsid w:val="00095140"/>
    <w:rsid w:val="000952A9"/>
    <w:rsid w:val="000955EC"/>
    <w:rsid w:val="0009580E"/>
    <w:rsid w:val="00095855"/>
    <w:rsid w:val="00095B04"/>
    <w:rsid w:val="00095F8B"/>
    <w:rsid w:val="0009619A"/>
    <w:rsid w:val="000962E2"/>
    <w:rsid w:val="000963F5"/>
    <w:rsid w:val="000965B7"/>
    <w:rsid w:val="000965CF"/>
    <w:rsid w:val="00096653"/>
    <w:rsid w:val="0009685D"/>
    <w:rsid w:val="00096AD8"/>
    <w:rsid w:val="00096AFF"/>
    <w:rsid w:val="00096B74"/>
    <w:rsid w:val="00096C1B"/>
    <w:rsid w:val="00096CB2"/>
    <w:rsid w:val="00096D3E"/>
    <w:rsid w:val="00096E69"/>
    <w:rsid w:val="00096EFD"/>
    <w:rsid w:val="00097170"/>
    <w:rsid w:val="00097362"/>
    <w:rsid w:val="00097578"/>
    <w:rsid w:val="000976C0"/>
    <w:rsid w:val="00097947"/>
    <w:rsid w:val="000979E2"/>
    <w:rsid w:val="00097ADC"/>
    <w:rsid w:val="00097B76"/>
    <w:rsid w:val="00097E4F"/>
    <w:rsid w:val="00097E7D"/>
    <w:rsid w:val="00097FD2"/>
    <w:rsid w:val="000A0491"/>
    <w:rsid w:val="000A058C"/>
    <w:rsid w:val="000A0CED"/>
    <w:rsid w:val="000A0D9A"/>
    <w:rsid w:val="000A0DE5"/>
    <w:rsid w:val="000A0E56"/>
    <w:rsid w:val="000A0EAC"/>
    <w:rsid w:val="000A0F9D"/>
    <w:rsid w:val="000A11C6"/>
    <w:rsid w:val="000A142A"/>
    <w:rsid w:val="000A145C"/>
    <w:rsid w:val="000A1885"/>
    <w:rsid w:val="000A18DC"/>
    <w:rsid w:val="000A1920"/>
    <w:rsid w:val="000A1DF7"/>
    <w:rsid w:val="000A227A"/>
    <w:rsid w:val="000A246A"/>
    <w:rsid w:val="000A2496"/>
    <w:rsid w:val="000A2544"/>
    <w:rsid w:val="000A2827"/>
    <w:rsid w:val="000A2A6B"/>
    <w:rsid w:val="000A308D"/>
    <w:rsid w:val="000A3090"/>
    <w:rsid w:val="000A34E1"/>
    <w:rsid w:val="000A37AA"/>
    <w:rsid w:val="000A3897"/>
    <w:rsid w:val="000A3998"/>
    <w:rsid w:val="000A3CF2"/>
    <w:rsid w:val="000A421B"/>
    <w:rsid w:val="000A42C3"/>
    <w:rsid w:val="000A4895"/>
    <w:rsid w:val="000A49CE"/>
    <w:rsid w:val="000A4D87"/>
    <w:rsid w:val="000A4ED7"/>
    <w:rsid w:val="000A4F4C"/>
    <w:rsid w:val="000A536C"/>
    <w:rsid w:val="000A58D9"/>
    <w:rsid w:val="000A59D1"/>
    <w:rsid w:val="000A5AD7"/>
    <w:rsid w:val="000A5B97"/>
    <w:rsid w:val="000A6053"/>
    <w:rsid w:val="000A613E"/>
    <w:rsid w:val="000A61C3"/>
    <w:rsid w:val="000A6316"/>
    <w:rsid w:val="000A6413"/>
    <w:rsid w:val="000A67FE"/>
    <w:rsid w:val="000A686A"/>
    <w:rsid w:val="000A692A"/>
    <w:rsid w:val="000A6BD2"/>
    <w:rsid w:val="000A6BE2"/>
    <w:rsid w:val="000A6D33"/>
    <w:rsid w:val="000A6F5F"/>
    <w:rsid w:val="000A71E7"/>
    <w:rsid w:val="000A72E3"/>
    <w:rsid w:val="000A7374"/>
    <w:rsid w:val="000A73CB"/>
    <w:rsid w:val="000A795F"/>
    <w:rsid w:val="000A7B47"/>
    <w:rsid w:val="000A7DC2"/>
    <w:rsid w:val="000A7FB1"/>
    <w:rsid w:val="000B041D"/>
    <w:rsid w:val="000B06D0"/>
    <w:rsid w:val="000B0A69"/>
    <w:rsid w:val="000B0AE9"/>
    <w:rsid w:val="000B0B93"/>
    <w:rsid w:val="000B0C59"/>
    <w:rsid w:val="000B110F"/>
    <w:rsid w:val="000B1125"/>
    <w:rsid w:val="000B1235"/>
    <w:rsid w:val="000B1243"/>
    <w:rsid w:val="000B13FC"/>
    <w:rsid w:val="000B17FC"/>
    <w:rsid w:val="000B1810"/>
    <w:rsid w:val="000B1899"/>
    <w:rsid w:val="000B18AE"/>
    <w:rsid w:val="000B1971"/>
    <w:rsid w:val="000B1BC0"/>
    <w:rsid w:val="000B200C"/>
    <w:rsid w:val="000B2096"/>
    <w:rsid w:val="000B2428"/>
    <w:rsid w:val="000B257C"/>
    <w:rsid w:val="000B2584"/>
    <w:rsid w:val="000B2617"/>
    <w:rsid w:val="000B2685"/>
    <w:rsid w:val="000B28FF"/>
    <w:rsid w:val="000B2B26"/>
    <w:rsid w:val="000B2B78"/>
    <w:rsid w:val="000B2B97"/>
    <w:rsid w:val="000B2BA0"/>
    <w:rsid w:val="000B2D47"/>
    <w:rsid w:val="000B2D89"/>
    <w:rsid w:val="000B2E8E"/>
    <w:rsid w:val="000B2F27"/>
    <w:rsid w:val="000B2F75"/>
    <w:rsid w:val="000B2FDA"/>
    <w:rsid w:val="000B3189"/>
    <w:rsid w:val="000B36F7"/>
    <w:rsid w:val="000B372D"/>
    <w:rsid w:val="000B3B80"/>
    <w:rsid w:val="000B3EC0"/>
    <w:rsid w:val="000B40C7"/>
    <w:rsid w:val="000B4222"/>
    <w:rsid w:val="000B423F"/>
    <w:rsid w:val="000B4BD9"/>
    <w:rsid w:val="000B4D56"/>
    <w:rsid w:val="000B4D7E"/>
    <w:rsid w:val="000B4E25"/>
    <w:rsid w:val="000B4E50"/>
    <w:rsid w:val="000B50E5"/>
    <w:rsid w:val="000B52E8"/>
    <w:rsid w:val="000B549F"/>
    <w:rsid w:val="000B550C"/>
    <w:rsid w:val="000B563A"/>
    <w:rsid w:val="000B5943"/>
    <w:rsid w:val="000B5BC0"/>
    <w:rsid w:val="000B5C30"/>
    <w:rsid w:val="000B5C5A"/>
    <w:rsid w:val="000B5F3D"/>
    <w:rsid w:val="000B6091"/>
    <w:rsid w:val="000B618E"/>
    <w:rsid w:val="000B6277"/>
    <w:rsid w:val="000B6302"/>
    <w:rsid w:val="000B6728"/>
    <w:rsid w:val="000B6784"/>
    <w:rsid w:val="000B6A3F"/>
    <w:rsid w:val="000B6C87"/>
    <w:rsid w:val="000B7503"/>
    <w:rsid w:val="000B766B"/>
    <w:rsid w:val="000B7872"/>
    <w:rsid w:val="000B7980"/>
    <w:rsid w:val="000B7A9F"/>
    <w:rsid w:val="000B7D02"/>
    <w:rsid w:val="000B7D2E"/>
    <w:rsid w:val="000B7E6E"/>
    <w:rsid w:val="000C04C9"/>
    <w:rsid w:val="000C09C9"/>
    <w:rsid w:val="000C09F8"/>
    <w:rsid w:val="000C0B29"/>
    <w:rsid w:val="000C159B"/>
    <w:rsid w:val="000C15B9"/>
    <w:rsid w:val="000C1625"/>
    <w:rsid w:val="000C16DC"/>
    <w:rsid w:val="000C181A"/>
    <w:rsid w:val="000C18BE"/>
    <w:rsid w:val="000C1909"/>
    <w:rsid w:val="000C194F"/>
    <w:rsid w:val="000C1B7C"/>
    <w:rsid w:val="000C1FDD"/>
    <w:rsid w:val="000C2BBA"/>
    <w:rsid w:val="000C2CC3"/>
    <w:rsid w:val="000C2FAA"/>
    <w:rsid w:val="000C3CBF"/>
    <w:rsid w:val="000C3E15"/>
    <w:rsid w:val="000C4096"/>
    <w:rsid w:val="000C4244"/>
    <w:rsid w:val="000C43FB"/>
    <w:rsid w:val="000C45EC"/>
    <w:rsid w:val="000C49AD"/>
    <w:rsid w:val="000C4A43"/>
    <w:rsid w:val="000C4BDA"/>
    <w:rsid w:val="000C4DEB"/>
    <w:rsid w:val="000C5096"/>
    <w:rsid w:val="000C52C4"/>
    <w:rsid w:val="000C56FB"/>
    <w:rsid w:val="000C593F"/>
    <w:rsid w:val="000C5991"/>
    <w:rsid w:val="000C5DE4"/>
    <w:rsid w:val="000C5DED"/>
    <w:rsid w:val="000C5F66"/>
    <w:rsid w:val="000C63E7"/>
    <w:rsid w:val="000C661B"/>
    <w:rsid w:val="000C6691"/>
    <w:rsid w:val="000C6ADE"/>
    <w:rsid w:val="000C6DF8"/>
    <w:rsid w:val="000C6E69"/>
    <w:rsid w:val="000C6F1D"/>
    <w:rsid w:val="000C6F60"/>
    <w:rsid w:val="000C6FCE"/>
    <w:rsid w:val="000C700B"/>
    <w:rsid w:val="000C72C1"/>
    <w:rsid w:val="000C77E2"/>
    <w:rsid w:val="000C7938"/>
    <w:rsid w:val="000C7988"/>
    <w:rsid w:val="000C7A4D"/>
    <w:rsid w:val="000C7AC9"/>
    <w:rsid w:val="000C7D78"/>
    <w:rsid w:val="000C7F4E"/>
    <w:rsid w:val="000D006E"/>
    <w:rsid w:val="000D03B7"/>
    <w:rsid w:val="000D0D7D"/>
    <w:rsid w:val="000D100E"/>
    <w:rsid w:val="000D1140"/>
    <w:rsid w:val="000D13A3"/>
    <w:rsid w:val="000D13A6"/>
    <w:rsid w:val="000D15E0"/>
    <w:rsid w:val="000D1712"/>
    <w:rsid w:val="000D177A"/>
    <w:rsid w:val="000D1973"/>
    <w:rsid w:val="000D1E42"/>
    <w:rsid w:val="000D1E60"/>
    <w:rsid w:val="000D1E78"/>
    <w:rsid w:val="000D1F2C"/>
    <w:rsid w:val="000D1FFC"/>
    <w:rsid w:val="000D2274"/>
    <w:rsid w:val="000D2705"/>
    <w:rsid w:val="000D2868"/>
    <w:rsid w:val="000D2913"/>
    <w:rsid w:val="000D2C9D"/>
    <w:rsid w:val="000D2D68"/>
    <w:rsid w:val="000D32E6"/>
    <w:rsid w:val="000D364C"/>
    <w:rsid w:val="000D3C84"/>
    <w:rsid w:val="000D3CDC"/>
    <w:rsid w:val="000D3CFC"/>
    <w:rsid w:val="000D4126"/>
    <w:rsid w:val="000D41FE"/>
    <w:rsid w:val="000D433E"/>
    <w:rsid w:val="000D439E"/>
    <w:rsid w:val="000D504C"/>
    <w:rsid w:val="000D547D"/>
    <w:rsid w:val="000D563E"/>
    <w:rsid w:val="000D58E0"/>
    <w:rsid w:val="000D626A"/>
    <w:rsid w:val="000D638B"/>
    <w:rsid w:val="000D68BF"/>
    <w:rsid w:val="000D6D8F"/>
    <w:rsid w:val="000D6DC4"/>
    <w:rsid w:val="000D75B1"/>
    <w:rsid w:val="000D75FD"/>
    <w:rsid w:val="000D76B4"/>
    <w:rsid w:val="000D7C1C"/>
    <w:rsid w:val="000E0053"/>
    <w:rsid w:val="000E011A"/>
    <w:rsid w:val="000E015E"/>
    <w:rsid w:val="000E0188"/>
    <w:rsid w:val="000E0196"/>
    <w:rsid w:val="000E033C"/>
    <w:rsid w:val="000E03C8"/>
    <w:rsid w:val="000E0406"/>
    <w:rsid w:val="000E067B"/>
    <w:rsid w:val="000E0792"/>
    <w:rsid w:val="000E0875"/>
    <w:rsid w:val="000E08D7"/>
    <w:rsid w:val="000E0999"/>
    <w:rsid w:val="000E0AFB"/>
    <w:rsid w:val="000E0CFF"/>
    <w:rsid w:val="000E0D04"/>
    <w:rsid w:val="000E146F"/>
    <w:rsid w:val="000E15EA"/>
    <w:rsid w:val="000E165D"/>
    <w:rsid w:val="000E17B5"/>
    <w:rsid w:val="000E18EC"/>
    <w:rsid w:val="000E1905"/>
    <w:rsid w:val="000E1D8C"/>
    <w:rsid w:val="000E239C"/>
    <w:rsid w:val="000E2812"/>
    <w:rsid w:val="000E294D"/>
    <w:rsid w:val="000E2954"/>
    <w:rsid w:val="000E2983"/>
    <w:rsid w:val="000E2C5A"/>
    <w:rsid w:val="000E2CDD"/>
    <w:rsid w:val="000E2CE6"/>
    <w:rsid w:val="000E2F25"/>
    <w:rsid w:val="000E3025"/>
    <w:rsid w:val="000E313A"/>
    <w:rsid w:val="000E3314"/>
    <w:rsid w:val="000E36D8"/>
    <w:rsid w:val="000E3768"/>
    <w:rsid w:val="000E3833"/>
    <w:rsid w:val="000E3A5C"/>
    <w:rsid w:val="000E3A64"/>
    <w:rsid w:val="000E3E0F"/>
    <w:rsid w:val="000E4405"/>
    <w:rsid w:val="000E44B4"/>
    <w:rsid w:val="000E46AF"/>
    <w:rsid w:val="000E4790"/>
    <w:rsid w:val="000E48CD"/>
    <w:rsid w:val="000E496C"/>
    <w:rsid w:val="000E4A8B"/>
    <w:rsid w:val="000E4B1F"/>
    <w:rsid w:val="000E4FA7"/>
    <w:rsid w:val="000E5227"/>
    <w:rsid w:val="000E52E2"/>
    <w:rsid w:val="000E54F6"/>
    <w:rsid w:val="000E55F4"/>
    <w:rsid w:val="000E5EF4"/>
    <w:rsid w:val="000E5F57"/>
    <w:rsid w:val="000E606F"/>
    <w:rsid w:val="000E61BE"/>
    <w:rsid w:val="000E676C"/>
    <w:rsid w:val="000E6A88"/>
    <w:rsid w:val="000E6A8D"/>
    <w:rsid w:val="000E6D92"/>
    <w:rsid w:val="000E70DC"/>
    <w:rsid w:val="000E7205"/>
    <w:rsid w:val="000E73EA"/>
    <w:rsid w:val="000E7777"/>
    <w:rsid w:val="000E7C2E"/>
    <w:rsid w:val="000E7DB7"/>
    <w:rsid w:val="000E7F73"/>
    <w:rsid w:val="000F030A"/>
    <w:rsid w:val="000F041E"/>
    <w:rsid w:val="000F051F"/>
    <w:rsid w:val="000F05ED"/>
    <w:rsid w:val="000F0656"/>
    <w:rsid w:val="000F070A"/>
    <w:rsid w:val="000F0801"/>
    <w:rsid w:val="000F09B4"/>
    <w:rsid w:val="000F0AAA"/>
    <w:rsid w:val="000F0ABC"/>
    <w:rsid w:val="000F0D0B"/>
    <w:rsid w:val="000F0D81"/>
    <w:rsid w:val="000F1282"/>
    <w:rsid w:val="000F1290"/>
    <w:rsid w:val="000F12A7"/>
    <w:rsid w:val="000F1A52"/>
    <w:rsid w:val="000F1AC6"/>
    <w:rsid w:val="000F1AF1"/>
    <w:rsid w:val="000F1C89"/>
    <w:rsid w:val="000F1CC4"/>
    <w:rsid w:val="000F1FF4"/>
    <w:rsid w:val="000F218C"/>
    <w:rsid w:val="000F231C"/>
    <w:rsid w:val="000F2AB4"/>
    <w:rsid w:val="000F2B9D"/>
    <w:rsid w:val="000F2D06"/>
    <w:rsid w:val="000F2DD0"/>
    <w:rsid w:val="000F30B4"/>
    <w:rsid w:val="000F30BD"/>
    <w:rsid w:val="000F3490"/>
    <w:rsid w:val="000F36B9"/>
    <w:rsid w:val="000F3ADE"/>
    <w:rsid w:val="000F3B4A"/>
    <w:rsid w:val="000F3B57"/>
    <w:rsid w:val="000F3DD3"/>
    <w:rsid w:val="000F3E73"/>
    <w:rsid w:val="000F3ED6"/>
    <w:rsid w:val="000F409B"/>
    <w:rsid w:val="000F4171"/>
    <w:rsid w:val="000F44C5"/>
    <w:rsid w:val="000F45F1"/>
    <w:rsid w:val="000F47FF"/>
    <w:rsid w:val="000F4939"/>
    <w:rsid w:val="000F4B4E"/>
    <w:rsid w:val="000F4CD2"/>
    <w:rsid w:val="000F4F77"/>
    <w:rsid w:val="000F504A"/>
    <w:rsid w:val="000F568E"/>
    <w:rsid w:val="000F587D"/>
    <w:rsid w:val="000F58E7"/>
    <w:rsid w:val="000F5C54"/>
    <w:rsid w:val="000F5F7C"/>
    <w:rsid w:val="000F6311"/>
    <w:rsid w:val="000F6716"/>
    <w:rsid w:val="000F6930"/>
    <w:rsid w:val="000F6BD2"/>
    <w:rsid w:val="000F6C0D"/>
    <w:rsid w:val="000F6C25"/>
    <w:rsid w:val="000F6CD7"/>
    <w:rsid w:val="000F6D53"/>
    <w:rsid w:val="000F6F48"/>
    <w:rsid w:val="000F703C"/>
    <w:rsid w:val="000F7059"/>
    <w:rsid w:val="000F71A9"/>
    <w:rsid w:val="000F72CE"/>
    <w:rsid w:val="000F72CF"/>
    <w:rsid w:val="000F751C"/>
    <w:rsid w:val="000F75CD"/>
    <w:rsid w:val="000F76C6"/>
    <w:rsid w:val="000F792D"/>
    <w:rsid w:val="000F7A4A"/>
    <w:rsid w:val="000F7B93"/>
    <w:rsid w:val="000F7BC7"/>
    <w:rsid w:val="000F7E05"/>
    <w:rsid w:val="0010019C"/>
    <w:rsid w:val="00100566"/>
    <w:rsid w:val="001005EC"/>
    <w:rsid w:val="00100836"/>
    <w:rsid w:val="00100B9C"/>
    <w:rsid w:val="001011E9"/>
    <w:rsid w:val="001013B6"/>
    <w:rsid w:val="00101B4A"/>
    <w:rsid w:val="00101DCD"/>
    <w:rsid w:val="00102063"/>
    <w:rsid w:val="0010233E"/>
    <w:rsid w:val="001023EE"/>
    <w:rsid w:val="0010253E"/>
    <w:rsid w:val="00102685"/>
    <w:rsid w:val="001029AC"/>
    <w:rsid w:val="00102A3E"/>
    <w:rsid w:val="00102CC7"/>
    <w:rsid w:val="00102E78"/>
    <w:rsid w:val="0010336B"/>
    <w:rsid w:val="001033A5"/>
    <w:rsid w:val="001034CD"/>
    <w:rsid w:val="00103979"/>
    <w:rsid w:val="001039A2"/>
    <w:rsid w:val="001039F0"/>
    <w:rsid w:val="00103A05"/>
    <w:rsid w:val="00103A2E"/>
    <w:rsid w:val="00103AC4"/>
    <w:rsid w:val="00103ACE"/>
    <w:rsid w:val="00103B8C"/>
    <w:rsid w:val="00103C51"/>
    <w:rsid w:val="00103D38"/>
    <w:rsid w:val="00103D88"/>
    <w:rsid w:val="00103E1F"/>
    <w:rsid w:val="0010408C"/>
    <w:rsid w:val="001043E5"/>
    <w:rsid w:val="00104534"/>
    <w:rsid w:val="001046A1"/>
    <w:rsid w:val="00104857"/>
    <w:rsid w:val="00104DB1"/>
    <w:rsid w:val="00105317"/>
    <w:rsid w:val="00105338"/>
    <w:rsid w:val="00105539"/>
    <w:rsid w:val="001058DE"/>
    <w:rsid w:val="00105ABE"/>
    <w:rsid w:val="00105B37"/>
    <w:rsid w:val="00105B84"/>
    <w:rsid w:val="00105BB8"/>
    <w:rsid w:val="00105C35"/>
    <w:rsid w:val="00105C92"/>
    <w:rsid w:val="0010648D"/>
    <w:rsid w:val="001066A0"/>
    <w:rsid w:val="001068A3"/>
    <w:rsid w:val="00106999"/>
    <w:rsid w:val="00106E66"/>
    <w:rsid w:val="00106F75"/>
    <w:rsid w:val="00107411"/>
    <w:rsid w:val="001075B0"/>
    <w:rsid w:val="00107891"/>
    <w:rsid w:val="00107917"/>
    <w:rsid w:val="00107BB1"/>
    <w:rsid w:val="00107BD5"/>
    <w:rsid w:val="00107C9A"/>
    <w:rsid w:val="00107D65"/>
    <w:rsid w:val="001100F9"/>
    <w:rsid w:val="001100FA"/>
    <w:rsid w:val="001102F9"/>
    <w:rsid w:val="0011044B"/>
    <w:rsid w:val="00110491"/>
    <w:rsid w:val="0011049B"/>
    <w:rsid w:val="0011059C"/>
    <w:rsid w:val="00110641"/>
    <w:rsid w:val="0011078A"/>
    <w:rsid w:val="0011089C"/>
    <w:rsid w:val="00110E1A"/>
    <w:rsid w:val="0011102B"/>
    <w:rsid w:val="00111343"/>
    <w:rsid w:val="00111ADC"/>
    <w:rsid w:val="00111B4A"/>
    <w:rsid w:val="00111F5A"/>
    <w:rsid w:val="00111FD9"/>
    <w:rsid w:val="001121A0"/>
    <w:rsid w:val="0011243D"/>
    <w:rsid w:val="00112556"/>
    <w:rsid w:val="001128BE"/>
    <w:rsid w:val="00112910"/>
    <w:rsid w:val="00112A28"/>
    <w:rsid w:val="00112D55"/>
    <w:rsid w:val="00112EFC"/>
    <w:rsid w:val="001130AF"/>
    <w:rsid w:val="0011328F"/>
    <w:rsid w:val="00113316"/>
    <w:rsid w:val="0011332E"/>
    <w:rsid w:val="0011359C"/>
    <w:rsid w:val="001136CD"/>
    <w:rsid w:val="00113710"/>
    <w:rsid w:val="00113A54"/>
    <w:rsid w:val="00113B7A"/>
    <w:rsid w:val="00113C25"/>
    <w:rsid w:val="00113D31"/>
    <w:rsid w:val="0011403A"/>
    <w:rsid w:val="00114163"/>
    <w:rsid w:val="0011476C"/>
    <w:rsid w:val="00114876"/>
    <w:rsid w:val="00114DE3"/>
    <w:rsid w:val="001154C3"/>
    <w:rsid w:val="001154DF"/>
    <w:rsid w:val="00115706"/>
    <w:rsid w:val="0011577B"/>
    <w:rsid w:val="00115B06"/>
    <w:rsid w:val="00115D7E"/>
    <w:rsid w:val="00115F23"/>
    <w:rsid w:val="00115FE6"/>
    <w:rsid w:val="00116425"/>
    <w:rsid w:val="001165B3"/>
    <w:rsid w:val="001165DE"/>
    <w:rsid w:val="00116644"/>
    <w:rsid w:val="00116694"/>
    <w:rsid w:val="00116815"/>
    <w:rsid w:val="00116835"/>
    <w:rsid w:val="0011692A"/>
    <w:rsid w:val="00116983"/>
    <w:rsid w:val="001169FE"/>
    <w:rsid w:val="00116D5A"/>
    <w:rsid w:val="00116F09"/>
    <w:rsid w:val="001171DA"/>
    <w:rsid w:val="00117300"/>
    <w:rsid w:val="0011753A"/>
    <w:rsid w:val="0011771A"/>
    <w:rsid w:val="00117911"/>
    <w:rsid w:val="00117AED"/>
    <w:rsid w:val="00117B20"/>
    <w:rsid w:val="00117D90"/>
    <w:rsid w:val="0012010D"/>
    <w:rsid w:val="001203C4"/>
    <w:rsid w:val="00120423"/>
    <w:rsid w:val="0012052A"/>
    <w:rsid w:val="001206B3"/>
    <w:rsid w:val="001207A4"/>
    <w:rsid w:val="001209C4"/>
    <w:rsid w:val="00120B7D"/>
    <w:rsid w:val="00120B8E"/>
    <w:rsid w:val="00120D41"/>
    <w:rsid w:val="00120D71"/>
    <w:rsid w:val="00120DFB"/>
    <w:rsid w:val="00120FA2"/>
    <w:rsid w:val="00121251"/>
    <w:rsid w:val="0012140C"/>
    <w:rsid w:val="00121491"/>
    <w:rsid w:val="00121A9B"/>
    <w:rsid w:val="00122024"/>
    <w:rsid w:val="001221A1"/>
    <w:rsid w:val="00122208"/>
    <w:rsid w:val="00122324"/>
    <w:rsid w:val="0012235C"/>
    <w:rsid w:val="00122387"/>
    <w:rsid w:val="00122471"/>
    <w:rsid w:val="0012248B"/>
    <w:rsid w:val="001226B6"/>
    <w:rsid w:val="001227F1"/>
    <w:rsid w:val="00122822"/>
    <w:rsid w:val="00123407"/>
    <w:rsid w:val="00123557"/>
    <w:rsid w:val="001235D2"/>
    <w:rsid w:val="001236BD"/>
    <w:rsid w:val="00123BF0"/>
    <w:rsid w:val="00123FE2"/>
    <w:rsid w:val="0012408D"/>
    <w:rsid w:val="001242A0"/>
    <w:rsid w:val="00124360"/>
    <w:rsid w:val="001247AB"/>
    <w:rsid w:val="0012483C"/>
    <w:rsid w:val="001248B6"/>
    <w:rsid w:val="00124B17"/>
    <w:rsid w:val="00124B4A"/>
    <w:rsid w:val="00124C9D"/>
    <w:rsid w:val="00124E00"/>
    <w:rsid w:val="00124F0D"/>
    <w:rsid w:val="0012508B"/>
    <w:rsid w:val="0012509D"/>
    <w:rsid w:val="00125523"/>
    <w:rsid w:val="0012597B"/>
    <w:rsid w:val="00125C2C"/>
    <w:rsid w:val="00125CA7"/>
    <w:rsid w:val="00125D91"/>
    <w:rsid w:val="00126244"/>
    <w:rsid w:val="00126401"/>
    <w:rsid w:val="00126815"/>
    <w:rsid w:val="00126B52"/>
    <w:rsid w:val="00126B61"/>
    <w:rsid w:val="00126BB0"/>
    <w:rsid w:val="00126DD2"/>
    <w:rsid w:val="00126DFB"/>
    <w:rsid w:val="00126EF2"/>
    <w:rsid w:val="00127121"/>
    <w:rsid w:val="0012714C"/>
    <w:rsid w:val="001274ED"/>
    <w:rsid w:val="0012767C"/>
    <w:rsid w:val="00127688"/>
    <w:rsid w:val="001278DD"/>
    <w:rsid w:val="00127A20"/>
    <w:rsid w:val="00127E19"/>
    <w:rsid w:val="001304C7"/>
    <w:rsid w:val="0013088F"/>
    <w:rsid w:val="001308F3"/>
    <w:rsid w:val="00130F37"/>
    <w:rsid w:val="001312E8"/>
    <w:rsid w:val="00131482"/>
    <w:rsid w:val="0013152A"/>
    <w:rsid w:val="001315A5"/>
    <w:rsid w:val="001319D8"/>
    <w:rsid w:val="00131A27"/>
    <w:rsid w:val="00131AC0"/>
    <w:rsid w:val="00131DD7"/>
    <w:rsid w:val="001323B4"/>
    <w:rsid w:val="001323C4"/>
    <w:rsid w:val="001328A5"/>
    <w:rsid w:val="00132C16"/>
    <w:rsid w:val="00132ED5"/>
    <w:rsid w:val="00133193"/>
    <w:rsid w:val="0013337E"/>
    <w:rsid w:val="001335E2"/>
    <w:rsid w:val="0013365E"/>
    <w:rsid w:val="001336A7"/>
    <w:rsid w:val="00133746"/>
    <w:rsid w:val="001339CA"/>
    <w:rsid w:val="001339CD"/>
    <w:rsid w:val="00133B9B"/>
    <w:rsid w:val="00133C5E"/>
    <w:rsid w:val="00133D29"/>
    <w:rsid w:val="00133F11"/>
    <w:rsid w:val="0013403F"/>
    <w:rsid w:val="00134170"/>
    <w:rsid w:val="00134262"/>
    <w:rsid w:val="00134393"/>
    <w:rsid w:val="00134587"/>
    <w:rsid w:val="00134770"/>
    <w:rsid w:val="00134899"/>
    <w:rsid w:val="001348D8"/>
    <w:rsid w:val="001349BD"/>
    <w:rsid w:val="00134A30"/>
    <w:rsid w:val="00134B89"/>
    <w:rsid w:val="00134BA7"/>
    <w:rsid w:val="00134CF5"/>
    <w:rsid w:val="00134E8E"/>
    <w:rsid w:val="00134EFE"/>
    <w:rsid w:val="001352E1"/>
    <w:rsid w:val="0013538D"/>
    <w:rsid w:val="0013553B"/>
    <w:rsid w:val="0013569D"/>
    <w:rsid w:val="00135BB5"/>
    <w:rsid w:val="00135E7A"/>
    <w:rsid w:val="00136074"/>
    <w:rsid w:val="00136096"/>
    <w:rsid w:val="00136386"/>
    <w:rsid w:val="00136551"/>
    <w:rsid w:val="00136984"/>
    <w:rsid w:val="00136BD1"/>
    <w:rsid w:val="00136DFC"/>
    <w:rsid w:val="00136E70"/>
    <w:rsid w:val="00136ED8"/>
    <w:rsid w:val="00136F29"/>
    <w:rsid w:val="001370B9"/>
    <w:rsid w:val="001374A6"/>
    <w:rsid w:val="001375A5"/>
    <w:rsid w:val="00137610"/>
    <w:rsid w:val="00137611"/>
    <w:rsid w:val="001378C8"/>
    <w:rsid w:val="00137D33"/>
    <w:rsid w:val="00137E11"/>
    <w:rsid w:val="001403BB"/>
    <w:rsid w:val="001403DC"/>
    <w:rsid w:val="00140723"/>
    <w:rsid w:val="00140BC0"/>
    <w:rsid w:val="00140C0F"/>
    <w:rsid w:val="001410A8"/>
    <w:rsid w:val="0014128F"/>
    <w:rsid w:val="00141878"/>
    <w:rsid w:val="0014194A"/>
    <w:rsid w:val="00141A0D"/>
    <w:rsid w:val="00141A8E"/>
    <w:rsid w:val="00141B24"/>
    <w:rsid w:val="00141E77"/>
    <w:rsid w:val="00141EA2"/>
    <w:rsid w:val="001422AB"/>
    <w:rsid w:val="00142439"/>
    <w:rsid w:val="001427CA"/>
    <w:rsid w:val="001429B5"/>
    <w:rsid w:val="00142B86"/>
    <w:rsid w:val="00142E23"/>
    <w:rsid w:val="00142FCA"/>
    <w:rsid w:val="00143255"/>
    <w:rsid w:val="001432A2"/>
    <w:rsid w:val="00143353"/>
    <w:rsid w:val="0014343F"/>
    <w:rsid w:val="00143760"/>
    <w:rsid w:val="001437B9"/>
    <w:rsid w:val="00143983"/>
    <w:rsid w:val="0014398C"/>
    <w:rsid w:val="00143CE1"/>
    <w:rsid w:val="00143F82"/>
    <w:rsid w:val="00143F85"/>
    <w:rsid w:val="001440BA"/>
    <w:rsid w:val="00144142"/>
    <w:rsid w:val="001444F2"/>
    <w:rsid w:val="001445FE"/>
    <w:rsid w:val="001446A3"/>
    <w:rsid w:val="001446AD"/>
    <w:rsid w:val="001447B8"/>
    <w:rsid w:val="001447C3"/>
    <w:rsid w:val="001448A0"/>
    <w:rsid w:val="001449AC"/>
    <w:rsid w:val="00144B70"/>
    <w:rsid w:val="00144C10"/>
    <w:rsid w:val="00144CB1"/>
    <w:rsid w:val="00144D32"/>
    <w:rsid w:val="00144D93"/>
    <w:rsid w:val="00144F2D"/>
    <w:rsid w:val="00144FE0"/>
    <w:rsid w:val="001452C1"/>
    <w:rsid w:val="0014540D"/>
    <w:rsid w:val="001455F2"/>
    <w:rsid w:val="00145BD3"/>
    <w:rsid w:val="00145F3D"/>
    <w:rsid w:val="001461A8"/>
    <w:rsid w:val="001463E3"/>
    <w:rsid w:val="001464E5"/>
    <w:rsid w:val="001466D6"/>
    <w:rsid w:val="00146A1E"/>
    <w:rsid w:val="00146EEA"/>
    <w:rsid w:val="00146FF3"/>
    <w:rsid w:val="00147364"/>
    <w:rsid w:val="001473D7"/>
    <w:rsid w:val="001473D9"/>
    <w:rsid w:val="00147400"/>
    <w:rsid w:val="001477D9"/>
    <w:rsid w:val="001478DC"/>
    <w:rsid w:val="00147A5A"/>
    <w:rsid w:val="00147B02"/>
    <w:rsid w:val="00147EB7"/>
    <w:rsid w:val="00147FF9"/>
    <w:rsid w:val="00150F4C"/>
    <w:rsid w:val="00150FC0"/>
    <w:rsid w:val="00151487"/>
    <w:rsid w:val="00151732"/>
    <w:rsid w:val="00151785"/>
    <w:rsid w:val="001517FA"/>
    <w:rsid w:val="00151F77"/>
    <w:rsid w:val="00152015"/>
    <w:rsid w:val="00152261"/>
    <w:rsid w:val="001522D8"/>
    <w:rsid w:val="00152C17"/>
    <w:rsid w:val="00152CFF"/>
    <w:rsid w:val="001535CC"/>
    <w:rsid w:val="0015364A"/>
    <w:rsid w:val="00153826"/>
    <w:rsid w:val="001538E7"/>
    <w:rsid w:val="00153A4C"/>
    <w:rsid w:val="00153AE6"/>
    <w:rsid w:val="00153BCD"/>
    <w:rsid w:val="00153CA2"/>
    <w:rsid w:val="00153E93"/>
    <w:rsid w:val="00153EA8"/>
    <w:rsid w:val="00153F3F"/>
    <w:rsid w:val="0015404F"/>
    <w:rsid w:val="00154338"/>
    <w:rsid w:val="00154550"/>
    <w:rsid w:val="00154618"/>
    <w:rsid w:val="001546E3"/>
    <w:rsid w:val="001546FC"/>
    <w:rsid w:val="00154B92"/>
    <w:rsid w:val="00154DED"/>
    <w:rsid w:val="0015504B"/>
    <w:rsid w:val="00155140"/>
    <w:rsid w:val="001551D6"/>
    <w:rsid w:val="00155398"/>
    <w:rsid w:val="001554E3"/>
    <w:rsid w:val="001555A1"/>
    <w:rsid w:val="0015564C"/>
    <w:rsid w:val="001556A8"/>
    <w:rsid w:val="0015570F"/>
    <w:rsid w:val="00155992"/>
    <w:rsid w:val="00155A3B"/>
    <w:rsid w:val="001560D8"/>
    <w:rsid w:val="001562EA"/>
    <w:rsid w:val="001566DB"/>
    <w:rsid w:val="00156911"/>
    <w:rsid w:val="001569F3"/>
    <w:rsid w:val="00156E4F"/>
    <w:rsid w:val="00156F3D"/>
    <w:rsid w:val="00157091"/>
    <w:rsid w:val="001571F0"/>
    <w:rsid w:val="0015735F"/>
    <w:rsid w:val="001573F0"/>
    <w:rsid w:val="0015740B"/>
    <w:rsid w:val="00157441"/>
    <w:rsid w:val="001575E7"/>
    <w:rsid w:val="001576D1"/>
    <w:rsid w:val="00157774"/>
    <w:rsid w:val="00157AEB"/>
    <w:rsid w:val="00157F91"/>
    <w:rsid w:val="00157FF1"/>
    <w:rsid w:val="00160253"/>
    <w:rsid w:val="00160415"/>
    <w:rsid w:val="00160892"/>
    <w:rsid w:val="00160995"/>
    <w:rsid w:val="00160F21"/>
    <w:rsid w:val="00160FB2"/>
    <w:rsid w:val="0016135C"/>
    <w:rsid w:val="00161558"/>
    <w:rsid w:val="001615E4"/>
    <w:rsid w:val="001616ED"/>
    <w:rsid w:val="0016171D"/>
    <w:rsid w:val="00161735"/>
    <w:rsid w:val="00161A3D"/>
    <w:rsid w:val="00161AA1"/>
    <w:rsid w:val="00161F52"/>
    <w:rsid w:val="001620CA"/>
    <w:rsid w:val="0016217C"/>
    <w:rsid w:val="0016223D"/>
    <w:rsid w:val="00162403"/>
    <w:rsid w:val="00162405"/>
    <w:rsid w:val="0016254B"/>
    <w:rsid w:val="00162A94"/>
    <w:rsid w:val="00162AE8"/>
    <w:rsid w:val="00162CAB"/>
    <w:rsid w:val="00162E69"/>
    <w:rsid w:val="00162FC5"/>
    <w:rsid w:val="00163105"/>
    <w:rsid w:val="00163221"/>
    <w:rsid w:val="001632EC"/>
    <w:rsid w:val="0016341B"/>
    <w:rsid w:val="0016385E"/>
    <w:rsid w:val="001638FC"/>
    <w:rsid w:val="00163903"/>
    <w:rsid w:val="00163CBD"/>
    <w:rsid w:val="00163EB9"/>
    <w:rsid w:val="00164260"/>
    <w:rsid w:val="00164269"/>
    <w:rsid w:val="00164370"/>
    <w:rsid w:val="001647F0"/>
    <w:rsid w:val="00164831"/>
    <w:rsid w:val="0016492E"/>
    <w:rsid w:val="00164CD3"/>
    <w:rsid w:val="00165053"/>
    <w:rsid w:val="00165275"/>
    <w:rsid w:val="001652BF"/>
    <w:rsid w:val="00165318"/>
    <w:rsid w:val="0016536F"/>
    <w:rsid w:val="00165382"/>
    <w:rsid w:val="0016568A"/>
    <w:rsid w:val="00165C5D"/>
    <w:rsid w:val="00165D09"/>
    <w:rsid w:val="00165F0F"/>
    <w:rsid w:val="00165FA3"/>
    <w:rsid w:val="00166080"/>
    <w:rsid w:val="00166352"/>
    <w:rsid w:val="00166360"/>
    <w:rsid w:val="001666CF"/>
    <w:rsid w:val="00166707"/>
    <w:rsid w:val="001667A5"/>
    <w:rsid w:val="00166812"/>
    <w:rsid w:val="00166857"/>
    <w:rsid w:val="001668A8"/>
    <w:rsid w:val="00166B63"/>
    <w:rsid w:val="00167351"/>
    <w:rsid w:val="001676B5"/>
    <w:rsid w:val="0016794C"/>
    <w:rsid w:val="00167982"/>
    <w:rsid w:val="00167A57"/>
    <w:rsid w:val="00167AF5"/>
    <w:rsid w:val="00167B04"/>
    <w:rsid w:val="00167C1E"/>
    <w:rsid w:val="00167D3E"/>
    <w:rsid w:val="00167F6E"/>
    <w:rsid w:val="0017010A"/>
    <w:rsid w:val="001702B2"/>
    <w:rsid w:val="00170370"/>
    <w:rsid w:val="001705D1"/>
    <w:rsid w:val="0017066F"/>
    <w:rsid w:val="0017085F"/>
    <w:rsid w:val="00170BC8"/>
    <w:rsid w:val="00170C3E"/>
    <w:rsid w:val="00170CDA"/>
    <w:rsid w:val="00170DB5"/>
    <w:rsid w:val="00170DFF"/>
    <w:rsid w:val="00170FDE"/>
    <w:rsid w:val="001712AA"/>
    <w:rsid w:val="0017134B"/>
    <w:rsid w:val="00171377"/>
    <w:rsid w:val="001713F8"/>
    <w:rsid w:val="00171408"/>
    <w:rsid w:val="00171642"/>
    <w:rsid w:val="00171951"/>
    <w:rsid w:val="00171E2E"/>
    <w:rsid w:val="00171F8A"/>
    <w:rsid w:val="00171FAB"/>
    <w:rsid w:val="00172078"/>
    <w:rsid w:val="00172552"/>
    <w:rsid w:val="00172562"/>
    <w:rsid w:val="001726CB"/>
    <w:rsid w:val="001729CF"/>
    <w:rsid w:val="00172C73"/>
    <w:rsid w:val="00172D65"/>
    <w:rsid w:val="00172DFB"/>
    <w:rsid w:val="00172E89"/>
    <w:rsid w:val="00173038"/>
    <w:rsid w:val="0017306C"/>
    <w:rsid w:val="001731C5"/>
    <w:rsid w:val="001731F5"/>
    <w:rsid w:val="00173248"/>
    <w:rsid w:val="001732E1"/>
    <w:rsid w:val="0017359C"/>
    <w:rsid w:val="0017362E"/>
    <w:rsid w:val="00173699"/>
    <w:rsid w:val="00173A0D"/>
    <w:rsid w:val="00173A2D"/>
    <w:rsid w:val="00173A30"/>
    <w:rsid w:val="00173A37"/>
    <w:rsid w:val="00173AE7"/>
    <w:rsid w:val="0017401C"/>
    <w:rsid w:val="001741FC"/>
    <w:rsid w:val="001743B8"/>
    <w:rsid w:val="001743DF"/>
    <w:rsid w:val="0017449C"/>
    <w:rsid w:val="00174715"/>
    <w:rsid w:val="00174717"/>
    <w:rsid w:val="00174AB5"/>
    <w:rsid w:val="00174FA6"/>
    <w:rsid w:val="00175013"/>
    <w:rsid w:val="00175025"/>
    <w:rsid w:val="00175342"/>
    <w:rsid w:val="001756BB"/>
    <w:rsid w:val="00175716"/>
    <w:rsid w:val="001757B1"/>
    <w:rsid w:val="001758B1"/>
    <w:rsid w:val="00175F85"/>
    <w:rsid w:val="001760E1"/>
    <w:rsid w:val="001762E0"/>
    <w:rsid w:val="0017634B"/>
    <w:rsid w:val="0017650E"/>
    <w:rsid w:val="00176548"/>
    <w:rsid w:val="001766C4"/>
    <w:rsid w:val="00176886"/>
    <w:rsid w:val="00176B0C"/>
    <w:rsid w:val="00176DB9"/>
    <w:rsid w:val="00176FBB"/>
    <w:rsid w:val="001775B2"/>
    <w:rsid w:val="0017773A"/>
    <w:rsid w:val="0017784C"/>
    <w:rsid w:val="001778E5"/>
    <w:rsid w:val="001800FC"/>
    <w:rsid w:val="0018034E"/>
    <w:rsid w:val="00180483"/>
    <w:rsid w:val="0018048B"/>
    <w:rsid w:val="0018070F"/>
    <w:rsid w:val="001807F7"/>
    <w:rsid w:val="00180AD9"/>
    <w:rsid w:val="00180C5F"/>
    <w:rsid w:val="00181172"/>
    <w:rsid w:val="001813BC"/>
    <w:rsid w:val="001814EC"/>
    <w:rsid w:val="001815E8"/>
    <w:rsid w:val="001819C0"/>
    <w:rsid w:val="00181A5B"/>
    <w:rsid w:val="00181B83"/>
    <w:rsid w:val="00181D49"/>
    <w:rsid w:val="001821D8"/>
    <w:rsid w:val="00182230"/>
    <w:rsid w:val="0018225C"/>
    <w:rsid w:val="00182561"/>
    <w:rsid w:val="0018257B"/>
    <w:rsid w:val="0018264D"/>
    <w:rsid w:val="001827B0"/>
    <w:rsid w:val="00182885"/>
    <w:rsid w:val="001829C6"/>
    <w:rsid w:val="00182A22"/>
    <w:rsid w:val="00182A8D"/>
    <w:rsid w:val="00182ABE"/>
    <w:rsid w:val="00182B49"/>
    <w:rsid w:val="00182ECC"/>
    <w:rsid w:val="00182EFD"/>
    <w:rsid w:val="0018301E"/>
    <w:rsid w:val="00183591"/>
    <w:rsid w:val="00183E4D"/>
    <w:rsid w:val="00183EAB"/>
    <w:rsid w:val="001842FA"/>
    <w:rsid w:val="00184360"/>
    <w:rsid w:val="0018448A"/>
    <w:rsid w:val="0018480A"/>
    <w:rsid w:val="001849C7"/>
    <w:rsid w:val="00184AC9"/>
    <w:rsid w:val="00185340"/>
    <w:rsid w:val="0018580A"/>
    <w:rsid w:val="0018595B"/>
    <w:rsid w:val="001859A1"/>
    <w:rsid w:val="001859FE"/>
    <w:rsid w:val="00185BC2"/>
    <w:rsid w:val="00185D27"/>
    <w:rsid w:val="00185DBC"/>
    <w:rsid w:val="00185EAA"/>
    <w:rsid w:val="00186322"/>
    <w:rsid w:val="001869A3"/>
    <w:rsid w:val="001869D3"/>
    <w:rsid w:val="00186D98"/>
    <w:rsid w:val="00186E2E"/>
    <w:rsid w:val="00187143"/>
    <w:rsid w:val="00187670"/>
    <w:rsid w:val="001876BA"/>
    <w:rsid w:val="0018797C"/>
    <w:rsid w:val="001879FB"/>
    <w:rsid w:val="00187A77"/>
    <w:rsid w:val="00187A7D"/>
    <w:rsid w:val="00187D35"/>
    <w:rsid w:val="00187D83"/>
    <w:rsid w:val="00187ED6"/>
    <w:rsid w:val="00190199"/>
    <w:rsid w:val="0019021D"/>
    <w:rsid w:val="00190274"/>
    <w:rsid w:val="00190372"/>
    <w:rsid w:val="00190477"/>
    <w:rsid w:val="00190584"/>
    <w:rsid w:val="00190776"/>
    <w:rsid w:val="00190909"/>
    <w:rsid w:val="00190BA2"/>
    <w:rsid w:val="00190BC9"/>
    <w:rsid w:val="00190DDA"/>
    <w:rsid w:val="00191156"/>
    <w:rsid w:val="001912B3"/>
    <w:rsid w:val="00191A8C"/>
    <w:rsid w:val="00191B6C"/>
    <w:rsid w:val="001922DF"/>
    <w:rsid w:val="00192511"/>
    <w:rsid w:val="001927C6"/>
    <w:rsid w:val="001927FE"/>
    <w:rsid w:val="001929E8"/>
    <w:rsid w:val="00192ECA"/>
    <w:rsid w:val="00192FE4"/>
    <w:rsid w:val="0019307F"/>
    <w:rsid w:val="001931AF"/>
    <w:rsid w:val="001934B8"/>
    <w:rsid w:val="001935D8"/>
    <w:rsid w:val="00193C04"/>
    <w:rsid w:val="00193C79"/>
    <w:rsid w:val="00193E10"/>
    <w:rsid w:val="00193F49"/>
    <w:rsid w:val="0019409B"/>
    <w:rsid w:val="001941AE"/>
    <w:rsid w:val="001944FD"/>
    <w:rsid w:val="001946BD"/>
    <w:rsid w:val="001947F2"/>
    <w:rsid w:val="00194CBD"/>
    <w:rsid w:val="0019509C"/>
    <w:rsid w:val="0019556F"/>
    <w:rsid w:val="00195587"/>
    <w:rsid w:val="00195660"/>
    <w:rsid w:val="00195665"/>
    <w:rsid w:val="001956A4"/>
    <w:rsid w:val="00195BAB"/>
    <w:rsid w:val="00195E1B"/>
    <w:rsid w:val="001960CD"/>
    <w:rsid w:val="00196325"/>
    <w:rsid w:val="00196394"/>
    <w:rsid w:val="0019668D"/>
    <w:rsid w:val="00196ABB"/>
    <w:rsid w:val="00196CE5"/>
    <w:rsid w:val="001970C4"/>
    <w:rsid w:val="00197209"/>
    <w:rsid w:val="0019755C"/>
    <w:rsid w:val="00197815"/>
    <w:rsid w:val="00197BE2"/>
    <w:rsid w:val="00197DDC"/>
    <w:rsid w:val="00197E64"/>
    <w:rsid w:val="001A016E"/>
    <w:rsid w:val="001A02E7"/>
    <w:rsid w:val="001A05DF"/>
    <w:rsid w:val="001A05F7"/>
    <w:rsid w:val="001A0760"/>
    <w:rsid w:val="001A09DC"/>
    <w:rsid w:val="001A0AB6"/>
    <w:rsid w:val="001A0BDF"/>
    <w:rsid w:val="001A0E83"/>
    <w:rsid w:val="001A1277"/>
    <w:rsid w:val="001A13F9"/>
    <w:rsid w:val="001A168C"/>
    <w:rsid w:val="001A1A9D"/>
    <w:rsid w:val="001A1ACA"/>
    <w:rsid w:val="001A1B7F"/>
    <w:rsid w:val="001A1BD1"/>
    <w:rsid w:val="001A1C27"/>
    <w:rsid w:val="001A1DC9"/>
    <w:rsid w:val="001A2022"/>
    <w:rsid w:val="001A20E7"/>
    <w:rsid w:val="001A26B1"/>
    <w:rsid w:val="001A2807"/>
    <w:rsid w:val="001A297C"/>
    <w:rsid w:val="001A2983"/>
    <w:rsid w:val="001A2BCA"/>
    <w:rsid w:val="001A2CC9"/>
    <w:rsid w:val="001A2E0D"/>
    <w:rsid w:val="001A317B"/>
    <w:rsid w:val="001A326D"/>
    <w:rsid w:val="001A3273"/>
    <w:rsid w:val="001A3463"/>
    <w:rsid w:val="001A3475"/>
    <w:rsid w:val="001A34D4"/>
    <w:rsid w:val="001A3760"/>
    <w:rsid w:val="001A388B"/>
    <w:rsid w:val="001A3A16"/>
    <w:rsid w:val="001A3ACD"/>
    <w:rsid w:val="001A3AD6"/>
    <w:rsid w:val="001A3B8B"/>
    <w:rsid w:val="001A3E85"/>
    <w:rsid w:val="001A3EDF"/>
    <w:rsid w:val="001A41C0"/>
    <w:rsid w:val="001A42C0"/>
    <w:rsid w:val="001A4323"/>
    <w:rsid w:val="001A43C2"/>
    <w:rsid w:val="001A450C"/>
    <w:rsid w:val="001A4727"/>
    <w:rsid w:val="001A4C67"/>
    <w:rsid w:val="001A4DA8"/>
    <w:rsid w:val="001A4F4F"/>
    <w:rsid w:val="001A50DC"/>
    <w:rsid w:val="001A518B"/>
    <w:rsid w:val="001A53D8"/>
    <w:rsid w:val="001A57EA"/>
    <w:rsid w:val="001A5875"/>
    <w:rsid w:val="001A58B2"/>
    <w:rsid w:val="001A6126"/>
    <w:rsid w:val="001A616D"/>
    <w:rsid w:val="001A6201"/>
    <w:rsid w:val="001A62F9"/>
    <w:rsid w:val="001A6531"/>
    <w:rsid w:val="001A6A4B"/>
    <w:rsid w:val="001A6B3C"/>
    <w:rsid w:val="001A6DED"/>
    <w:rsid w:val="001A6E53"/>
    <w:rsid w:val="001A721F"/>
    <w:rsid w:val="001A7584"/>
    <w:rsid w:val="001A7A54"/>
    <w:rsid w:val="001A7E33"/>
    <w:rsid w:val="001A7EEA"/>
    <w:rsid w:val="001A7FAD"/>
    <w:rsid w:val="001B00E5"/>
    <w:rsid w:val="001B01BD"/>
    <w:rsid w:val="001B02ED"/>
    <w:rsid w:val="001B057F"/>
    <w:rsid w:val="001B0DDA"/>
    <w:rsid w:val="001B12DB"/>
    <w:rsid w:val="001B1372"/>
    <w:rsid w:val="001B1933"/>
    <w:rsid w:val="001B1B2C"/>
    <w:rsid w:val="001B20EA"/>
    <w:rsid w:val="001B21C6"/>
    <w:rsid w:val="001B21D0"/>
    <w:rsid w:val="001B22F6"/>
    <w:rsid w:val="001B25F9"/>
    <w:rsid w:val="001B28D1"/>
    <w:rsid w:val="001B2CC9"/>
    <w:rsid w:val="001B2DED"/>
    <w:rsid w:val="001B2E51"/>
    <w:rsid w:val="001B2EBF"/>
    <w:rsid w:val="001B31DE"/>
    <w:rsid w:val="001B343D"/>
    <w:rsid w:val="001B37EF"/>
    <w:rsid w:val="001B396F"/>
    <w:rsid w:val="001B39CF"/>
    <w:rsid w:val="001B3BB6"/>
    <w:rsid w:val="001B3F1F"/>
    <w:rsid w:val="001B3F47"/>
    <w:rsid w:val="001B41BA"/>
    <w:rsid w:val="001B4237"/>
    <w:rsid w:val="001B42ED"/>
    <w:rsid w:val="001B483C"/>
    <w:rsid w:val="001B493E"/>
    <w:rsid w:val="001B498C"/>
    <w:rsid w:val="001B4A72"/>
    <w:rsid w:val="001B4DD4"/>
    <w:rsid w:val="001B4DF6"/>
    <w:rsid w:val="001B4FB8"/>
    <w:rsid w:val="001B5336"/>
    <w:rsid w:val="001B5339"/>
    <w:rsid w:val="001B5445"/>
    <w:rsid w:val="001B589E"/>
    <w:rsid w:val="001B5961"/>
    <w:rsid w:val="001B5A8E"/>
    <w:rsid w:val="001B5B41"/>
    <w:rsid w:val="001B5B71"/>
    <w:rsid w:val="001B5D69"/>
    <w:rsid w:val="001B60BF"/>
    <w:rsid w:val="001B60D2"/>
    <w:rsid w:val="001B6264"/>
    <w:rsid w:val="001B62BF"/>
    <w:rsid w:val="001B63B7"/>
    <w:rsid w:val="001B63BD"/>
    <w:rsid w:val="001B63F4"/>
    <w:rsid w:val="001B6580"/>
    <w:rsid w:val="001B65C7"/>
    <w:rsid w:val="001B65F5"/>
    <w:rsid w:val="001B66C0"/>
    <w:rsid w:val="001B67B9"/>
    <w:rsid w:val="001B68A9"/>
    <w:rsid w:val="001B6BA6"/>
    <w:rsid w:val="001B7186"/>
    <w:rsid w:val="001B71D4"/>
    <w:rsid w:val="001B750C"/>
    <w:rsid w:val="001B755B"/>
    <w:rsid w:val="001B75C9"/>
    <w:rsid w:val="001B7619"/>
    <w:rsid w:val="001B76EB"/>
    <w:rsid w:val="001B7BBA"/>
    <w:rsid w:val="001B7CBF"/>
    <w:rsid w:val="001B7DAF"/>
    <w:rsid w:val="001B7F73"/>
    <w:rsid w:val="001C00B8"/>
    <w:rsid w:val="001C0333"/>
    <w:rsid w:val="001C0334"/>
    <w:rsid w:val="001C036D"/>
    <w:rsid w:val="001C03BD"/>
    <w:rsid w:val="001C03EC"/>
    <w:rsid w:val="001C046A"/>
    <w:rsid w:val="001C05BD"/>
    <w:rsid w:val="001C07BE"/>
    <w:rsid w:val="001C0E76"/>
    <w:rsid w:val="001C1181"/>
    <w:rsid w:val="001C1292"/>
    <w:rsid w:val="001C16D1"/>
    <w:rsid w:val="001C19A2"/>
    <w:rsid w:val="001C1BE5"/>
    <w:rsid w:val="001C1D57"/>
    <w:rsid w:val="001C1D72"/>
    <w:rsid w:val="001C1F8B"/>
    <w:rsid w:val="001C2087"/>
    <w:rsid w:val="001C2118"/>
    <w:rsid w:val="001C263A"/>
    <w:rsid w:val="001C31ED"/>
    <w:rsid w:val="001C3231"/>
    <w:rsid w:val="001C32C6"/>
    <w:rsid w:val="001C33A2"/>
    <w:rsid w:val="001C38CF"/>
    <w:rsid w:val="001C38EF"/>
    <w:rsid w:val="001C3A7B"/>
    <w:rsid w:val="001C3ADB"/>
    <w:rsid w:val="001C3E40"/>
    <w:rsid w:val="001C4190"/>
    <w:rsid w:val="001C41BB"/>
    <w:rsid w:val="001C41C4"/>
    <w:rsid w:val="001C42B4"/>
    <w:rsid w:val="001C4821"/>
    <w:rsid w:val="001C484C"/>
    <w:rsid w:val="001C48A4"/>
    <w:rsid w:val="001C48C1"/>
    <w:rsid w:val="001C49CA"/>
    <w:rsid w:val="001C4A67"/>
    <w:rsid w:val="001C4E7D"/>
    <w:rsid w:val="001C5393"/>
    <w:rsid w:val="001C54BD"/>
    <w:rsid w:val="001C5740"/>
    <w:rsid w:val="001C5824"/>
    <w:rsid w:val="001C5888"/>
    <w:rsid w:val="001C58E3"/>
    <w:rsid w:val="001C5A1C"/>
    <w:rsid w:val="001C5A46"/>
    <w:rsid w:val="001C5AFB"/>
    <w:rsid w:val="001C5CED"/>
    <w:rsid w:val="001C5DAC"/>
    <w:rsid w:val="001C5F9E"/>
    <w:rsid w:val="001C60DB"/>
    <w:rsid w:val="001C61E5"/>
    <w:rsid w:val="001C65B9"/>
    <w:rsid w:val="001C66FD"/>
    <w:rsid w:val="001C6CFC"/>
    <w:rsid w:val="001C6DAF"/>
    <w:rsid w:val="001C6EA0"/>
    <w:rsid w:val="001C710A"/>
    <w:rsid w:val="001C75C9"/>
    <w:rsid w:val="001C760E"/>
    <w:rsid w:val="001C79B4"/>
    <w:rsid w:val="001C79EB"/>
    <w:rsid w:val="001C79F1"/>
    <w:rsid w:val="001D000E"/>
    <w:rsid w:val="001D0312"/>
    <w:rsid w:val="001D0398"/>
    <w:rsid w:val="001D03B9"/>
    <w:rsid w:val="001D0499"/>
    <w:rsid w:val="001D0522"/>
    <w:rsid w:val="001D0A97"/>
    <w:rsid w:val="001D0B63"/>
    <w:rsid w:val="001D0C39"/>
    <w:rsid w:val="001D0C51"/>
    <w:rsid w:val="001D0EA2"/>
    <w:rsid w:val="001D154B"/>
    <w:rsid w:val="001D173B"/>
    <w:rsid w:val="001D1779"/>
    <w:rsid w:val="001D1D81"/>
    <w:rsid w:val="001D1FF6"/>
    <w:rsid w:val="001D2334"/>
    <w:rsid w:val="001D24FA"/>
    <w:rsid w:val="001D25D7"/>
    <w:rsid w:val="001D2A22"/>
    <w:rsid w:val="001D2AE3"/>
    <w:rsid w:val="001D2C43"/>
    <w:rsid w:val="001D2D64"/>
    <w:rsid w:val="001D2E43"/>
    <w:rsid w:val="001D35EE"/>
    <w:rsid w:val="001D3E8E"/>
    <w:rsid w:val="001D3FEA"/>
    <w:rsid w:val="001D42D5"/>
    <w:rsid w:val="001D4342"/>
    <w:rsid w:val="001D45D9"/>
    <w:rsid w:val="001D4702"/>
    <w:rsid w:val="001D477A"/>
    <w:rsid w:val="001D4A9E"/>
    <w:rsid w:val="001D4C23"/>
    <w:rsid w:val="001D4E20"/>
    <w:rsid w:val="001D5798"/>
    <w:rsid w:val="001D5920"/>
    <w:rsid w:val="001D5D1A"/>
    <w:rsid w:val="001D5E71"/>
    <w:rsid w:val="001D60AF"/>
    <w:rsid w:val="001D6A1B"/>
    <w:rsid w:val="001D6AA3"/>
    <w:rsid w:val="001D7549"/>
    <w:rsid w:val="001D7715"/>
    <w:rsid w:val="001D78E0"/>
    <w:rsid w:val="001D7ABC"/>
    <w:rsid w:val="001D7CD7"/>
    <w:rsid w:val="001E049C"/>
    <w:rsid w:val="001E0747"/>
    <w:rsid w:val="001E08C9"/>
    <w:rsid w:val="001E0970"/>
    <w:rsid w:val="001E1050"/>
    <w:rsid w:val="001E1485"/>
    <w:rsid w:val="001E1768"/>
    <w:rsid w:val="001E1829"/>
    <w:rsid w:val="001E18F8"/>
    <w:rsid w:val="001E1C1B"/>
    <w:rsid w:val="001E1CD1"/>
    <w:rsid w:val="001E1E32"/>
    <w:rsid w:val="001E1EDD"/>
    <w:rsid w:val="001E1F29"/>
    <w:rsid w:val="001E1FE2"/>
    <w:rsid w:val="001E2346"/>
    <w:rsid w:val="001E2813"/>
    <w:rsid w:val="001E295C"/>
    <w:rsid w:val="001E3478"/>
    <w:rsid w:val="001E369D"/>
    <w:rsid w:val="001E387E"/>
    <w:rsid w:val="001E3CB8"/>
    <w:rsid w:val="001E3E77"/>
    <w:rsid w:val="001E40AA"/>
    <w:rsid w:val="001E4226"/>
    <w:rsid w:val="001E4619"/>
    <w:rsid w:val="001E48BC"/>
    <w:rsid w:val="001E4B3A"/>
    <w:rsid w:val="001E4BE7"/>
    <w:rsid w:val="001E4E06"/>
    <w:rsid w:val="001E4EBF"/>
    <w:rsid w:val="001E4FC4"/>
    <w:rsid w:val="001E50D2"/>
    <w:rsid w:val="001E569F"/>
    <w:rsid w:val="001E56E4"/>
    <w:rsid w:val="001E57D8"/>
    <w:rsid w:val="001E590B"/>
    <w:rsid w:val="001E5C4F"/>
    <w:rsid w:val="001E663F"/>
    <w:rsid w:val="001E68B5"/>
    <w:rsid w:val="001E69B4"/>
    <w:rsid w:val="001E69B8"/>
    <w:rsid w:val="001E6AD8"/>
    <w:rsid w:val="001E7152"/>
    <w:rsid w:val="001E753A"/>
    <w:rsid w:val="001E76EE"/>
    <w:rsid w:val="001E7705"/>
    <w:rsid w:val="001F02E7"/>
    <w:rsid w:val="001F045B"/>
    <w:rsid w:val="001F07A3"/>
    <w:rsid w:val="001F07BC"/>
    <w:rsid w:val="001F09CE"/>
    <w:rsid w:val="001F0ABC"/>
    <w:rsid w:val="001F0C56"/>
    <w:rsid w:val="001F0D39"/>
    <w:rsid w:val="001F0D41"/>
    <w:rsid w:val="001F0DF4"/>
    <w:rsid w:val="001F0E95"/>
    <w:rsid w:val="001F0FFA"/>
    <w:rsid w:val="001F1320"/>
    <w:rsid w:val="001F18CC"/>
    <w:rsid w:val="001F19DF"/>
    <w:rsid w:val="001F1A74"/>
    <w:rsid w:val="001F1BC0"/>
    <w:rsid w:val="001F1C1B"/>
    <w:rsid w:val="001F1E3A"/>
    <w:rsid w:val="001F1FA8"/>
    <w:rsid w:val="001F2215"/>
    <w:rsid w:val="001F24A2"/>
    <w:rsid w:val="001F267B"/>
    <w:rsid w:val="001F26A1"/>
    <w:rsid w:val="001F26B9"/>
    <w:rsid w:val="001F30A4"/>
    <w:rsid w:val="001F339A"/>
    <w:rsid w:val="001F350E"/>
    <w:rsid w:val="001F36C0"/>
    <w:rsid w:val="001F3A0F"/>
    <w:rsid w:val="001F3B5C"/>
    <w:rsid w:val="001F3C85"/>
    <w:rsid w:val="001F3CA2"/>
    <w:rsid w:val="001F3DB2"/>
    <w:rsid w:val="001F3DC0"/>
    <w:rsid w:val="001F3FCE"/>
    <w:rsid w:val="001F40AF"/>
    <w:rsid w:val="001F40E1"/>
    <w:rsid w:val="001F41D4"/>
    <w:rsid w:val="001F44DB"/>
    <w:rsid w:val="001F47B2"/>
    <w:rsid w:val="001F4CC0"/>
    <w:rsid w:val="001F5723"/>
    <w:rsid w:val="001F59E4"/>
    <w:rsid w:val="001F5A70"/>
    <w:rsid w:val="001F5B57"/>
    <w:rsid w:val="001F5FE6"/>
    <w:rsid w:val="001F633C"/>
    <w:rsid w:val="001F63BE"/>
    <w:rsid w:val="001F6647"/>
    <w:rsid w:val="001F6A5A"/>
    <w:rsid w:val="001F6B88"/>
    <w:rsid w:val="001F6C73"/>
    <w:rsid w:val="001F7354"/>
    <w:rsid w:val="001F748E"/>
    <w:rsid w:val="001F7737"/>
    <w:rsid w:val="001F775F"/>
    <w:rsid w:val="001F7ADD"/>
    <w:rsid w:val="001F7E2D"/>
    <w:rsid w:val="00200148"/>
    <w:rsid w:val="00200326"/>
    <w:rsid w:val="00200417"/>
    <w:rsid w:val="00200442"/>
    <w:rsid w:val="0020071E"/>
    <w:rsid w:val="0020076A"/>
    <w:rsid w:val="002007F6"/>
    <w:rsid w:val="002008AF"/>
    <w:rsid w:val="002010BA"/>
    <w:rsid w:val="00201114"/>
    <w:rsid w:val="002016D6"/>
    <w:rsid w:val="002018B6"/>
    <w:rsid w:val="00201D8B"/>
    <w:rsid w:val="00201E55"/>
    <w:rsid w:val="00202370"/>
    <w:rsid w:val="00202447"/>
    <w:rsid w:val="00202684"/>
    <w:rsid w:val="002027B4"/>
    <w:rsid w:val="00202969"/>
    <w:rsid w:val="002030F9"/>
    <w:rsid w:val="00203541"/>
    <w:rsid w:val="0020356D"/>
    <w:rsid w:val="002038FB"/>
    <w:rsid w:val="00203BA4"/>
    <w:rsid w:val="00203CCD"/>
    <w:rsid w:val="00203F7C"/>
    <w:rsid w:val="00204264"/>
    <w:rsid w:val="002042C3"/>
    <w:rsid w:val="00204433"/>
    <w:rsid w:val="00204437"/>
    <w:rsid w:val="002045B3"/>
    <w:rsid w:val="002045BB"/>
    <w:rsid w:val="00204C0C"/>
    <w:rsid w:val="00205079"/>
    <w:rsid w:val="00205577"/>
    <w:rsid w:val="0020567A"/>
    <w:rsid w:val="00205746"/>
    <w:rsid w:val="002059CB"/>
    <w:rsid w:val="00205A73"/>
    <w:rsid w:val="00205F77"/>
    <w:rsid w:val="00205FF8"/>
    <w:rsid w:val="002065A2"/>
    <w:rsid w:val="00206A81"/>
    <w:rsid w:val="00206C74"/>
    <w:rsid w:val="00206F7D"/>
    <w:rsid w:val="00207093"/>
    <w:rsid w:val="00207438"/>
    <w:rsid w:val="00207493"/>
    <w:rsid w:val="002075A7"/>
    <w:rsid w:val="00207832"/>
    <w:rsid w:val="0020784B"/>
    <w:rsid w:val="002078D7"/>
    <w:rsid w:val="00207B4E"/>
    <w:rsid w:val="00210078"/>
    <w:rsid w:val="002101D2"/>
    <w:rsid w:val="002103D3"/>
    <w:rsid w:val="00210511"/>
    <w:rsid w:val="002105C9"/>
    <w:rsid w:val="00210719"/>
    <w:rsid w:val="002107CF"/>
    <w:rsid w:val="002109EF"/>
    <w:rsid w:val="00210D9A"/>
    <w:rsid w:val="00210F48"/>
    <w:rsid w:val="002112E0"/>
    <w:rsid w:val="0021159D"/>
    <w:rsid w:val="00211CAE"/>
    <w:rsid w:val="00211CC4"/>
    <w:rsid w:val="00211E92"/>
    <w:rsid w:val="00211EA7"/>
    <w:rsid w:val="002122E1"/>
    <w:rsid w:val="00212325"/>
    <w:rsid w:val="00212668"/>
    <w:rsid w:val="0021269B"/>
    <w:rsid w:val="0021271F"/>
    <w:rsid w:val="00212A1B"/>
    <w:rsid w:val="00212A28"/>
    <w:rsid w:val="00212ADD"/>
    <w:rsid w:val="00212C83"/>
    <w:rsid w:val="00212EAD"/>
    <w:rsid w:val="002130B1"/>
    <w:rsid w:val="00213207"/>
    <w:rsid w:val="00213439"/>
    <w:rsid w:val="002138CA"/>
    <w:rsid w:val="00213D20"/>
    <w:rsid w:val="00213F07"/>
    <w:rsid w:val="00213FFA"/>
    <w:rsid w:val="00214016"/>
    <w:rsid w:val="00214030"/>
    <w:rsid w:val="0021418D"/>
    <w:rsid w:val="002144B3"/>
    <w:rsid w:val="0021454D"/>
    <w:rsid w:val="0021496F"/>
    <w:rsid w:val="00214D3B"/>
    <w:rsid w:val="00214F57"/>
    <w:rsid w:val="00214FC6"/>
    <w:rsid w:val="00215005"/>
    <w:rsid w:val="00215157"/>
    <w:rsid w:val="0021527C"/>
    <w:rsid w:val="002152EA"/>
    <w:rsid w:val="00215385"/>
    <w:rsid w:val="00215386"/>
    <w:rsid w:val="0021599A"/>
    <w:rsid w:val="00215B3E"/>
    <w:rsid w:val="00215C35"/>
    <w:rsid w:val="00215F1F"/>
    <w:rsid w:val="002162D5"/>
    <w:rsid w:val="00216354"/>
    <w:rsid w:val="00216811"/>
    <w:rsid w:val="00216818"/>
    <w:rsid w:val="0021694C"/>
    <w:rsid w:val="00216BFF"/>
    <w:rsid w:val="00216C99"/>
    <w:rsid w:val="00217085"/>
    <w:rsid w:val="00217157"/>
    <w:rsid w:val="00217453"/>
    <w:rsid w:val="002175D8"/>
    <w:rsid w:val="002177FA"/>
    <w:rsid w:val="0021799A"/>
    <w:rsid w:val="00217A4F"/>
    <w:rsid w:val="00217AC5"/>
    <w:rsid w:val="00217BF3"/>
    <w:rsid w:val="00217D0D"/>
    <w:rsid w:val="002200CC"/>
    <w:rsid w:val="00220321"/>
    <w:rsid w:val="002208B3"/>
    <w:rsid w:val="00220E9C"/>
    <w:rsid w:val="002211F7"/>
    <w:rsid w:val="002213EB"/>
    <w:rsid w:val="0022183D"/>
    <w:rsid w:val="00221E7D"/>
    <w:rsid w:val="0022237C"/>
    <w:rsid w:val="002226D6"/>
    <w:rsid w:val="002227B3"/>
    <w:rsid w:val="00222AB5"/>
    <w:rsid w:val="00222ACD"/>
    <w:rsid w:val="00222C6B"/>
    <w:rsid w:val="00222DE1"/>
    <w:rsid w:val="00222F91"/>
    <w:rsid w:val="00223063"/>
    <w:rsid w:val="002230BD"/>
    <w:rsid w:val="002232A9"/>
    <w:rsid w:val="002236E3"/>
    <w:rsid w:val="00223778"/>
    <w:rsid w:val="0022389F"/>
    <w:rsid w:val="00223F12"/>
    <w:rsid w:val="00224154"/>
    <w:rsid w:val="00224229"/>
    <w:rsid w:val="0022494D"/>
    <w:rsid w:val="00224CDF"/>
    <w:rsid w:val="00224F7B"/>
    <w:rsid w:val="002250BF"/>
    <w:rsid w:val="00225128"/>
    <w:rsid w:val="0022546B"/>
    <w:rsid w:val="002255B0"/>
    <w:rsid w:val="0022562D"/>
    <w:rsid w:val="00225917"/>
    <w:rsid w:val="00225A53"/>
    <w:rsid w:val="00225CF3"/>
    <w:rsid w:val="00225DC4"/>
    <w:rsid w:val="002260CC"/>
    <w:rsid w:val="00226124"/>
    <w:rsid w:val="00226277"/>
    <w:rsid w:val="0022664B"/>
    <w:rsid w:val="002266A7"/>
    <w:rsid w:val="002268F7"/>
    <w:rsid w:val="0022693D"/>
    <w:rsid w:val="00226C98"/>
    <w:rsid w:val="00226CFE"/>
    <w:rsid w:val="00226E18"/>
    <w:rsid w:val="00226E5D"/>
    <w:rsid w:val="00226FB2"/>
    <w:rsid w:val="002270B7"/>
    <w:rsid w:val="002271F3"/>
    <w:rsid w:val="00227376"/>
    <w:rsid w:val="00227553"/>
    <w:rsid w:val="002275CC"/>
    <w:rsid w:val="002276DC"/>
    <w:rsid w:val="0022788C"/>
    <w:rsid w:val="00227A5F"/>
    <w:rsid w:val="00227D5A"/>
    <w:rsid w:val="00227E35"/>
    <w:rsid w:val="00230122"/>
    <w:rsid w:val="00230426"/>
    <w:rsid w:val="00230626"/>
    <w:rsid w:val="0023073B"/>
    <w:rsid w:val="002308A0"/>
    <w:rsid w:val="002309FF"/>
    <w:rsid w:val="00230BF5"/>
    <w:rsid w:val="00230D26"/>
    <w:rsid w:val="00231264"/>
    <w:rsid w:val="00231410"/>
    <w:rsid w:val="00231523"/>
    <w:rsid w:val="00231614"/>
    <w:rsid w:val="00231663"/>
    <w:rsid w:val="00231923"/>
    <w:rsid w:val="0023194F"/>
    <w:rsid w:val="00231DD0"/>
    <w:rsid w:val="00231FB9"/>
    <w:rsid w:val="0023224A"/>
    <w:rsid w:val="002324FB"/>
    <w:rsid w:val="00232551"/>
    <w:rsid w:val="00232985"/>
    <w:rsid w:val="00232A21"/>
    <w:rsid w:val="00232BCB"/>
    <w:rsid w:val="00232C68"/>
    <w:rsid w:val="00232D30"/>
    <w:rsid w:val="00232F8C"/>
    <w:rsid w:val="0023301F"/>
    <w:rsid w:val="0023306B"/>
    <w:rsid w:val="00233259"/>
    <w:rsid w:val="002332C7"/>
    <w:rsid w:val="0023352B"/>
    <w:rsid w:val="00233771"/>
    <w:rsid w:val="00233958"/>
    <w:rsid w:val="00233AA3"/>
    <w:rsid w:val="00233DF1"/>
    <w:rsid w:val="00233E5E"/>
    <w:rsid w:val="00233FA8"/>
    <w:rsid w:val="002342AF"/>
    <w:rsid w:val="002343B8"/>
    <w:rsid w:val="002343C5"/>
    <w:rsid w:val="0023440F"/>
    <w:rsid w:val="0023486D"/>
    <w:rsid w:val="00234D45"/>
    <w:rsid w:val="00234DDB"/>
    <w:rsid w:val="00235273"/>
    <w:rsid w:val="0023560F"/>
    <w:rsid w:val="00235B4D"/>
    <w:rsid w:val="00235E72"/>
    <w:rsid w:val="00235F8E"/>
    <w:rsid w:val="002363C3"/>
    <w:rsid w:val="002364FD"/>
    <w:rsid w:val="0023658B"/>
    <w:rsid w:val="002366B7"/>
    <w:rsid w:val="002369B5"/>
    <w:rsid w:val="002369F8"/>
    <w:rsid w:val="00236A5E"/>
    <w:rsid w:val="00236EB6"/>
    <w:rsid w:val="00236EDD"/>
    <w:rsid w:val="002372D6"/>
    <w:rsid w:val="0023737D"/>
    <w:rsid w:val="0023737F"/>
    <w:rsid w:val="002374F2"/>
    <w:rsid w:val="00237819"/>
    <w:rsid w:val="00237A09"/>
    <w:rsid w:val="00237A60"/>
    <w:rsid w:val="00237AED"/>
    <w:rsid w:val="00237E92"/>
    <w:rsid w:val="00237E9A"/>
    <w:rsid w:val="00240009"/>
    <w:rsid w:val="00240283"/>
    <w:rsid w:val="0024072E"/>
    <w:rsid w:val="00240AC9"/>
    <w:rsid w:val="00240C2C"/>
    <w:rsid w:val="00240E8F"/>
    <w:rsid w:val="00241076"/>
    <w:rsid w:val="002412CA"/>
    <w:rsid w:val="002413E9"/>
    <w:rsid w:val="00241478"/>
    <w:rsid w:val="002414B0"/>
    <w:rsid w:val="00241552"/>
    <w:rsid w:val="00241643"/>
    <w:rsid w:val="002418C0"/>
    <w:rsid w:val="00241961"/>
    <w:rsid w:val="00241A2C"/>
    <w:rsid w:val="00241CAF"/>
    <w:rsid w:val="00241D05"/>
    <w:rsid w:val="002424D9"/>
    <w:rsid w:val="002424EE"/>
    <w:rsid w:val="00242534"/>
    <w:rsid w:val="0024253A"/>
    <w:rsid w:val="002425F3"/>
    <w:rsid w:val="00242686"/>
    <w:rsid w:val="002428E2"/>
    <w:rsid w:val="00242B13"/>
    <w:rsid w:val="00242D37"/>
    <w:rsid w:val="002434DA"/>
    <w:rsid w:val="0024382A"/>
    <w:rsid w:val="002439FF"/>
    <w:rsid w:val="00243E39"/>
    <w:rsid w:val="00243EE6"/>
    <w:rsid w:val="0024403C"/>
    <w:rsid w:val="0024404F"/>
    <w:rsid w:val="002441ED"/>
    <w:rsid w:val="002442AC"/>
    <w:rsid w:val="0024450B"/>
    <w:rsid w:val="002447F4"/>
    <w:rsid w:val="00244AE8"/>
    <w:rsid w:val="00244E6A"/>
    <w:rsid w:val="00244F61"/>
    <w:rsid w:val="00245139"/>
    <w:rsid w:val="002452B3"/>
    <w:rsid w:val="002452C6"/>
    <w:rsid w:val="002452E6"/>
    <w:rsid w:val="00245423"/>
    <w:rsid w:val="002457C5"/>
    <w:rsid w:val="00245E06"/>
    <w:rsid w:val="00245E8C"/>
    <w:rsid w:val="002460AD"/>
    <w:rsid w:val="002460EA"/>
    <w:rsid w:val="0024628D"/>
    <w:rsid w:val="00246AC1"/>
    <w:rsid w:val="00246CDE"/>
    <w:rsid w:val="00246CE1"/>
    <w:rsid w:val="00246ECC"/>
    <w:rsid w:val="0024710E"/>
    <w:rsid w:val="0024797F"/>
    <w:rsid w:val="0024799D"/>
    <w:rsid w:val="00247AD2"/>
    <w:rsid w:val="00247AD4"/>
    <w:rsid w:val="00247CDF"/>
    <w:rsid w:val="00247D63"/>
    <w:rsid w:val="00247D77"/>
    <w:rsid w:val="00247DFE"/>
    <w:rsid w:val="00247E56"/>
    <w:rsid w:val="00247E9C"/>
    <w:rsid w:val="002500EF"/>
    <w:rsid w:val="00250162"/>
    <w:rsid w:val="00250339"/>
    <w:rsid w:val="002503DA"/>
    <w:rsid w:val="00250616"/>
    <w:rsid w:val="00250A86"/>
    <w:rsid w:val="00250CBA"/>
    <w:rsid w:val="00250E33"/>
    <w:rsid w:val="00250FB8"/>
    <w:rsid w:val="0025118A"/>
    <w:rsid w:val="002511DA"/>
    <w:rsid w:val="002511F4"/>
    <w:rsid w:val="002512CC"/>
    <w:rsid w:val="00251383"/>
    <w:rsid w:val="002513C1"/>
    <w:rsid w:val="00251548"/>
    <w:rsid w:val="002519B2"/>
    <w:rsid w:val="00251A30"/>
    <w:rsid w:val="00251D0E"/>
    <w:rsid w:val="00251D74"/>
    <w:rsid w:val="00251DEF"/>
    <w:rsid w:val="00252151"/>
    <w:rsid w:val="002522CD"/>
    <w:rsid w:val="002526ED"/>
    <w:rsid w:val="002528B7"/>
    <w:rsid w:val="00252AEA"/>
    <w:rsid w:val="00252D5E"/>
    <w:rsid w:val="00253111"/>
    <w:rsid w:val="0025357E"/>
    <w:rsid w:val="002537C7"/>
    <w:rsid w:val="00253960"/>
    <w:rsid w:val="00253C5A"/>
    <w:rsid w:val="00253DCA"/>
    <w:rsid w:val="00253EA9"/>
    <w:rsid w:val="00253F7D"/>
    <w:rsid w:val="0025420A"/>
    <w:rsid w:val="002542B5"/>
    <w:rsid w:val="00254317"/>
    <w:rsid w:val="002547A2"/>
    <w:rsid w:val="0025482F"/>
    <w:rsid w:val="00254830"/>
    <w:rsid w:val="00254973"/>
    <w:rsid w:val="00254B88"/>
    <w:rsid w:val="00254DAB"/>
    <w:rsid w:val="00254EED"/>
    <w:rsid w:val="00254F94"/>
    <w:rsid w:val="00255565"/>
    <w:rsid w:val="00255D1C"/>
    <w:rsid w:val="00255D5D"/>
    <w:rsid w:val="00255E02"/>
    <w:rsid w:val="00255F5D"/>
    <w:rsid w:val="00255FFE"/>
    <w:rsid w:val="00256035"/>
    <w:rsid w:val="00256041"/>
    <w:rsid w:val="0025604E"/>
    <w:rsid w:val="00256101"/>
    <w:rsid w:val="00256253"/>
    <w:rsid w:val="00256291"/>
    <w:rsid w:val="00256483"/>
    <w:rsid w:val="002566BC"/>
    <w:rsid w:val="00256707"/>
    <w:rsid w:val="00256A1C"/>
    <w:rsid w:val="00256B20"/>
    <w:rsid w:val="00256CF7"/>
    <w:rsid w:val="00256F0B"/>
    <w:rsid w:val="0025722A"/>
    <w:rsid w:val="00257510"/>
    <w:rsid w:val="00257672"/>
    <w:rsid w:val="00257815"/>
    <w:rsid w:val="00257B8C"/>
    <w:rsid w:val="00257DEE"/>
    <w:rsid w:val="00257E8D"/>
    <w:rsid w:val="002601A9"/>
    <w:rsid w:val="0026035A"/>
    <w:rsid w:val="0026080C"/>
    <w:rsid w:val="0026083B"/>
    <w:rsid w:val="00260912"/>
    <w:rsid w:val="00260C54"/>
    <w:rsid w:val="00260D59"/>
    <w:rsid w:val="00261668"/>
    <w:rsid w:val="002617AA"/>
    <w:rsid w:val="00261886"/>
    <w:rsid w:val="00261B4D"/>
    <w:rsid w:val="00261C8D"/>
    <w:rsid w:val="00261D24"/>
    <w:rsid w:val="00261D63"/>
    <w:rsid w:val="00261E5E"/>
    <w:rsid w:val="002620D8"/>
    <w:rsid w:val="00262323"/>
    <w:rsid w:val="00262434"/>
    <w:rsid w:val="002624EB"/>
    <w:rsid w:val="00262796"/>
    <w:rsid w:val="00263219"/>
    <w:rsid w:val="00263460"/>
    <w:rsid w:val="00263572"/>
    <w:rsid w:val="0026359D"/>
    <w:rsid w:val="002637F4"/>
    <w:rsid w:val="002639AE"/>
    <w:rsid w:val="00263B5D"/>
    <w:rsid w:val="00263BE5"/>
    <w:rsid w:val="00263E37"/>
    <w:rsid w:val="002642BD"/>
    <w:rsid w:val="00264332"/>
    <w:rsid w:val="0026458D"/>
    <w:rsid w:val="00264740"/>
    <w:rsid w:val="00264D45"/>
    <w:rsid w:val="00264DE6"/>
    <w:rsid w:val="00264DF8"/>
    <w:rsid w:val="00264F05"/>
    <w:rsid w:val="002650DB"/>
    <w:rsid w:val="00265257"/>
    <w:rsid w:val="002653FE"/>
    <w:rsid w:val="00265493"/>
    <w:rsid w:val="0026567B"/>
    <w:rsid w:val="0026575C"/>
    <w:rsid w:val="002659BC"/>
    <w:rsid w:val="00265B8A"/>
    <w:rsid w:val="00265DE6"/>
    <w:rsid w:val="00266124"/>
    <w:rsid w:val="002662AA"/>
    <w:rsid w:val="00266368"/>
    <w:rsid w:val="00266620"/>
    <w:rsid w:val="0026667E"/>
    <w:rsid w:val="002668F1"/>
    <w:rsid w:val="0026691F"/>
    <w:rsid w:val="002669D7"/>
    <w:rsid w:val="00266C67"/>
    <w:rsid w:val="00266D84"/>
    <w:rsid w:val="00266DC2"/>
    <w:rsid w:val="00267110"/>
    <w:rsid w:val="002671CF"/>
    <w:rsid w:val="00267C46"/>
    <w:rsid w:val="00267F2C"/>
    <w:rsid w:val="002700D6"/>
    <w:rsid w:val="0027035A"/>
    <w:rsid w:val="002704B1"/>
    <w:rsid w:val="00270562"/>
    <w:rsid w:val="002707E4"/>
    <w:rsid w:val="00270930"/>
    <w:rsid w:val="00270D8C"/>
    <w:rsid w:val="00270F6E"/>
    <w:rsid w:val="00271094"/>
    <w:rsid w:val="0027116F"/>
    <w:rsid w:val="002713F4"/>
    <w:rsid w:val="002717BA"/>
    <w:rsid w:val="00271A93"/>
    <w:rsid w:val="00271CC1"/>
    <w:rsid w:val="00271E59"/>
    <w:rsid w:val="00271FBA"/>
    <w:rsid w:val="00271FFE"/>
    <w:rsid w:val="00272022"/>
    <w:rsid w:val="00272326"/>
    <w:rsid w:val="002724EA"/>
    <w:rsid w:val="002725BA"/>
    <w:rsid w:val="002725FC"/>
    <w:rsid w:val="002728BA"/>
    <w:rsid w:val="002728E7"/>
    <w:rsid w:val="00272EAA"/>
    <w:rsid w:val="00273446"/>
    <w:rsid w:val="00273452"/>
    <w:rsid w:val="002736CD"/>
    <w:rsid w:val="002739E6"/>
    <w:rsid w:val="00273BEE"/>
    <w:rsid w:val="00273DA5"/>
    <w:rsid w:val="00273F2F"/>
    <w:rsid w:val="002741B3"/>
    <w:rsid w:val="002746F7"/>
    <w:rsid w:val="002747FF"/>
    <w:rsid w:val="00274CC5"/>
    <w:rsid w:val="00274D2C"/>
    <w:rsid w:val="00275154"/>
    <w:rsid w:val="00275365"/>
    <w:rsid w:val="002754B6"/>
    <w:rsid w:val="00275878"/>
    <w:rsid w:val="00275892"/>
    <w:rsid w:val="0027592E"/>
    <w:rsid w:val="002759EA"/>
    <w:rsid w:val="00275A80"/>
    <w:rsid w:val="00275B02"/>
    <w:rsid w:val="00275B75"/>
    <w:rsid w:val="00275D92"/>
    <w:rsid w:val="00275EBC"/>
    <w:rsid w:val="00275EC9"/>
    <w:rsid w:val="00275F33"/>
    <w:rsid w:val="00276138"/>
    <w:rsid w:val="00276171"/>
    <w:rsid w:val="00276259"/>
    <w:rsid w:val="002762BE"/>
    <w:rsid w:val="0027638F"/>
    <w:rsid w:val="002763B6"/>
    <w:rsid w:val="002764E0"/>
    <w:rsid w:val="00276567"/>
    <w:rsid w:val="0027663D"/>
    <w:rsid w:val="002768B4"/>
    <w:rsid w:val="002768E9"/>
    <w:rsid w:val="00276942"/>
    <w:rsid w:val="00276C8E"/>
    <w:rsid w:val="00276E8C"/>
    <w:rsid w:val="00276F01"/>
    <w:rsid w:val="0027735E"/>
    <w:rsid w:val="00277391"/>
    <w:rsid w:val="0027752D"/>
    <w:rsid w:val="0027756F"/>
    <w:rsid w:val="002776FD"/>
    <w:rsid w:val="00277841"/>
    <w:rsid w:val="002779A6"/>
    <w:rsid w:val="00277B5D"/>
    <w:rsid w:val="00277B64"/>
    <w:rsid w:val="00277DBF"/>
    <w:rsid w:val="00277E0F"/>
    <w:rsid w:val="00277E43"/>
    <w:rsid w:val="00277F01"/>
    <w:rsid w:val="002801D9"/>
    <w:rsid w:val="0028072C"/>
    <w:rsid w:val="00280774"/>
    <w:rsid w:val="002808A2"/>
    <w:rsid w:val="00280932"/>
    <w:rsid w:val="00280977"/>
    <w:rsid w:val="00280AF8"/>
    <w:rsid w:val="00280D07"/>
    <w:rsid w:val="00280D75"/>
    <w:rsid w:val="00280E13"/>
    <w:rsid w:val="00280E16"/>
    <w:rsid w:val="00280E29"/>
    <w:rsid w:val="00280EE2"/>
    <w:rsid w:val="00281093"/>
    <w:rsid w:val="00281331"/>
    <w:rsid w:val="002814BA"/>
    <w:rsid w:val="002817C2"/>
    <w:rsid w:val="00281847"/>
    <w:rsid w:val="0028191B"/>
    <w:rsid w:val="00281921"/>
    <w:rsid w:val="00281C34"/>
    <w:rsid w:val="00281C59"/>
    <w:rsid w:val="00282093"/>
    <w:rsid w:val="00282407"/>
    <w:rsid w:val="00282552"/>
    <w:rsid w:val="0028263E"/>
    <w:rsid w:val="002827A4"/>
    <w:rsid w:val="00282884"/>
    <w:rsid w:val="002828B7"/>
    <w:rsid w:val="00282E79"/>
    <w:rsid w:val="00282F5F"/>
    <w:rsid w:val="0028312C"/>
    <w:rsid w:val="002834D8"/>
    <w:rsid w:val="0028360C"/>
    <w:rsid w:val="00283781"/>
    <w:rsid w:val="00283786"/>
    <w:rsid w:val="00283794"/>
    <w:rsid w:val="002838F9"/>
    <w:rsid w:val="00283959"/>
    <w:rsid w:val="00283986"/>
    <w:rsid w:val="00283C60"/>
    <w:rsid w:val="00283E09"/>
    <w:rsid w:val="0028401C"/>
    <w:rsid w:val="00284181"/>
    <w:rsid w:val="00284669"/>
    <w:rsid w:val="0028468A"/>
    <w:rsid w:val="00284799"/>
    <w:rsid w:val="00284892"/>
    <w:rsid w:val="00284A00"/>
    <w:rsid w:val="00284DFE"/>
    <w:rsid w:val="00284E1A"/>
    <w:rsid w:val="00284EE1"/>
    <w:rsid w:val="00285073"/>
    <w:rsid w:val="0028584E"/>
    <w:rsid w:val="00285AE0"/>
    <w:rsid w:val="00285DED"/>
    <w:rsid w:val="002860D0"/>
    <w:rsid w:val="0028619B"/>
    <w:rsid w:val="00286380"/>
    <w:rsid w:val="002863ED"/>
    <w:rsid w:val="0028652B"/>
    <w:rsid w:val="00286AB3"/>
    <w:rsid w:val="00286FBF"/>
    <w:rsid w:val="00287310"/>
    <w:rsid w:val="00287416"/>
    <w:rsid w:val="002874B9"/>
    <w:rsid w:val="0028757C"/>
    <w:rsid w:val="002875D5"/>
    <w:rsid w:val="00287738"/>
    <w:rsid w:val="00287895"/>
    <w:rsid w:val="00287B1C"/>
    <w:rsid w:val="00287D1A"/>
    <w:rsid w:val="00287D80"/>
    <w:rsid w:val="00287E4C"/>
    <w:rsid w:val="00287FAC"/>
    <w:rsid w:val="002900CB"/>
    <w:rsid w:val="0029043D"/>
    <w:rsid w:val="002904E6"/>
    <w:rsid w:val="002905CC"/>
    <w:rsid w:val="002905E8"/>
    <w:rsid w:val="002905FE"/>
    <w:rsid w:val="00290601"/>
    <w:rsid w:val="0029069B"/>
    <w:rsid w:val="0029080A"/>
    <w:rsid w:val="00290A99"/>
    <w:rsid w:val="00291024"/>
    <w:rsid w:val="00291215"/>
    <w:rsid w:val="002913E9"/>
    <w:rsid w:val="002914C2"/>
    <w:rsid w:val="0029161C"/>
    <w:rsid w:val="002916A7"/>
    <w:rsid w:val="002918C5"/>
    <w:rsid w:val="00291915"/>
    <w:rsid w:val="002919F5"/>
    <w:rsid w:val="00291BC9"/>
    <w:rsid w:val="00291F11"/>
    <w:rsid w:val="00291F72"/>
    <w:rsid w:val="0029203E"/>
    <w:rsid w:val="002921A4"/>
    <w:rsid w:val="00292704"/>
    <w:rsid w:val="002927E4"/>
    <w:rsid w:val="00292CA9"/>
    <w:rsid w:val="00292D56"/>
    <w:rsid w:val="00293585"/>
    <w:rsid w:val="0029379E"/>
    <w:rsid w:val="002937BC"/>
    <w:rsid w:val="0029384C"/>
    <w:rsid w:val="00293B67"/>
    <w:rsid w:val="00293BB1"/>
    <w:rsid w:val="00293BB9"/>
    <w:rsid w:val="00293D36"/>
    <w:rsid w:val="00293DD8"/>
    <w:rsid w:val="00293E30"/>
    <w:rsid w:val="002943CE"/>
    <w:rsid w:val="0029471F"/>
    <w:rsid w:val="00294B50"/>
    <w:rsid w:val="00294BD8"/>
    <w:rsid w:val="00294EC0"/>
    <w:rsid w:val="00294F18"/>
    <w:rsid w:val="00295099"/>
    <w:rsid w:val="002950FD"/>
    <w:rsid w:val="002953B7"/>
    <w:rsid w:val="002954E2"/>
    <w:rsid w:val="00295713"/>
    <w:rsid w:val="0029573D"/>
    <w:rsid w:val="002958F3"/>
    <w:rsid w:val="00295949"/>
    <w:rsid w:val="00295966"/>
    <w:rsid w:val="00295BAC"/>
    <w:rsid w:val="00295C8C"/>
    <w:rsid w:val="00295E27"/>
    <w:rsid w:val="002962D0"/>
    <w:rsid w:val="00296373"/>
    <w:rsid w:val="002963B5"/>
    <w:rsid w:val="0029650A"/>
    <w:rsid w:val="0029657E"/>
    <w:rsid w:val="0029677E"/>
    <w:rsid w:val="00296955"/>
    <w:rsid w:val="00296F27"/>
    <w:rsid w:val="00296F4E"/>
    <w:rsid w:val="002970D0"/>
    <w:rsid w:val="002971E8"/>
    <w:rsid w:val="002975A2"/>
    <w:rsid w:val="002975C9"/>
    <w:rsid w:val="00297CAE"/>
    <w:rsid w:val="00297E57"/>
    <w:rsid w:val="00297FEF"/>
    <w:rsid w:val="002A00E3"/>
    <w:rsid w:val="002A019B"/>
    <w:rsid w:val="002A073B"/>
    <w:rsid w:val="002A0BFB"/>
    <w:rsid w:val="002A0CFC"/>
    <w:rsid w:val="002A0D7A"/>
    <w:rsid w:val="002A10B1"/>
    <w:rsid w:val="002A10D1"/>
    <w:rsid w:val="002A1212"/>
    <w:rsid w:val="002A13BA"/>
    <w:rsid w:val="002A1BE6"/>
    <w:rsid w:val="002A220F"/>
    <w:rsid w:val="002A274F"/>
    <w:rsid w:val="002A2D15"/>
    <w:rsid w:val="002A314B"/>
    <w:rsid w:val="002A3239"/>
    <w:rsid w:val="002A32B3"/>
    <w:rsid w:val="002A33BD"/>
    <w:rsid w:val="002A365C"/>
    <w:rsid w:val="002A3763"/>
    <w:rsid w:val="002A3A67"/>
    <w:rsid w:val="002A3B92"/>
    <w:rsid w:val="002A3C51"/>
    <w:rsid w:val="002A3D59"/>
    <w:rsid w:val="002A3DEB"/>
    <w:rsid w:val="002A3FD4"/>
    <w:rsid w:val="002A4079"/>
    <w:rsid w:val="002A40A9"/>
    <w:rsid w:val="002A43B9"/>
    <w:rsid w:val="002A459C"/>
    <w:rsid w:val="002A468E"/>
    <w:rsid w:val="002A46B8"/>
    <w:rsid w:val="002A46DB"/>
    <w:rsid w:val="002A4A9D"/>
    <w:rsid w:val="002A4C85"/>
    <w:rsid w:val="002A4DBE"/>
    <w:rsid w:val="002A5288"/>
    <w:rsid w:val="002A535B"/>
    <w:rsid w:val="002A5400"/>
    <w:rsid w:val="002A54EC"/>
    <w:rsid w:val="002A56A9"/>
    <w:rsid w:val="002A5900"/>
    <w:rsid w:val="002A5D35"/>
    <w:rsid w:val="002A5EAA"/>
    <w:rsid w:val="002A5F49"/>
    <w:rsid w:val="002A60E5"/>
    <w:rsid w:val="002A61F9"/>
    <w:rsid w:val="002A6201"/>
    <w:rsid w:val="002A6524"/>
    <w:rsid w:val="002A655C"/>
    <w:rsid w:val="002A67B1"/>
    <w:rsid w:val="002A6A6E"/>
    <w:rsid w:val="002A6E4B"/>
    <w:rsid w:val="002A6E65"/>
    <w:rsid w:val="002A73D0"/>
    <w:rsid w:val="002A7545"/>
    <w:rsid w:val="002A7937"/>
    <w:rsid w:val="002A7D03"/>
    <w:rsid w:val="002B00BF"/>
    <w:rsid w:val="002B02C3"/>
    <w:rsid w:val="002B0364"/>
    <w:rsid w:val="002B04AE"/>
    <w:rsid w:val="002B0634"/>
    <w:rsid w:val="002B0AAF"/>
    <w:rsid w:val="002B0FB9"/>
    <w:rsid w:val="002B0FFB"/>
    <w:rsid w:val="002B121F"/>
    <w:rsid w:val="002B1268"/>
    <w:rsid w:val="002B1475"/>
    <w:rsid w:val="002B1B86"/>
    <w:rsid w:val="002B1DF7"/>
    <w:rsid w:val="002B21DC"/>
    <w:rsid w:val="002B2B69"/>
    <w:rsid w:val="002B2D91"/>
    <w:rsid w:val="002B2E54"/>
    <w:rsid w:val="002B304F"/>
    <w:rsid w:val="002B3056"/>
    <w:rsid w:val="002B33DB"/>
    <w:rsid w:val="002B356C"/>
    <w:rsid w:val="002B395B"/>
    <w:rsid w:val="002B3A63"/>
    <w:rsid w:val="002B3C36"/>
    <w:rsid w:val="002B4097"/>
    <w:rsid w:val="002B44C5"/>
    <w:rsid w:val="002B4591"/>
    <w:rsid w:val="002B46B3"/>
    <w:rsid w:val="002B4C3E"/>
    <w:rsid w:val="002B4EB3"/>
    <w:rsid w:val="002B5688"/>
    <w:rsid w:val="002B5689"/>
    <w:rsid w:val="002B5836"/>
    <w:rsid w:val="002B584B"/>
    <w:rsid w:val="002B5C29"/>
    <w:rsid w:val="002B5CE7"/>
    <w:rsid w:val="002B5E7F"/>
    <w:rsid w:val="002B6010"/>
    <w:rsid w:val="002B601F"/>
    <w:rsid w:val="002B6071"/>
    <w:rsid w:val="002B6228"/>
    <w:rsid w:val="002B6531"/>
    <w:rsid w:val="002B6565"/>
    <w:rsid w:val="002B6738"/>
    <w:rsid w:val="002B680E"/>
    <w:rsid w:val="002B6A17"/>
    <w:rsid w:val="002B6AA7"/>
    <w:rsid w:val="002B6C1D"/>
    <w:rsid w:val="002B6CA7"/>
    <w:rsid w:val="002B6EA4"/>
    <w:rsid w:val="002B6FA0"/>
    <w:rsid w:val="002B727D"/>
    <w:rsid w:val="002B7505"/>
    <w:rsid w:val="002B7597"/>
    <w:rsid w:val="002B7655"/>
    <w:rsid w:val="002B7986"/>
    <w:rsid w:val="002B7AB7"/>
    <w:rsid w:val="002B7DC5"/>
    <w:rsid w:val="002B7F14"/>
    <w:rsid w:val="002B7FF1"/>
    <w:rsid w:val="002C01EC"/>
    <w:rsid w:val="002C03A3"/>
    <w:rsid w:val="002C056B"/>
    <w:rsid w:val="002C0918"/>
    <w:rsid w:val="002C0942"/>
    <w:rsid w:val="002C0CC1"/>
    <w:rsid w:val="002C0F8A"/>
    <w:rsid w:val="002C1197"/>
    <w:rsid w:val="002C1463"/>
    <w:rsid w:val="002C14A0"/>
    <w:rsid w:val="002C14BE"/>
    <w:rsid w:val="002C15EE"/>
    <w:rsid w:val="002C16D8"/>
    <w:rsid w:val="002C1977"/>
    <w:rsid w:val="002C19AF"/>
    <w:rsid w:val="002C266B"/>
    <w:rsid w:val="002C2796"/>
    <w:rsid w:val="002C27EA"/>
    <w:rsid w:val="002C27F5"/>
    <w:rsid w:val="002C2BD2"/>
    <w:rsid w:val="002C39F3"/>
    <w:rsid w:val="002C3A3C"/>
    <w:rsid w:val="002C3A43"/>
    <w:rsid w:val="002C3A65"/>
    <w:rsid w:val="002C3B05"/>
    <w:rsid w:val="002C3D3D"/>
    <w:rsid w:val="002C40DE"/>
    <w:rsid w:val="002C40DF"/>
    <w:rsid w:val="002C40E6"/>
    <w:rsid w:val="002C44EB"/>
    <w:rsid w:val="002C45D2"/>
    <w:rsid w:val="002C4997"/>
    <w:rsid w:val="002C49DE"/>
    <w:rsid w:val="002C4A11"/>
    <w:rsid w:val="002C4A92"/>
    <w:rsid w:val="002C4B5D"/>
    <w:rsid w:val="002C527B"/>
    <w:rsid w:val="002C5468"/>
    <w:rsid w:val="002C57BC"/>
    <w:rsid w:val="002C5ADE"/>
    <w:rsid w:val="002C5B1B"/>
    <w:rsid w:val="002C605B"/>
    <w:rsid w:val="002C623F"/>
    <w:rsid w:val="002C6303"/>
    <w:rsid w:val="002C635F"/>
    <w:rsid w:val="002C638F"/>
    <w:rsid w:val="002C6435"/>
    <w:rsid w:val="002C6626"/>
    <w:rsid w:val="002C68B0"/>
    <w:rsid w:val="002C6FF6"/>
    <w:rsid w:val="002C723A"/>
    <w:rsid w:val="002C752D"/>
    <w:rsid w:val="002C7A48"/>
    <w:rsid w:val="002C7CDC"/>
    <w:rsid w:val="002C7E80"/>
    <w:rsid w:val="002D00AC"/>
    <w:rsid w:val="002D0169"/>
    <w:rsid w:val="002D0218"/>
    <w:rsid w:val="002D0239"/>
    <w:rsid w:val="002D0670"/>
    <w:rsid w:val="002D0726"/>
    <w:rsid w:val="002D0B93"/>
    <w:rsid w:val="002D0FB7"/>
    <w:rsid w:val="002D10F0"/>
    <w:rsid w:val="002D13BE"/>
    <w:rsid w:val="002D181E"/>
    <w:rsid w:val="002D18BB"/>
    <w:rsid w:val="002D1971"/>
    <w:rsid w:val="002D1972"/>
    <w:rsid w:val="002D1C98"/>
    <w:rsid w:val="002D1DBE"/>
    <w:rsid w:val="002D1E4B"/>
    <w:rsid w:val="002D202F"/>
    <w:rsid w:val="002D2167"/>
    <w:rsid w:val="002D26F8"/>
    <w:rsid w:val="002D2804"/>
    <w:rsid w:val="002D2B52"/>
    <w:rsid w:val="002D2EF3"/>
    <w:rsid w:val="002D2F7D"/>
    <w:rsid w:val="002D3464"/>
    <w:rsid w:val="002D3539"/>
    <w:rsid w:val="002D38FB"/>
    <w:rsid w:val="002D39A8"/>
    <w:rsid w:val="002D3B72"/>
    <w:rsid w:val="002D3BCF"/>
    <w:rsid w:val="002D3CCC"/>
    <w:rsid w:val="002D3F3E"/>
    <w:rsid w:val="002D3FA7"/>
    <w:rsid w:val="002D46DF"/>
    <w:rsid w:val="002D4979"/>
    <w:rsid w:val="002D4D61"/>
    <w:rsid w:val="002D4E99"/>
    <w:rsid w:val="002D4F88"/>
    <w:rsid w:val="002D4FB7"/>
    <w:rsid w:val="002D5042"/>
    <w:rsid w:val="002D52BD"/>
    <w:rsid w:val="002D531F"/>
    <w:rsid w:val="002D5537"/>
    <w:rsid w:val="002D55F3"/>
    <w:rsid w:val="002D567D"/>
    <w:rsid w:val="002D581E"/>
    <w:rsid w:val="002D6100"/>
    <w:rsid w:val="002D6150"/>
    <w:rsid w:val="002D621F"/>
    <w:rsid w:val="002D6226"/>
    <w:rsid w:val="002D62A9"/>
    <w:rsid w:val="002D6355"/>
    <w:rsid w:val="002D677A"/>
    <w:rsid w:val="002D67E1"/>
    <w:rsid w:val="002D6806"/>
    <w:rsid w:val="002D69A4"/>
    <w:rsid w:val="002D6CE5"/>
    <w:rsid w:val="002D6E6A"/>
    <w:rsid w:val="002D7501"/>
    <w:rsid w:val="002D7723"/>
    <w:rsid w:val="002D7754"/>
    <w:rsid w:val="002D7925"/>
    <w:rsid w:val="002E0097"/>
    <w:rsid w:val="002E02BE"/>
    <w:rsid w:val="002E02C1"/>
    <w:rsid w:val="002E02EE"/>
    <w:rsid w:val="002E03B1"/>
    <w:rsid w:val="002E03FC"/>
    <w:rsid w:val="002E0719"/>
    <w:rsid w:val="002E0790"/>
    <w:rsid w:val="002E07D0"/>
    <w:rsid w:val="002E0996"/>
    <w:rsid w:val="002E0BAE"/>
    <w:rsid w:val="002E0C94"/>
    <w:rsid w:val="002E0F51"/>
    <w:rsid w:val="002E0F55"/>
    <w:rsid w:val="002E0F65"/>
    <w:rsid w:val="002E1052"/>
    <w:rsid w:val="002E1127"/>
    <w:rsid w:val="002E180B"/>
    <w:rsid w:val="002E1995"/>
    <w:rsid w:val="002E1C95"/>
    <w:rsid w:val="002E1D75"/>
    <w:rsid w:val="002E1D9E"/>
    <w:rsid w:val="002E1DF7"/>
    <w:rsid w:val="002E2076"/>
    <w:rsid w:val="002E22AC"/>
    <w:rsid w:val="002E23AB"/>
    <w:rsid w:val="002E2435"/>
    <w:rsid w:val="002E2511"/>
    <w:rsid w:val="002E2531"/>
    <w:rsid w:val="002E2612"/>
    <w:rsid w:val="002E2625"/>
    <w:rsid w:val="002E29A9"/>
    <w:rsid w:val="002E2A2B"/>
    <w:rsid w:val="002E2AC8"/>
    <w:rsid w:val="002E2AED"/>
    <w:rsid w:val="002E2B7A"/>
    <w:rsid w:val="002E2D80"/>
    <w:rsid w:val="002E2E9B"/>
    <w:rsid w:val="002E2F65"/>
    <w:rsid w:val="002E3133"/>
    <w:rsid w:val="002E3144"/>
    <w:rsid w:val="002E34D7"/>
    <w:rsid w:val="002E3777"/>
    <w:rsid w:val="002E3D6A"/>
    <w:rsid w:val="002E3E5D"/>
    <w:rsid w:val="002E3FE7"/>
    <w:rsid w:val="002E40A5"/>
    <w:rsid w:val="002E40DC"/>
    <w:rsid w:val="002E4244"/>
    <w:rsid w:val="002E445A"/>
    <w:rsid w:val="002E4551"/>
    <w:rsid w:val="002E4815"/>
    <w:rsid w:val="002E4F2B"/>
    <w:rsid w:val="002E50AB"/>
    <w:rsid w:val="002E5273"/>
    <w:rsid w:val="002E53BD"/>
    <w:rsid w:val="002E58AF"/>
    <w:rsid w:val="002E599F"/>
    <w:rsid w:val="002E5ADF"/>
    <w:rsid w:val="002E5BE2"/>
    <w:rsid w:val="002E5C18"/>
    <w:rsid w:val="002E5D5D"/>
    <w:rsid w:val="002E5EB8"/>
    <w:rsid w:val="002E5EC4"/>
    <w:rsid w:val="002E6092"/>
    <w:rsid w:val="002E6145"/>
    <w:rsid w:val="002E61DC"/>
    <w:rsid w:val="002E6507"/>
    <w:rsid w:val="002E6513"/>
    <w:rsid w:val="002E65AF"/>
    <w:rsid w:val="002E6637"/>
    <w:rsid w:val="002E68F9"/>
    <w:rsid w:val="002E6F90"/>
    <w:rsid w:val="002E7090"/>
    <w:rsid w:val="002E713D"/>
    <w:rsid w:val="002E72AA"/>
    <w:rsid w:val="002E7355"/>
    <w:rsid w:val="002E7572"/>
    <w:rsid w:val="002E75A0"/>
    <w:rsid w:val="002E7722"/>
    <w:rsid w:val="002E7801"/>
    <w:rsid w:val="002E7A2F"/>
    <w:rsid w:val="002E7C97"/>
    <w:rsid w:val="002E7CAA"/>
    <w:rsid w:val="002E7DA2"/>
    <w:rsid w:val="002E7DA5"/>
    <w:rsid w:val="002F014B"/>
    <w:rsid w:val="002F0169"/>
    <w:rsid w:val="002F03AB"/>
    <w:rsid w:val="002F04C9"/>
    <w:rsid w:val="002F0E65"/>
    <w:rsid w:val="002F0EDA"/>
    <w:rsid w:val="002F0F43"/>
    <w:rsid w:val="002F0F9B"/>
    <w:rsid w:val="002F1083"/>
    <w:rsid w:val="002F14FA"/>
    <w:rsid w:val="002F1713"/>
    <w:rsid w:val="002F178D"/>
    <w:rsid w:val="002F1881"/>
    <w:rsid w:val="002F1A04"/>
    <w:rsid w:val="002F1AD7"/>
    <w:rsid w:val="002F1F91"/>
    <w:rsid w:val="002F21B0"/>
    <w:rsid w:val="002F21F9"/>
    <w:rsid w:val="002F289D"/>
    <w:rsid w:val="002F2952"/>
    <w:rsid w:val="002F29A1"/>
    <w:rsid w:val="002F2AA1"/>
    <w:rsid w:val="002F2B3F"/>
    <w:rsid w:val="002F2C79"/>
    <w:rsid w:val="002F2C97"/>
    <w:rsid w:val="002F2D40"/>
    <w:rsid w:val="002F2E67"/>
    <w:rsid w:val="002F2F93"/>
    <w:rsid w:val="002F2FB9"/>
    <w:rsid w:val="002F31D3"/>
    <w:rsid w:val="002F3271"/>
    <w:rsid w:val="002F3D97"/>
    <w:rsid w:val="002F3DC5"/>
    <w:rsid w:val="002F4209"/>
    <w:rsid w:val="002F47FA"/>
    <w:rsid w:val="002F4837"/>
    <w:rsid w:val="002F488E"/>
    <w:rsid w:val="002F48B8"/>
    <w:rsid w:val="002F4982"/>
    <w:rsid w:val="002F4AE7"/>
    <w:rsid w:val="002F4BDB"/>
    <w:rsid w:val="002F50F5"/>
    <w:rsid w:val="002F513C"/>
    <w:rsid w:val="002F52B0"/>
    <w:rsid w:val="002F54F8"/>
    <w:rsid w:val="002F556C"/>
    <w:rsid w:val="002F560D"/>
    <w:rsid w:val="002F5958"/>
    <w:rsid w:val="002F5CD1"/>
    <w:rsid w:val="002F6204"/>
    <w:rsid w:val="002F6537"/>
    <w:rsid w:val="002F67CA"/>
    <w:rsid w:val="002F6BA1"/>
    <w:rsid w:val="002F6BD1"/>
    <w:rsid w:val="002F6EFF"/>
    <w:rsid w:val="002F714F"/>
    <w:rsid w:val="002F7BE4"/>
    <w:rsid w:val="00300070"/>
    <w:rsid w:val="00300477"/>
    <w:rsid w:val="0030064E"/>
    <w:rsid w:val="00300A3E"/>
    <w:rsid w:val="00300F36"/>
    <w:rsid w:val="003010D6"/>
    <w:rsid w:val="003014EE"/>
    <w:rsid w:val="0030159E"/>
    <w:rsid w:val="003017ED"/>
    <w:rsid w:val="00301EAA"/>
    <w:rsid w:val="003021D3"/>
    <w:rsid w:val="0030223A"/>
    <w:rsid w:val="003023E8"/>
    <w:rsid w:val="00302795"/>
    <w:rsid w:val="00302D63"/>
    <w:rsid w:val="00302DC4"/>
    <w:rsid w:val="00302DCE"/>
    <w:rsid w:val="00302E48"/>
    <w:rsid w:val="00302E5A"/>
    <w:rsid w:val="00303295"/>
    <w:rsid w:val="003034BC"/>
    <w:rsid w:val="003035C0"/>
    <w:rsid w:val="0030370F"/>
    <w:rsid w:val="0030390E"/>
    <w:rsid w:val="00303BAD"/>
    <w:rsid w:val="00303F53"/>
    <w:rsid w:val="00304180"/>
    <w:rsid w:val="003041F4"/>
    <w:rsid w:val="00304621"/>
    <w:rsid w:val="00304823"/>
    <w:rsid w:val="00304B72"/>
    <w:rsid w:val="00304C0A"/>
    <w:rsid w:val="003052F3"/>
    <w:rsid w:val="003053D3"/>
    <w:rsid w:val="00305434"/>
    <w:rsid w:val="003055DB"/>
    <w:rsid w:val="003056E4"/>
    <w:rsid w:val="003057AD"/>
    <w:rsid w:val="00305972"/>
    <w:rsid w:val="003059CB"/>
    <w:rsid w:val="00305A50"/>
    <w:rsid w:val="00305E61"/>
    <w:rsid w:val="00305EC2"/>
    <w:rsid w:val="00305FAE"/>
    <w:rsid w:val="003065DD"/>
    <w:rsid w:val="00306716"/>
    <w:rsid w:val="00306732"/>
    <w:rsid w:val="003068B3"/>
    <w:rsid w:val="0030693B"/>
    <w:rsid w:val="00306BED"/>
    <w:rsid w:val="00306D67"/>
    <w:rsid w:val="00306D8F"/>
    <w:rsid w:val="00306DFB"/>
    <w:rsid w:val="00306E76"/>
    <w:rsid w:val="0030706B"/>
    <w:rsid w:val="00307086"/>
    <w:rsid w:val="003070DE"/>
    <w:rsid w:val="003071C8"/>
    <w:rsid w:val="00307329"/>
    <w:rsid w:val="0030738D"/>
    <w:rsid w:val="0030746A"/>
    <w:rsid w:val="003075E8"/>
    <w:rsid w:val="0030773D"/>
    <w:rsid w:val="0030787C"/>
    <w:rsid w:val="00307965"/>
    <w:rsid w:val="00307AA1"/>
    <w:rsid w:val="00307AFB"/>
    <w:rsid w:val="00307C7C"/>
    <w:rsid w:val="003100DE"/>
    <w:rsid w:val="00310108"/>
    <w:rsid w:val="00310243"/>
    <w:rsid w:val="00310369"/>
    <w:rsid w:val="0031053A"/>
    <w:rsid w:val="003105BE"/>
    <w:rsid w:val="0031063B"/>
    <w:rsid w:val="003108B2"/>
    <w:rsid w:val="00310A80"/>
    <w:rsid w:val="00310AE0"/>
    <w:rsid w:val="00310C4C"/>
    <w:rsid w:val="00310CCB"/>
    <w:rsid w:val="00310E4D"/>
    <w:rsid w:val="003112B6"/>
    <w:rsid w:val="0031132D"/>
    <w:rsid w:val="00311579"/>
    <w:rsid w:val="00311FF0"/>
    <w:rsid w:val="00312063"/>
    <w:rsid w:val="003122C7"/>
    <w:rsid w:val="003125FB"/>
    <w:rsid w:val="003129CC"/>
    <w:rsid w:val="00312C56"/>
    <w:rsid w:val="00312D84"/>
    <w:rsid w:val="00312F22"/>
    <w:rsid w:val="0031315F"/>
    <w:rsid w:val="00313332"/>
    <w:rsid w:val="00313545"/>
    <w:rsid w:val="00313733"/>
    <w:rsid w:val="003138B4"/>
    <w:rsid w:val="00313979"/>
    <w:rsid w:val="00313D77"/>
    <w:rsid w:val="00313EAC"/>
    <w:rsid w:val="00313FBA"/>
    <w:rsid w:val="00314082"/>
    <w:rsid w:val="00314530"/>
    <w:rsid w:val="003145C2"/>
    <w:rsid w:val="0031463A"/>
    <w:rsid w:val="003146B5"/>
    <w:rsid w:val="00314871"/>
    <w:rsid w:val="003149F2"/>
    <w:rsid w:val="00314EB5"/>
    <w:rsid w:val="003151BB"/>
    <w:rsid w:val="003151E0"/>
    <w:rsid w:val="00315346"/>
    <w:rsid w:val="003153FB"/>
    <w:rsid w:val="003157A0"/>
    <w:rsid w:val="003157E2"/>
    <w:rsid w:val="00315938"/>
    <w:rsid w:val="00315A73"/>
    <w:rsid w:val="00315A74"/>
    <w:rsid w:val="00315B00"/>
    <w:rsid w:val="00316004"/>
    <w:rsid w:val="0031610C"/>
    <w:rsid w:val="00316534"/>
    <w:rsid w:val="00316541"/>
    <w:rsid w:val="0031659C"/>
    <w:rsid w:val="003166CB"/>
    <w:rsid w:val="00316740"/>
    <w:rsid w:val="00316A7B"/>
    <w:rsid w:val="00316BDF"/>
    <w:rsid w:val="00316E11"/>
    <w:rsid w:val="00316E3A"/>
    <w:rsid w:val="00316E98"/>
    <w:rsid w:val="00316EE8"/>
    <w:rsid w:val="00316F37"/>
    <w:rsid w:val="00316FF9"/>
    <w:rsid w:val="003172E7"/>
    <w:rsid w:val="00317311"/>
    <w:rsid w:val="0031752D"/>
    <w:rsid w:val="00317B05"/>
    <w:rsid w:val="00317C21"/>
    <w:rsid w:val="00317CDF"/>
    <w:rsid w:val="00317F19"/>
    <w:rsid w:val="003200F5"/>
    <w:rsid w:val="0032044A"/>
    <w:rsid w:val="003208FD"/>
    <w:rsid w:val="00320B02"/>
    <w:rsid w:val="00320D01"/>
    <w:rsid w:val="00320DBF"/>
    <w:rsid w:val="00320F2A"/>
    <w:rsid w:val="003210B4"/>
    <w:rsid w:val="00321191"/>
    <w:rsid w:val="00321228"/>
    <w:rsid w:val="00321252"/>
    <w:rsid w:val="00321277"/>
    <w:rsid w:val="003213D6"/>
    <w:rsid w:val="00321826"/>
    <w:rsid w:val="00321922"/>
    <w:rsid w:val="00321AC8"/>
    <w:rsid w:val="00321BA8"/>
    <w:rsid w:val="00321E9D"/>
    <w:rsid w:val="00321F40"/>
    <w:rsid w:val="003220C3"/>
    <w:rsid w:val="0032211B"/>
    <w:rsid w:val="0032235D"/>
    <w:rsid w:val="003225AA"/>
    <w:rsid w:val="00322761"/>
    <w:rsid w:val="00322B21"/>
    <w:rsid w:val="00322D4F"/>
    <w:rsid w:val="00322EEA"/>
    <w:rsid w:val="00323056"/>
    <w:rsid w:val="003230B4"/>
    <w:rsid w:val="003230DE"/>
    <w:rsid w:val="00323560"/>
    <w:rsid w:val="00323600"/>
    <w:rsid w:val="00323870"/>
    <w:rsid w:val="0032390D"/>
    <w:rsid w:val="003239D4"/>
    <w:rsid w:val="00323A7C"/>
    <w:rsid w:val="00323B1B"/>
    <w:rsid w:val="00324A6C"/>
    <w:rsid w:val="00324C4D"/>
    <w:rsid w:val="00324D9F"/>
    <w:rsid w:val="00324F24"/>
    <w:rsid w:val="003251E4"/>
    <w:rsid w:val="00325206"/>
    <w:rsid w:val="003255E1"/>
    <w:rsid w:val="00325631"/>
    <w:rsid w:val="00325A51"/>
    <w:rsid w:val="00325B13"/>
    <w:rsid w:val="00325C99"/>
    <w:rsid w:val="00326144"/>
    <w:rsid w:val="00326446"/>
    <w:rsid w:val="00326601"/>
    <w:rsid w:val="00326673"/>
    <w:rsid w:val="003266C4"/>
    <w:rsid w:val="00326B02"/>
    <w:rsid w:val="00326D30"/>
    <w:rsid w:val="00326D8A"/>
    <w:rsid w:val="00326E6E"/>
    <w:rsid w:val="00326FC7"/>
    <w:rsid w:val="00326FDD"/>
    <w:rsid w:val="003271FB"/>
    <w:rsid w:val="0032727A"/>
    <w:rsid w:val="0032730F"/>
    <w:rsid w:val="00327398"/>
    <w:rsid w:val="00327424"/>
    <w:rsid w:val="00327714"/>
    <w:rsid w:val="0032776B"/>
    <w:rsid w:val="00327824"/>
    <w:rsid w:val="0032792B"/>
    <w:rsid w:val="00327A57"/>
    <w:rsid w:val="00327ABB"/>
    <w:rsid w:val="00327B85"/>
    <w:rsid w:val="00330020"/>
    <w:rsid w:val="00330090"/>
    <w:rsid w:val="003300CE"/>
    <w:rsid w:val="00330358"/>
    <w:rsid w:val="003309CC"/>
    <w:rsid w:val="00330B0F"/>
    <w:rsid w:val="00330E8A"/>
    <w:rsid w:val="0033137A"/>
    <w:rsid w:val="00331413"/>
    <w:rsid w:val="00331702"/>
    <w:rsid w:val="0033179A"/>
    <w:rsid w:val="003317A8"/>
    <w:rsid w:val="00331819"/>
    <w:rsid w:val="00331BF2"/>
    <w:rsid w:val="00331D96"/>
    <w:rsid w:val="00331E01"/>
    <w:rsid w:val="00331E3A"/>
    <w:rsid w:val="00331F53"/>
    <w:rsid w:val="0033218D"/>
    <w:rsid w:val="003326F0"/>
    <w:rsid w:val="003327D0"/>
    <w:rsid w:val="00332E16"/>
    <w:rsid w:val="00332EF6"/>
    <w:rsid w:val="00333058"/>
    <w:rsid w:val="0033321D"/>
    <w:rsid w:val="003334E9"/>
    <w:rsid w:val="0033367E"/>
    <w:rsid w:val="00333B33"/>
    <w:rsid w:val="00333C92"/>
    <w:rsid w:val="00334001"/>
    <w:rsid w:val="00334277"/>
    <w:rsid w:val="00334415"/>
    <w:rsid w:val="0033473B"/>
    <w:rsid w:val="00334A16"/>
    <w:rsid w:val="00334ABF"/>
    <w:rsid w:val="00334B66"/>
    <w:rsid w:val="00334CC6"/>
    <w:rsid w:val="00334D6B"/>
    <w:rsid w:val="00334F80"/>
    <w:rsid w:val="00335028"/>
    <w:rsid w:val="00335387"/>
    <w:rsid w:val="003353BF"/>
    <w:rsid w:val="003354EC"/>
    <w:rsid w:val="00335551"/>
    <w:rsid w:val="0033564F"/>
    <w:rsid w:val="0033596D"/>
    <w:rsid w:val="00335977"/>
    <w:rsid w:val="00335998"/>
    <w:rsid w:val="00335D69"/>
    <w:rsid w:val="00335D98"/>
    <w:rsid w:val="00335E25"/>
    <w:rsid w:val="00335EE3"/>
    <w:rsid w:val="003367D8"/>
    <w:rsid w:val="003367EE"/>
    <w:rsid w:val="00336AD9"/>
    <w:rsid w:val="00336BE1"/>
    <w:rsid w:val="00336E58"/>
    <w:rsid w:val="003373AE"/>
    <w:rsid w:val="00337445"/>
    <w:rsid w:val="00337666"/>
    <w:rsid w:val="0033773A"/>
    <w:rsid w:val="003378CD"/>
    <w:rsid w:val="00337BE3"/>
    <w:rsid w:val="00337D98"/>
    <w:rsid w:val="00337FC2"/>
    <w:rsid w:val="00337FE8"/>
    <w:rsid w:val="00340127"/>
    <w:rsid w:val="00340175"/>
    <w:rsid w:val="003402DA"/>
    <w:rsid w:val="00340472"/>
    <w:rsid w:val="00340698"/>
    <w:rsid w:val="0034081F"/>
    <w:rsid w:val="0034089A"/>
    <w:rsid w:val="003408DC"/>
    <w:rsid w:val="00340A1D"/>
    <w:rsid w:val="00340A47"/>
    <w:rsid w:val="00340D72"/>
    <w:rsid w:val="00340EB8"/>
    <w:rsid w:val="00341691"/>
    <w:rsid w:val="00341726"/>
    <w:rsid w:val="00341731"/>
    <w:rsid w:val="0034181F"/>
    <w:rsid w:val="00341989"/>
    <w:rsid w:val="0034224A"/>
    <w:rsid w:val="003427A6"/>
    <w:rsid w:val="00342E0C"/>
    <w:rsid w:val="00342FE5"/>
    <w:rsid w:val="00343510"/>
    <w:rsid w:val="00343817"/>
    <w:rsid w:val="00343C3F"/>
    <w:rsid w:val="00343D6C"/>
    <w:rsid w:val="00343E61"/>
    <w:rsid w:val="0034410F"/>
    <w:rsid w:val="00344499"/>
    <w:rsid w:val="0034490A"/>
    <w:rsid w:val="00344A5E"/>
    <w:rsid w:val="00344ED2"/>
    <w:rsid w:val="003452CC"/>
    <w:rsid w:val="0034557E"/>
    <w:rsid w:val="003456B8"/>
    <w:rsid w:val="00345907"/>
    <w:rsid w:val="00345A75"/>
    <w:rsid w:val="00345D50"/>
    <w:rsid w:val="00345E02"/>
    <w:rsid w:val="00345FA1"/>
    <w:rsid w:val="003460EE"/>
    <w:rsid w:val="0034611B"/>
    <w:rsid w:val="00346488"/>
    <w:rsid w:val="003469C6"/>
    <w:rsid w:val="00346A3F"/>
    <w:rsid w:val="00346BE1"/>
    <w:rsid w:val="00346DC4"/>
    <w:rsid w:val="003470A5"/>
    <w:rsid w:val="00347174"/>
    <w:rsid w:val="003471B8"/>
    <w:rsid w:val="0034737F"/>
    <w:rsid w:val="0034738A"/>
    <w:rsid w:val="00347908"/>
    <w:rsid w:val="00347B4F"/>
    <w:rsid w:val="003501B5"/>
    <w:rsid w:val="003508D4"/>
    <w:rsid w:val="00350904"/>
    <w:rsid w:val="00350B04"/>
    <w:rsid w:val="00350C7C"/>
    <w:rsid w:val="003510B5"/>
    <w:rsid w:val="003513EB"/>
    <w:rsid w:val="003518E8"/>
    <w:rsid w:val="00351B81"/>
    <w:rsid w:val="00351ECC"/>
    <w:rsid w:val="003527F4"/>
    <w:rsid w:val="00352C77"/>
    <w:rsid w:val="0035301A"/>
    <w:rsid w:val="003531B4"/>
    <w:rsid w:val="003532AB"/>
    <w:rsid w:val="003533BB"/>
    <w:rsid w:val="00353763"/>
    <w:rsid w:val="00353B2A"/>
    <w:rsid w:val="00353D4B"/>
    <w:rsid w:val="00353DA6"/>
    <w:rsid w:val="00353E8D"/>
    <w:rsid w:val="003540F6"/>
    <w:rsid w:val="003541DC"/>
    <w:rsid w:val="00354821"/>
    <w:rsid w:val="00354899"/>
    <w:rsid w:val="00354917"/>
    <w:rsid w:val="00354B36"/>
    <w:rsid w:val="00354B8E"/>
    <w:rsid w:val="00354C2F"/>
    <w:rsid w:val="00354CFD"/>
    <w:rsid w:val="00354F28"/>
    <w:rsid w:val="00354FCE"/>
    <w:rsid w:val="0035506C"/>
    <w:rsid w:val="0035531C"/>
    <w:rsid w:val="00355536"/>
    <w:rsid w:val="00355638"/>
    <w:rsid w:val="0035574E"/>
    <w:rsid w:val="0035576B"/>
    <w:rsid w:val="003558B3"/>
    <w:rsid w:val="0035596C"/>
    <w:rsid w:val="00355AB6"/>
    <w:rsid w:val="00355C82"/>
    <w:rsid w:val="00355CC4"/>
    <w:rsid w:val="00355E77"/>
    <w:rsid w:val="003560EB"/>
    <w:rsid w:val="003560F7"/>
    <w:rsid w:val="00356166"/>
    <w:rsid w:val="003561EF"/>
    <w:rsid w:val="003562CF"/>
    <w:rsid w:val="00356358"/>
    <w:rsid w:val="00356C6F"/>
    <w:rsid w:val="00356F40"/>
    <w:rsid w:val="00357011"/>
    <w:rsid w:val="0035733A"/>
    <w:rsid w:val="00357390"/>
    <w:rsid w:val="00357398"/>
    <w:rsid w:val="00357896"/>
    <w:rsid w:val="003578CC"/>
    <w:rsid w:val="00357A4D"/>
    <w:rsid w:val="00357BAE"/>
    <w:rsid w:val="00357C14"/>
    <w:rsid w:val="00357C44"/>
    <w:rsid w:val="00357F4D"/>
    <w:rsid w:val="0036017E"/>
    <w:rsid w:val="0036028C"/>
    <w:rsid w:val="00360749"/>
    <w:rsid w:val="00360791"/>
    <w:rsid w:val="003609C8"/>
    <w:rsid w:val="00360A7E"/>
    <w:rsid w:val="00360C34"/>
    <w:rsid w:val="00360CEE"/>
    <w:rsid w:val="00360DC4"/>
    <w:rsid w:val="00360E64"/>
    <w:rsid w:val="003614F2"/>
    <w:rsid w:val="00361563"/>
    <w:rsid w:val="003617F1"/>
    <w:rsid w:val="0036180D"/>
    <w:rsid w:val="003619E9"/>
    <w:rsid w:val="00361A01"/>
    <w:rsid w:val="00361A5D"/>
    <w:rsid w:val="00361D9C"/>
    <w:rsid w:val="00361FC3"/>
    <w:rsid w:val="0036237E"/>
    <w:rsid w:val="003625D0"/>
    <w:rsid w:val="00362708"/>
    <w:rsid w:val="003628CE"/>
    <w:rsid w:val="00362A68"/>
    <w:rsid w:val="00362FE4"/>
    <w:rsid w:val="0036310B"/>
    <w:rsid w:val="0036313B"/>
    <w:rsid w:val="0036314D"/>
    <w:rsid w:val="003631B3"/>
    <w:rsid w:val="0036328E"/>
    <w:rsid w:val="00363452"/>
    <w:rsid w:val="00363714"/>
    <w:rsid w:val="0036371B"/>
    <w:rsid w:val="00363C99"/>
    <w:rsid w:val="00363CF5"/>
    <w:rsid w:val="00364075"/>
    <w:rsid w:val="00364260"/>
    <w:rsid w:val="003646B7"/>
    <w:rsid w:val="003647E0"/>
    <w:rsid w:val="00364972"/>
    <w:rsid w:val="00364998"/>
    <w:rsid w:val="00364A26"/>
    <w:rsid w:val="00364D33"/>
    <w:rsid w:val="00364DAE"/>
    <w:rsid w:val="003651D1"/>
    <w:rsid w:val="00365345"/>
    <w:rsid w:val="003653F9"/>
    <w:rsid w:val="00365407"/>
    <w:rsid w:val="00365515"/>
    <w:rsid w:val="00365826"/>
    <w:rsid w:val="0036591E"/>
    <w:rsid w:val="00365BB5"/>
    <w:rsid w:val="00365BF1"/>
    <w:rsid w:val="00365F15"/>
    <w:rsid w:val="0036602A"/>
    <w:rsid w:val="003660C5"/>
    <w:rsid w:val="003660ED"/>
    <w:rsid w:val="0036610C"/>
    <w:rsid w:val="0036630D"/>
    <w:rsid w:val="0036646E"/>
    <w:rsid w:val="00366556"/>
    <w:rsid w:val="003667EF"/>
    <w:rsid w:val="00366A0B"/>
    <w:rsid w:val="00366D71"/>
    <w:rsid w:val="00366D7E"/>
    <w:rsid w:val="00366DAC"/>
    <w:rsid w:val="00367103"/>
    <w:rsid w:val="0036719B"/>
    <w:rsid w:val="0036783F"/>
    <w:rsid w:val="0036786C"/>
    <w:rsid w:val="003678C6"/>
    <w:rsid w:val="003678CD"/>
    <w:rsid w:val="0036796C"/>
    <w:rsid w:val="00367D39"/>
    <w:rsid w:val="00367EE6"/>
    <w:rsid w:val="00370BEC"/>
    <w:rsid w:val="00370DE8"/>
    <w:rsid w:val="00370F3C"/>
    <w:rsid w:val="003711B6"/>
    <w:rsid w:val="00371341"/>
    <w:rsid w:val="003714EA"/>
    <w:rsid w:val="003719BB"/>
    <w:rsid w:val="00371C23"/>
    <w:rsid w:val="00371F49"/>
    <w:rsid w:val="00371F86"/>
    <w:rsid w:val="003722C6"/>
    <w:rsid w:val="00372514"/>
    <w:rsid w:val="00372616"/>
    <w:rsid w:val="00372713"/>
    <w:rsid w:val="00372738"/>
    <w:rsid w:val="003728CA"/>
    <w:rsid w:val="0037293B"/>
    <w:rsid w:val="00372A6A"/>
    <w:rsid w:val="00372AF6"/>
    <w:rsid w:val="00372CB2"/>
    <w:rsid w:val="0037309F"/>
    <w:rsid w:val="003731CF"/>
    <w:rsid w:val="00373295"/>
    <w:rsid w:val="00373316"/>
    <w:rsid w:val="00373390"/>
    <w:rsid w:val="0037374F"/>
    <w:rsid w:val="00373790"/>
    <w:rsid w:val="00373868"/>
    <w:rsid w:val="003738C7"/>
    <w:rsid w:val="0037399F"/>
    <w:rsid w:val="003739BD"/>
    <w:rsid w:val="00373CB4"/>
    <w:rsid w:val="00373DEB"/>
    <w:rsid w:val="00373E1A"/>
    <w:rsid w:val="003740B5"/>
    <w:rsid w:val="003741C5"/>
    <w:rsid w:val="003747B1"/>
    <w:rsid w:val="00374A30"/>
    <w:rsid w:val="00374C38"/>
    <w:rsid w:val="00374D8B"/>
    <w:rsid w:val="00375310"/>
    <w:rsid w:val="00375363"/>
    <w:rsid w:val="0037592D"/>
    <w:rsid w:val="0037595F"/>
    <w:rsid w:val="00375A59"/>
    <w:rsid w:val="00375C1F"/>
    <w:rsid w:val="00375CFA"/>
    <w:rsid w:val="00375E98"/>
    <w:rsid w:val="00376220"/>
    <w:rsid w:val="003762BA"/>
    <w:rsid w:val="003763B6"/>
    <w:rsid w:val="00376574"/>
    <w:rsid w:val="00376660"/>
    <w:rsid w:val="003768A3"/>
    <w:rsid w:val="00376DAC"/>
    <w:rsid w:val="00376F54"/>
    <w:rsid w:val="00376F6E"/>
    <w:rsid w:val="003774F7"/>
    <w:rsid w:val="003779F7"/>
    <w:rsid w:val="00377B32"/>
    <w:rsid w:val="00377CC7"/>
    <w:rsid w:val="0038016A"/>
    <w:rsid w:val="00380633"/>
    <w:rsid w:val="003809A3"/>
    <w:rsid w:val="00380AA3"/>
    <w:rsid w:val="00380D10"/>
    <w:rsid w:val="00380DEA"/>
    <w:rsid w:val="00380EC7"/>
    <w:rsid w:val="0038125F"/>
    <w:rsid w:val="003817C3"/>
    <w:rsid w:val="003819CB"/>
    <w:rsid w:val="00381A47"/>
    <w:rsid w:val="00381B25"/>
    <w:rsid w:val="00381CE7"/>
    <w:rsid w:val="00381E89"/>
    <w:rsid w:val="00381F7C"/>
    <w:rsid w:val="00382151"/>
    <w:rsid w:val="003823B5"/>
    <w:rsid w:val="00382401"/>
    <w:rsid w:val="0038245F"/>
    <w:rsid w:val="00382779"/>
    <w:rsid w:val="00382849"/>
    <w:rsid w:val="00382B5C"/>
    <w:rsid w:val="00382BEF"/>
    <w:rsid w:val="00382D82"/>
    <w:rsid w:val="00382EE2"/>
    <w:rsid w:val="00383140"/>
    <w:rsid w:val="00383461"/>
    <w:rsid w:val="00383683"/>
    <w:rsid w:val="00383979"/>
    <w:rsid w:val="00383B3A"/>
    <w:rsid w:val="00384012"/>
    <w:rsid w:val="0038424F"/>
    <w:rsid w:val="003843FE"/>
    <w:rsid w:val="003846E1"/>
    <w:rsid w:val="00384A3A"/>
    <w:rsid w:val="00384B07"/>
    <w:rsid w:val="00384C13"/>
    <w:rsid w:val="00384DDB"/>
    <w:rsid w:val="003851D0"/>
    <w:rsid w:val="00385675"/>
    <w:rsid w:val="00385FB4"/>
    <w:rsid w:val="003862FD"/>
    <w:rsid w:val="00386539"/>
    <w:rsid w:val="00386733"/>
    <w:rsid w:val="00386AEC"/>
    <w:rsid w:val="00386B7F"/>
    <w:rsid w:val="00386C25"/>
    <w:rsid w:val="00386F2A"/>
    <w:rsid w:val="0038716F"/>
    <w:rsid w:val="003871B2"/>
    <w:rsid w:val="003872C6"/>
    <w:rsid w:val="0038734C"/>
    <w:rsid w:val="0038767D"/>
    <w:rsid w:val="003876CB"/>
    <w:rsid w:val="003877B5"/>
    <w:rsid w:val="0038780F"/>
    <w:rsid w:val="00387881"/>
    <w:rsid w:val="00387CA9"/>
    <w:rsid w:val="00390162"/>
    <w:rsid w:val="003903DA"/>
    <w:rsid w:val="003904CD"/>
    <w:rsid w:val="003907C2"/>
    <w:rsid w:val="00390A08"/>
    <w:rsid w:val="00390A38"/>
    <w:rsid w:val="00390A57"/>
    <w:rsid w:val="00390C1A"/>
    <w:rsid w:val="00390D18"/>
    <w:rsid w:val="00390E43"/>
    <w:rsid w:val="0039109C"/>
    <w:rsid w:val="0039109F"/>
    <w:rsid w:val="00391311"/>
    <w:rsid w:val="003913B9"/>
    <w:rsid w:val="0039166C"/>
    <w:rsid w:val="00391740"/>
    <w:rsid w:val="00391907"/>
    <w:rsid w:val="00391A2F"/>
    <w:rsid w:val="00391AA4"/>
    <w:rsid w:val="00391D0B"/>
    <w:rsid w:val="00391D1E"/>
    <w:rsid w:val="00391E36"/>
    <w:rsid w:val="00391E37"/>
    <w:rsid w:val="00391FD4"/>
    <w:rsid w:val="00391FFF"/>
    <w:rsid w:val="003922FF"/>
    <w:rsid w:val="0039269B"/>
    <w:rsid w:val="00392DB4"/>
    <w:rsid w:val="00392FBF"/>
    <w:rsid w:val="00393209"/>
    <w:rsid w:val="003937F5"/>
    <w:rsid w:val="003938F3"/>
    <w:rsid w:val="00393B80"/>
    <w:rsid w:val="00393C6C"/>
    <w:rsid w:val="00393CA4"/>
    <w:rsid w:val="00393DCC"/>
    <w:rsid w:val="00393FD0"/>
    <w:rsid w:val="00394083"/>
    <w:rsid w:val="00394187"/>
    <w:rsid w:val="00394448"/>
    <w:rsid w:val="00394451"/>
    <w:rsid w:val="003946B8"/>
    <w:rsid w:val="003948BD"/>
    <w:rsid w:val="00394B90"/>
    <w:rsid w:val="00394C1A"/>
    <w:rsid w:val="00394C9A"/>
    <w:rsid w:val="00394CE0"/>
    <w:rsid w:val="00394E2D"/>
    <w:rsid w:val="00395270"/>
    <w:rsid w:val="003953A7"/>
    <w:rsid w:val="003954A4"/>
    <w:rsid w:val="00395A91"/>
    <w:rsid w:val="00396043"/>
    <w:rsid w:val="0039693A"/>
    <w:rsid w:val="00396A39"/>
    <w:rsid w:val="00396C24"/>
    <w:rsid w:val="00396D25"/>
    <w:rsid w:val="003971E2"/>
    <w:rsid w:val="00397291"/>
    <w:rsid w:val="003973E7"/>
    <w:rsid w:val="0039774E"/>
    <w:rsid w:val="0039789B"/>
    <w:rsid w:val="00397A2F"/>
    <w:rsid w:val="00397C4A"/>
    <w:rsid w:val="003A0BDC"/>
    <w:rsid w:val="003A0ED7"/>
    <w:rsid w:val="003A0F33"/>
    <w:rsid w:val="003A0F6E"/>
    <w:rsid w:val="003A1118"/>
    <w:rsid w:val="003A1195"/>
    <w:rsid w:val="003A12C6"/>
    <w:rsid w:val="003A139A"/>
    <w:rsid w:val="003A1443"/>
    <w:rsid w:val="003A1708"/>
    <w:rsid w:val="003A1995"/>
    <w:rsid w:val="003A1BC2"/>
    <w:rsid w:val="003A1CCE"/>
    <w:rsid w:val="003A2011"/>
    <w:rsid w:val="003A204E"/>
    <w:rsid w:val="003A2068"/>
    <w:rsid w:val="003A211C"/>
    <w:rsid w:val="003A222E"/>
    <w:rsid w:val="003A2254"/>
    <w:rsid w:val="003A2384"/>
    <w:rsid w:val="003A2387"/>
    <w:rsid w:val="003A23DF"/>
    <w:rsid w:val="003A26DB"/>
    <w:rsid w:val="003A2931"/>
    <w:rsid w:val="003A2949"/>
    <w:rsid w:val="003A2994"/>
    <w:rsid w:val="003A2AF0"/>
    <w:rsid w:val="003A2E0E"/>
    <w:rsid w:val="003A2E9D"/>
    <w:rsid w:val="003A33C9"/>
    <w:rsid w:val="003A350E"/>
    <w:rsid w:val="003A3DC5"/>
    <w:rsid w:val="003A3E62"/>
    <w:rsid w:val="003A3E9D"/>
    <w:rsid w:val="003A4220"/>
    <w:rsid w:val="003A426E"/>
    <w:rsid w:val="003A433D"/>
    <w:rsid w:val="003A439B"/>
    <w:rsid w:val="003A43A2"/>
    <w:rsid w:val="003A4433"/>
    <w:rsid w:val="003A49DA"/>
    <w:rsid w:val="003A4AB5"/>
    <w:rsid w:val="003A4BB5"/>
    <w:rsid w:val="003A4CC8"/>
    <w:rsid w:val="003A4F30"/>
    <w:rsid w:val="003A503C"/>
    <w:rsid w:val="003A503D"/>
    <w:rsid w:val="003A509D"/>
    <w:rsid w:val="003A53F4"/>
    <w:rsid w:val="003A543B"/>
    <w:rsid w:val="003A5584"/>
    <w:rsid w:val="003A57C2"/>
    <w:rsid w:val="003A5C3D"/>
    <w:rsid w:val="003A5E15"/>
    <w:rsid w:val="003A5F5A"/>
    <w:rsid w:val="003A604D"/>
    <w:rsid w:val="003A6059"/>
    <w:rsid w:val="003A6175"/>
    <w:rsid w:val="003A6A75"/>
    <w:rsid w:val="003A7099"/>
    <w:rsid w:val="003A7318"/>
    <w:rsid w:val="003A766D"/>
    <w:rsid w:val="003A7992"/>
    <w:rsid w:val="003A7CFC"/>
    <w:rsid w:val="003A7EB2"/>
    <w:rsid w:val="003A7EE6"/>
    <w:rsid w:val="003B0032"/>
    <w:rsid w:val="003B0102"/>
    <w:rsid w:val="003B08D0"/>
    <w:rsid w:val="003B0998"/>
    <w:rsid w:val="003B0A51"/>
    <w:rsid w:val="003B0C5F"/>
    <w:rsid w:val="003B0D8E"/>
    <w:rsid w:val="003B0E6C"/>
    <w:rsid w:val="003B1148"/>
    <w:rsid w:val="003B11AD"/>
    <w:rsid w:val="003B11BA"/>
    <w:rsid w:val="003B11FC"/>
    <w:rsid w:val="003B15AC"/>
    <w:rsid w:val="003B1794"/>
    <w:rsid w:val="003B17CC"/>
    <w:rsid w:val="003B1C04"/>
    <w:rsid w:val="003B1CFA"/>
    <w:rsid w:val="003B1D8C"/>
    <w:rsid w:val="003B1F7C"/>
    <w:rsid w:val="003B2178"/>
    <w:rsid w:val="003B225A"/>
    <w:rsid w:val="003B2882"/>
    <w:rsid w:val="003B2CD9"/>
    <w:rsid w:val="003B2CF1"/>
    <w:rsid w:val="003B2E91"/>
    <w:rsid w:val="003B315D"/>
    <w:rsid w:val="003B33B7"/>
    <w:rsid w:val="003B3495"/>
    <w:rsid w:val="003B34CC"/>
    <w:rsid w:val="003B350B"/>
    <w:rsid w:val="003B389C"/>
    <w:rsid w:val="003B397E"/>
    <w:rsid w:val="003B3BE0"/>
    <w:rsid w:val="003B3DE4"/>
    <w:rsid w:val="003B4048"/>
    <w:rsid w:val="003B42F7"/>
    <w:rsid w:val="003B4469"/>
    <w:rsid w:val="003B45B7"/>
    <w:rsid w:val="003B47EA"/>
    <w:rsid w:val="003B47EF"/>
    <w:rsid w:val="003B49D6"/>
    <w:rsid w:val="003B4D23"/>
    <w:rsid w:val="003B4EF8"/>
    <w:rsid w:val="003B4F54"/>
    <w:rsid w:val="003B5133"/>
    <w:rsid w:val="003B544E"/>
    <w:rsid w:val="003B546D"/>
    <w:rsid w:val="003B546F"/>
    <w:rsid w:val="003B55AC"/>
    <w:rsid w:val="003B5698"/>
    <w:rsid w:val="003B56F8"/>
    <w:rsid w:val="003B570B"/>
    <w:rsid w:val="003B5E47"/>
    <w:rsid w:val="003B5F41"/>
    <w:rsid w:val="003B6176"/>
    <w:rsid w:val="003B634D"/>
    <w:rsid w:val="003B6814"/>
    <w:rsid w:val="003B68FA"/>
    <w:rsid w:val="003B6A06"/>
    <w:rsid w:val="003B6A63"/>
    <w:rsid w:val="003B7837"/>
    <w:rsid w:val="003B788E"/>
    <w:rsid w:val="003B7937"/>
    <w:rsid w:val="003B7B25"/>
    <w:rsid w:val="003B7CD0"/>
    <w:rsid w:val="003B7EC8"/>
    <w:rsid w:val="003C03CF"/>
    <w:rsid w:val="003C05D3"/>
    <w:rsid w:val="003C0643"/>
    <w:rsid w:val="003C08D3"/>
    <w:rsid w:val="003C0C84"/>
    <w:rsid w:val="003C0FE6"/>
    <w:rsid w:val="003C1172"/>
    <w:rsid w:val="003C129A"/>
    <w:rsid w:val="003C1893"/>
    <w:rsid w:val="003C1C00"/>
    <w:rsid w:val="003C21A0"/>
    <w:rsid w:val="003C2242"/>
    <w:rsid w:val="003C2339"/>
    <w:rsid w:val="003C246B"/>
    <w:rsid w:val="003C259C"/>
    <w:rsid w:val="003C25C4"/>
    <w:rsid w:val="003C2617"/>
    <w:rsid w:val="003C2873"/>
    <w:rsid w:val="003C29E6"/>
    <w:rsid w:val="003C2C58"/>
    <w:rsid w:val="003C2FDF"/>
    <w:rsid w:val="003C3285"/>
    <w:rsid w:val="003C334D"/>
    <w:rsid w:val="003C364D"/>
    <w:rsid w:val="003C3A0B"/>
    <w:rsid w:val="003C3DE7"/>
    <w:rsid w:val="003C3F0F"/>
    <w:rsid w:val="003C4049"/>
    <w:rsid w:val="003C4102"/>
    <w:rsid w:val="003C44A6"/>
    <w:rsid w:val="003C4A16"/>
    <w:rsid w:val="003C4EC0"/>
    <w:rsid w:val="003C5053"/>
    <w:rsid w:val="003C52C1"/>
    <w:rsid w:val="003C55FE"/>
    <w:rsid w:val="003C571F"/>
    <w:rsid w:val="003C5775"/>
    <w:rsid w:val="003C623A"/>
    <w:rsid w:val="003C62D2"/>
    <w:rsid w:val="003C63D1"/>
    <w:rsid w:val="003C68B0"/>
    <w:rsid w:val="003C6CC3"/>
    <w:rsid w:val="003C6E8B"/>
    <w:rsid w:val="003C7313"/>
    <w:rsid w:val="003C742D"/>
    <w:rsid w:val="003C7833"/>
    <w:rsid w:val="003C7C8D"/>
    <w:rsid w:val="003C7F87"/>
    <w:rsid w:val="003D0007"/>
    <w:rsid w:val="003D0052"/>
    <w:rsid w:val="003D0153"/>
    <w:rsid w:val="003D0201"/>
    <w:rsid w:val="003D02D5"/>
    <w:rsid w:val="003D0453"/>
    <w:rsid w:val="003D0CC3"/>
    <w:rsid w:val="003D0DF2"/>
    <w:rsid w:val="003D103B"/>
    <w:rsid w:val="003D10DE"/>
    <w:rsid w:val="003D1279"/>
    <w:rsid w:val="003D1477"/>
    <w:rsid w:val="003D1A74"/>
    <w:rsid w:val="003D1A80"/>
    <w:rsid w:val="003D1B02"/>
    <w:rsid w:val="003D1C11"/>
    <w:rsid w:val="003D1D46"/>
    <w:rsid w:val="003D1DA3"/>
    <w:rsid w:val="003D1E12"/>
    <w:rsid w:val="003D1EAA"/>
    <w:rsid w:val="003D2030"/>
    <w:rsid w:val="003D208B"/>
    <w:rsid w:val="003D2176"/>
    <w:rsid w:val="003D219F"/>
    <w:rsid w:val="003D21E1"/>
    <w:rsid w:val="003D260F"/>
    <w:rsid w:val="003D2745"/>
    <w:rsid w:val="003D28FB"/>
    <w:rsid w:val="003D2951"/>
    <w:rsid w:val="003D2BAA"/>
    <w:rsid w:val="003D2ED0"/>
    <w:rsid w:val="003D3112"/>
    <w:rsid w:val="003D383D"/>
    <w:rsid w:val="003D3942"/>
    <w:rsid w:val="003D3947"/>
    <w:rsid w:val="003D3E56"/>
    <w:rsid w:val="003D493F"/>
    <w:rsid w:val="003D4973"/>
    <w:rsid w:val="003D49EC"/>
    <w:rsid w:val="003D4B37"/>
    <w:rsid w:val="003D4C4D"/>
    <w:rsid w:val="003D523F"/>
    <w:rsid w:val="003D52A9"/>
    <w:rsid w:val="003D532C"/>
    <w:rsid w:val="003D5406"/>
    <w:rsid w:val="003D55D8"/>
    <w:rsid w:val="003D57F9"/>
    <w:rsid w:val="003D5943"/>
    <w:rsid w:val="003D5AD2"/>
    <w:rsid w:val="003D5CC0"/>
    <w:rsid w:val="003D5F31"/>
    <w:rsid w:val="003D60D5"/>
    <w:rsid w:val="003D61F4"/>
    <w:rsid w:val="003D61FE"/>
    <w:rsid w:val="003D66B4"/>
    <w:rsid w:val="003D6774"/>
    <w:rsid w:val="003D6AAA"/>
    <w:rsid w:val="003D6B20"/>
    <w:rsid w:val="003D6B58"/>
    <w:rsid w:val="003D6F74"/>
    <w:rsid w:val="003D7021"/>
    <w:rsid w:val="003D70C4"/>
    <w:rsid w:val="003D723E"/>
    <w:rsid w:val="003D7300"/>
    <w:rsid w:val="003D7531"/>
    <w:rsid w:val="003D78D8"/>
    <w:rsid w:val="003D79C1"/>
    <w:rsid w:val="003D7C18"/>
    <w:rsid w:val="003D7C87"/>
    <w:rsid w:val="003D7D6D"/>
    <w:rsid w:val="003D7F0C"/>
    <w:rsid w:val="003E0133"/>
    <w:rsid w:val="003E0191"/>
    <w:rsid w:val="003E01AA"/>
    <w:rsid w:val="003E029B"/>
    <w:rsid w:val="003E0330"/>
    <w:rsid w:val="003E048C"/>
    <w:rsid w:val="003E0B73"/>
    <w:rsid w:val="003E0BCB"/>
    <w:rsid w:val="003E0C2D"/>
    <w:rsid w:val="003E0FE4"/>
    <w:rsid w:val="003E1076"/>
    <w:rsid w:val="003E110B"/>
    <w:rsid w:val="003E11EE"/>
    <w:rsid w:val="003E15F3"/>
    <w:rsid w:val="003E17F1"/>
    <w:rsid w:val="003E1987"/>
    <w:rsid w:val="003E1A6D"/>
    <w:rsid w:val="003E1DEF"/>
    <w:rsid w:val="003E1EFE"/>
    <w:rsid w:val="003E1FA7"/>
    <w:rsid w:val="003E29FB"/>
    <w:rsid w:val="003E2D97"/>
    <w:rsid w:val="003E2EFD"/>
    <w:rsid w:val="003E2FB1"/>
    <w:rsid w:val="003E304E"/>
    <w:rsid w:val="003E307D"/>
    <w:rsid w:val="003E365F"/>
    <w:rsid w:val="003E3E21"/>
    <w:rsid w:val="003E46FC"/>
    <w:rsid w:val="003E4935"/>
    <w:rsid w:val="003E4A3A"/>
    <w:rsid w:val="003E4F29"/>
    <w:rsid w:val="003E529A"/>
    <w:rsid w:val="003E5376"/>
    <w:rsid w:val="003E53F3"/>
    <w:rsid w:val="003E5633"/>
    <w:rsid w:val="003E5729"/>
    <w:rsid w:val="003E5980"/>
    <w:rsid w:val="003E5AFA"/>
    <w:rsid w:val="003E6090"/>
    <w:rsid w:val="003E6303"/>
    <w:rsid w:val="003E6591"/>
    <w:rsid w:val="003E7206"/>
    <w:rsid w:val="003E7572"/>
    <w:rsid w:val="003E75AE"/>
    <w:rsid w:val="003E781C"/>
    <w:rsid w:val="003E7913"/>
    <w:rsid w:val="003E7A9C"/>
    <w:rsid w:val="003E7CCF"/>
    <w:rsid w:val="003E7E2F"/>
    <w:rsid w:val="003F00F2"/>
    <w:rsid w:val="003F02FF"/>
    <w:rsid w:val="003F05C4"/>
    <w:rsid w:val="003F066C"/>
    <w:rsid w:val="003F0F3C"/>
    <w:rsid w:val="003F0FDD"/>
    <w:rsid w:val="003F10D1"/>
    <w:rsid w:val="003F1166"/>
    <w:rsid w:val="003F11D3"/>
    <w:rsid w:val="003F12EB"/>
    <w:rsid w:val="003F1719"/>
    <w:rsid w:val="003F17E2"/>
    <w:rsid w:val="003F17E3"/>
    <w:rsid w:val="003F192A"/>
    <w:rsid w:val="003F1940"/>
    <w:rsid w:val="003F1A04"/>
    <w:rsid w:val="003F1CDA"/>
    <w:rsid w:val="003F1DCE"/>
    <w:rsid w:val="003F1DDD"/>
    <w:rsid w:val="003F1ED0"/>
    <w:rsid w:val="003F26F4"/>
    <w:rsid w:val="003F2983"/>
    <w:rsid w:val="003F2BCA"/>
    <w:rsid w:val="003F2CD4"/>
    <w:rsid w:val="003F315D"/>
    <w:rsid w:val="003F32F0"/>
    <w:rsid w:val="003F3310"/>
    <w:rsid w:val="003F3348"/>
    <w:rsid w:val="003F3475"/>
    <w:rsid w:val="003F3522"/>
    <w:rsid w:val="003F352B"/>
    <w:rsid w:val="003F36D7"/>
    <w:rsid w:val="003F384B"/>
    <w:rsid w:val="003F3A93"/>
    <w:rsid w:val="003F3D70"/>
    <w:rsid w:val="003F3DF4"/>
    <w:rsid w:val="003F3E92"/>
    <w:rsid w:val="003F4310"/>
    <w:rsid w:val="003F451F"/>
    <w:rsid w:val="003F4573"/>
    <w:rsid w:val="003F4788"/>
    <w:rsid w:val="003F48AC"/>
    <w:rsid w:val="003F4B1C"/>
    <w:rsid w:val="003F4F2B"/>
    <w:rsid w:val="003F53BD"/>
    <w:rsid w:val="003F5411"/>
    <w:rsid w:val="003F5445"/>
    <w:rsid w:val="003F5636"/>
    <w:rsid w:val="003F5736"/>
    <w:rsid w:val="003F57BB"/>
    <w:rsid w:val="003F5917"/>
    <w:rsid w:val="003F59D7"/>
    <w:rsid w:val="003F5A62"/>
    <w:rsid w:val="003F5D72"/>
    <w:rsid w:val="003F643E"/>
    <w:rsid w:val="003F6599"/>
    <w:rsid w:val="003F6776"/>
    <w:rsid w:val="003F67FC"/>
    <w:rsid w:val="003F6AFC"/>
    <w:rsid w:val="003F6AFE"/>
    <w:rsid w:val="003F6CF9"/>
    <w:rsid w:val="003F6D1B"/>
    <w:rsid w:val="003F6DF9"/>
    <w:rsid w:val="003F6DFF"/>
    <w:rsid w:val="003F6E14"/>
    <w:rsid w:val="003F7230"/>
    <w:rsid w:val="003F7432"/>
    <w:rsid w:val="003F753E"/>
    <w:rsid w:val="003F7644"/>
    <w:rsid w:val="00400451"/>
    <w:rsid w:val="00400504"/>
    <w:rsid w:val="00400523"/>
    <w:rsid w:val="00400622"/>
    <w:rsid w:val="00400DBC"/>
    <w:rsid w:val="00400EA1"/>
    <w:rsid w:val="0040104F"/>
    <w:rsid w:val="00401061"/>
    <w:rsid w:val="0040109D"/>
    <w:rsid w:val="00401113"/>
    <w:rsid w:val="004011F6"/>
    <w:rsid w:val="004013B7"/>
    <w:rsid w:val="0040151C"/>
    <w:rsid w:val="004019C1"/>
    <w:rsid w:val="00401C45"/>
    <w:rsid w:val="004022D7"/>
    <w:rsid w:val="004027B0"/>
    <w:rsid w:val="00402A61"/>
    <w:rsid w:val="00402ABA"/>
    <w:rsid w:val="00402C3A"/>
    <w:rsid w:val="00402F28"/>
    <w:rsid w:val="00402F6E"/>
    <w:rsid w:val="00403448"/>
    <w:rsid w:val="0040349C"/>
    <w:rsid w:val="00403534"/>
    <w:rsid w:val="004036B5"/>
    <w:rsid w:val="00403757"/>
    <w:rsid w:val="00403903"/>
    <w:rsid w:val="00403985"/>
    <w:rsid w:val="00403AD9"/>
    <w:rsid w:val="00403D55"/>
    <w:rsid w:val="00403F60"/>
    <w:rsid w:val="00403F67"/>
    <w:rsid w:val="00404023"/>
    <w:rsid w:val="00404280"/>
    <w:rsid w:val="004047AE"/>
    <w:rsid w:val="004049C8"/>
    <w:rsid w:val="00404A96"/>
    <w:rsid w:val="00404FA7"/>
    <w:rsid w:val="00405159"/>
    <w:rsid w:val="004052D3"/>
    <w:rsid w:val="0040553F"/>
    <w:rsid w:val="00405AE2"/>
    <w:rsid w:val="00405CCD"/>
    <w:rsid w:val="00405F25"/>
    <w:rsid w:val="00406088"/>
    <w:rsid w:val="00406245"/>
    <w:rsid w:val="004063EC"/>
    <w:rsid w:val="00406471"/>
    <w:rsid w:val="004064D4"/>
    <w:rsid w:val="00406662"/>
    <w:rsid w:val="004066E3"/>
    <w:rsid w:val="0040680C"/>
    <w:rsid w:val="00406ACC"/>
    <w:rsid w:val="00406B4F"/>
    <w:rsid w:val="0040711F"/>
    <w:rsid w:val="0040730D"/>
    <w:rsid w:val="00407C0A"/>
    <w:rsid w:val="00407C36"/>
    <w:rsid w:val="00410664"/>
    <w:rsid w:val="004107AC"/>
    <w:rsid w:val="004108E1"/>
    <w:rsid w:val="0041096C"/>
    <w:rsid w:val="00410BB4"/>
    <w:rsid w:val="00410C91"/>
    <w:rsid w:val="00410DB0"/>
    <w:rsid w:val="0041137D"/>
    <w:rsid w:val="004113DC"/>
    <w:rsid w:val="00411638"/>
    <w:rsid w:val="00411879"/>
    <w:rsid w:val="00411979"/>
    <w:rsid w:val="0041262B"/>
    <w:rsid w:val="0041275E"/>
    <w:rsid w:val="004128BE"/>
    <w:rsid w:val="00412D8F"/>
    <w:rsid w:val="00412FF1"/>
    <w:rsid w:val="0041308E"/>
    <w:rsid w:val="004130DA"/>
    <w:rsid w:val="004131E1"/>
    <w:rsid w:val="004135A8"/>
    <w:rsid w:val="004136DC"/>
    <w:rsid w:val="0041388F"/>
    <w:rsid w:val="00413B60"/>
    <w:rsid w:val="00413FF4"/>
    <w:rsid w:val="004141BD"/>
    <w:rsid w:val="00414419"/>
    <w:rsid w:val="004144CC"/>
    <w:rsid w:val="00414675"/>
    <w:rsid w:val="004146D6"/>
    <w:rsid w:val="0041484B"/>
    <w:rsid w:val="00414933"/>
    <w:rsid w:val="00414A9D"/>
    <w:rsid w:val="00414B25"/>
    <w:rsid w:val="00414C5B"/>
    <w:rsid w:val="00414ECA"/>
    <w:rsid w:val="00414F9B"/>
    <w:rsid w:val="00415165"/>
    <w:rsid w:val="00415193"/>
    <w:rsid w:val="004152AF"/>
    <w:rsid w:val="00415491"/>
    <w:rsid w:val="00415765"/>
    <w:rsid w:val="004158FF"/>
    <w:rsid w:val="004159E4"/>
    <w:rsid w:val="00415BC0"/>
    <w:rsid w:val="00416129"/>
    <w:rsid w:val="0041618B"/>
    <w:rsid w:val="00416350"/>
    <w:rsid w:val="004166E9"/>
    <w:rsid w:val="0041671C"/>
    <w:rsid w:val="0041687F"/>
    <w:rsid w:val="00416943"/>
    <w:rsid w:val="0041696F"/>
    <w:rsid w:val="004173C0"/>
    <w:rsid w:val="004174BF"/>
    <w:rsid w:val="00417779"/>
    <w:rsid w:val="0041777C"/>
    <w:rsid w:val="00417BAE"/>
    <w:rsid w:val="00417C42"/>
    <w:rsid w:val="00417CB7"/>
    <w:rsid w:val="00417D96"/>
    <w:rsid w:val="00417DD2"/>
    <w:rsid w:val="00417E24"/>
    <w:rsid w:val="004209F9"/>
    <w:rsid w:val="00420AD8"/>
    <w:rsid w:val="00420B89"/>
    <w:rsid w:val="00420CC6"/>
    <w:rsid w:val="00420E32"/>
    <w:rsid w:val="00420F82"/>
    <w:rsid w:val="00421089"/>
    <w:rsid w:val="00421723"/>
    <w:rsid w:val="00421A76"/>
    <w:rsid w:val="0042208D"/>
    <w:rsid w:val="004222AD"/>
    <w:rsid w:val="004223C4"/>
    <w:rsid w:val="00422404"/>
    <w:rsid w:val="00422559"/>
    <w:rsid w:val="004225C7"/>
    <w:rsid w:val="00422642"/>
    <w:rsid w:val="00422774"/>
    <w:rsid w:val="004228C6"/>
    <w:rsid w:val="00422971"/>
    <w:rsid w:val="00422975"/>
    <w:rsid w:val="00422B69"/>
    <w:rsid w:val="00422C88"/>
    <w:rsid w:val="00423587"/>
    <w:rsid w:val="0042374F"/>
    <w:rsid w:val="00423843"/>
    <w:rsid w:val="00423B03"/>
    <w:rsid w:val="004242AF"/>
    <w:rsid w:val="004243D8"/>
    <w:rsid w:val="0042457D"/>
    <w:rsid w:val="004246FC"/>
    <w:rsid w:val="0042477A"/>
    <w:rsid w:val="00424D2A"/>
    <w:rsid w:val="00424F45"/>
    <w:rsid w:val="00425B44"/>
    <w:rsid w:val="00425E8D"/>
    <w:rsid w:val="00425FFA"/>
    <w:rsid w:val="004264BC"/>
    <w:rsid w:val="004265B8"/>
    <w:rsid w:val="00426642"/>
    <w:rsid w:val="00426691"/>
    <w:rsid w:val="00426934"/>
    <w:rsid w:val="00426B2B"/>
    <w:rsid w:val="00426EAF"/>
    <w:rsid w:val="00426EE1"/>
    <w:rsid w:val="00426FF1"/>
    <w:rsid w:val="004270B1"/>
    <w:rsid w:val="004270FC"/>
    <w:rsid w:val="00427289"/>
    <w:rsid w:val="00427576"/>
    <w:rsid w:val="00427595"/>
    <w:rsid w:val="00427775"/>
    <w:rsid w:val="00427959"/>
    <w:rsid w:val="00427A43"/>
    <w:rsid w:val="00427B0F"/>
    <w:rsid w:val="00427C01"/>
    <w:rsid w:val="00427D73"/>
    <w:rsid w:val="00427FAB"/>
    <w:rsid w:val="0043008F"/>
    <w:rsid w:val="004300BE"/>
    <w:rsid w:val="00430159"/>
    <w:rsid w:val="00430288"/>
    <w:rsid w:val="0043034F"/>
    <w:rsid w:val="0043045A"/>
    <w:rsid w:val="0043050F"/>
    <w:rsid w:val="00430909"/>
    <w:rsid w:val="00430920"/>
    <w:rsid w:val="00430A2B"/>
    <w:rsid w:val="00430D89"/>
    <w:rsid w:val="00430E15"/>
    <w:rsid w:val="00430E2F"/>
    <w:rsid w:val="00430FF0"/>
    <w:rsid w:val="0043140F"/>
    <w:rsid w:val="00431432"/>
    <w:rsid w:val="00431734"/>
    <w:rsid w:val="00431875"/>
    <w:rsid w:val="00431E3E"/>
    <w:rsid w:val="00431EB6"/>
    <w:rsid w:val="00431FC8"/>
    <w:rsid w:val="0043204D"/>
    <w:rsid w:val="004323EA"/>
    <w:rsid w:val="0043273D"/>
    <w:rsid w:val="00432802"/>
    <w:rsid w:val="004329EC"/>
    <w:rsid w:val="00432CB8"/>
    <w:rsid w:val="00432DFA"/>
    <w:rsid w:val="00432EE9"/>
    <w:rsid w:val="00432F4C"/>
    <w:rsid w:val="00433012"/>
    <w:rsid w:val="00433271"/>
    <w:rsid w:val="004333C5"/>
    <w:rsid w:val="004333E4"/>
    <w:rsid w:val="004336F6"/>
    <w:rsid w:val="0043370A"/>
    <w:rsid w:val="004337C5"/>
    <w:rsid w:val="00434104"/>
    <w:rsid w:val="0043410B"/>
    <w:rsid w:val="00434116"/>
    <w:rsid w:val="0043411D"/>
    <w:rsid w:val="004342B8"/>
    <w:rsid w:val="0043431A"/>
    <w:rsid w:val="0043450F"/>
    <w:rsid w:val="004345F1"/>
    <w:rsid w:val="00434629"/>
    <w:rsid w:val="00434703"/>
    <w:rsid w:val="00434842"/>
    <w:rsid w:val="00434A77"/>
    <w:rsid w:val="00434A9E"/>
    <w:rsid w:val="00434E3A"/>
    <w:rsid w:val="00435362"/>
    <w:rsid w:val="004353FB"/>
    <w:rsid w:val="00435427"/>
    <w:rsid w:val="00435633"/>
    <w:rsid w:val="004359E4"/>
    <w:rsid w:val="00435CD0"/>
    <w:rsid w:val="00435FED"/>
    <w:rsid w:val="0043609B"/>
    <w:rsid w:val="00436113"/>
    <w:rsid w:val="00436259"/>
    <w:rsid w:val="004362F3"/>
    <w:rsid w:val="0043665D"/>
    <w:rsid w:val="00436B7D"/>
    <w:rsid w:val="0043708E"/>
    <w:rsid w:val="00437160"/>
    <w:rsid w:val="004371DE"/>
    <w:rsid w:val="00437341"/>
    <w:rsid w:val="004373BD"/>
    <w:rsid w:val="00437485"/>
    <w:rsid w:val="00437686"/>
    <w:rsid w:val="004376A2"/>
    <w:rsid w:val="004377D6"/>
    <w:rsid w:val="0043782A"/>
    <w:rsid w:val="0043788D"/>
    <w:rsid w:val="00437B1B"/>
    <w:rsid w:val="00437E09"/>
    <w:rsid w:val="00437F46"/>
    <w:rsid w:val="00440264"/>
    <w:rsid w:val="0044029E"/>
    <w:rsid w:val="004403E2"/>
    <w:rsid w:val="00440567"/>
    <w:rsid w:val="00440723"/>
    <w:rsid w:val="004407A0"/>
    <w:rsid w:val="004407E6"/>
    <w:rsid w:val="0044087A"/>
    <w:rsid w:val="00440909"/>
    <w:rsid w:val="00440945"/>
    <w:rsid w:val="00440A1A"/>
    <w:rsid w:val="00440A61"/>
    <w:rsid w:val="00440A70"/>
    <w:rsid w:val="00440B37"/>
    <w:rsid w:val="00440D52"/>
    <w:rsid w:val="004412F0"/>
    <w:rsid w:val="004413FF"/>
    <w:rsid w:val="00441422"/>
    <w:rsid w:val="00441478"/>
    <w:rsid w:val="004419AF"/>
    <w:rsid w:val="00441A6C"/>
    <w:rsid w:val="00441BE3"/>
    <w:rsid w:val="00441C49"/>
    <w:rsid w:val="0044273D"/>
    <w:rsid w:val="00442BFA"/>
    <w:rsid w:val="00442CC9"/>
    <w:rsid w:val="00443318"/>
    <w:rsid w:val="004434FA"/>
    <w:rsid w:val="004436A0"/>
    <w:rsid w:val="00443732"/>
    <w:rsid w:val="00443BBA"/>
    <w:rsid w:val="00443DAF"/>
    <w:rsid w:val="00444013"/>
    <w:rsid w:val="00444268"/>
    <w:rsid w:val="004442EA"/>
    <w:rsid w:val="004445E8"/>
    <w:rsid w:val="00444737"/>
    <w:rsid w:val="00444739"/>
    <w:rsid w:val="00444BD2"/>
    <w:rsid w:val="00444C26"/>
    <w:rsid w:val="00444D04"/>
    <w:rsid w:val="00444D6F"/>
    <w:rsid w:val="00444E2B"/>
    <w:rsid w:val="00444E4B"/>
    <w:rsid w:val="00445197"/>
    <w:rsid w:val="004451B6"/>
    <w:rsid w:val="0044529C"/>
    <w:rsid w:val="004455FE"/>
    <w:rsid w:val="004457A5"/>
    <w:rsid w:val="004457C7"/>
    <w:rsid w:val="004458E4"/>
    <w:rsid w:val="0044596B"/>
    <w:rsid w:val="004459CF"/>
    <w:rsid w:val="00445D39"/>
    <w:rsid w:val="00445D6F"/>
    <w:rsid w:val="00445E03"/>
    <w:rsid w:val="0044639B"/>
    <w:rsid w:val="004463A8"/>
    <w:rsid w:val="004465F2"/>
    <w:rsid w:val="00446602"/>
    <w:rsid w:val="00446618"/>
    <w:rsid w:val="004467AB"/>
    <w:rsid w:val="0044683B"/>
    <w:rsid w:val="00446964"/>
    <w:rsid w:val="0044698D"/>
    <w:rsid w:val="00446A20"/>
    <w:rsid w:val="00446A6A"/>
    <w:rsid w:val="00446A9C"/>
    <w:rsid w:val="00446BD8"/>
    <w:rsid w:val="00446F6D"/>
    <w:rsid w:val="00447032"/>
    <w:rsid w:val="004471F2"/>
    <w:rsid w:val="0044726D"/>
    <w:rsid w:val="0044748E"/>
    <w:rsid w:val="004474B9"/>
    <w:rsid w:val="004475E1"/>
    <w:rsid w:val="004476F4"/>
    <w:rsid w:val="00447765"/>
    <w:rsid w:val="004477E6"/>
    <w:rsid w:val="004477F8"/>
    <w:rsid w:val="00447B53"/>
    <w:rsid w:val="00447D8B"/>
    <w:rsid w:val="00447E82"/>
    <w:rsid w:val="0045000F"/>
    <w:rsid w:val="00450048"/>
    <w:rsid w:val="00450233"/>
    <w:rsid w:val="0045066C"/>
    <w:rsid w:val="00450689"/>
    <w:rsid w:val="00450968"/>
    <w:rsid w:val="00450C3D"/>
    <w:rsid w:val="00450E19"/>
    <w:rsid w:val="00450EEF"/>
    <w:rsid w:val="00451035"/>
    <w:rsid w:val="004510AE"/>
    <w:rsid w:val="004510F2"/>
    <w:rsid w:val="00451394"/>
    <w:rsid w:val="00451933"/>
    <w:rsid w:val="00451BBE"/>
    <w:rsid w:val="00452361"/>
    <w:rsid w:val="0045247A"/>
    <w:rsid w:val="00452810"/>
    <w:rsid w:val="00452ECD"/>
    <w:rsid w:val="0045312A"/>
    <w:rsid w:val="0045315D"/>
    <w:rsid w:val="00453375"/>
    <w:rsid w:val="004533FE"/>
    <w:rsid w:val="004535DC"/>
    <w:rsid w:val="0045360B"/>
    <w:rsid w:val="00453692"/>
    <w:rsid w:val="004536EB"/>
    <w:rsid w:val="0045372E"/>
    <w:rsid w:val="00453892"/>
    <w:rsid w:val="0045391C"/>
    <w:rsid w:val="004539E2"/>
    <w:rsid w:val="00453DA6"/>
    <w:rsid w:val="00453FE2"/>
    <w:rsid w:val="00454038"/>
    <w:rsid w:val="00454152"/>
    <w:rsid w:val="00454788"/>
    <w:rsid w:val="004549EC"/>
    <w:rsid w:val="00454BC8"/>
    <w:rsid w:val="00454CB2"/>
    <w:rsid w:val="00454D83"/>
    <w:rsid w:val="00454DB5"/>
    <w:rsid w:val="00454E32"/>
    <w:rsid w:val="004552B1"/>
    <w:rsid w:val="0045537E"/>
    <w:rsid w:val="004554CF"/>
    <w:rsid w:val="004554F3"/>
    <w:rsid w:val="00455678"/>
    <w:rsid w:val="00455925"/>
    <w:rsid w:val="004559B2"/>
    <w:rsid w:val="00455A6A"/>
    <w:rsid w:val="00455CEA"/>
    <w:rsid w:val="00455EA0"/>
    <w:rsid w:val="0045628A"/>
    <w:rsid w:val="004562AF"/>
    <w:rsid w:val="00456591"/>
    <w:rsid w:val="00456686"/>
    <w:rsid w:val="0045680D"/>
    <w:rsid w:val="00456985"/>
    <w:rsid w:val="00456B83"/>
    <w:rsid w:val="004570EF"/>
    <w:rsid w:val="004572A8"/>
    <w:rsid w:val="00457344"/>
    <w:rsid w:val="004574A4"/>
    <w:rsid w:val="0045753A"/>
    <w:rsid w:val="004577AB"/>
    <w:rsid w:val="00457AEF"/>
    <w:rsid w:val="00457AFA"/>
    <w:rsid w:val="00457F12"/>
    <w:rsid w:val="00460126"/>
    <w:rsid w:val="004601D7"/>
    <w:rsid w:val="00460215"/>
    <w:rsid w:val="0046026D"/>
    <w:rsid w:val="004602A6"/>
    <w:rsid w:val="004602BC"/>
    <w:rsid w:val="004604A3"/>
    <w:rsid w:val="00460544"/>
    <w:rsid w:val="00460CE5"/>
    <w:rsid w:val="00460E9F"/>
    <w:rsid w:val="00460F1D"/>
    <w:rsid w:val="00461812"/>
    <w:rsid w:val="0046183D"/>
    <w:rsid w:val="004618AC"/>
    <w:rsid w:val="00461A13"/>
    <w:rsid w:val="00461BB9"/>
    <w:rsid w:val="00461D99"/>
    <w:rsid w:val="00461DA6"/>
    <w:rsid w:val="00461DD6"/>
    <w:rsid w:val="00462412"/>
    <w:rsid w:val="00462450"/>
    <w:rsid w:val="004626CE"/>
    <w:rsid w:val="004628FB"/>
    <w:rsid w:val="00462924"/>
    <w:rsid w:val="0046299B"/>
    <w:rsid w:val="004629FE"/>
    <w:rsid w:val="00462A11"/>
    <w:rsid w:val="00462C02"/>
    <w:rsid w:val="00462DA8"/>
    <w:rsid w:val="00462DBB"/>
    <w:rsid w:val="00462EA1"/>
    <w:rsid w:val="0046328A"/>
    <w:rsid w:val="004632C2"/>
    <w:rsid w:val="00463438"/>
    <w:rsid w:val="00463885"/>
    <w:rsid w:val="00463A9C"/>
    <w:rsid w:val="00463F56"/>
    <w:rsid w:val="004640C8"/>
    <w:rsid w:val="0046427F"/>
    <w:rsid w:val="0046438F"/>
    <w:rsid w:val="00464776"/>
    <w:rsid w:val="00464780"/>
    <w:rsid w:val="004647E0"/>
    <w:rsid w:val="00464AB4"/>
    <w:rsid w:val="00464D7F"/>
    <w:rsid w:val="00465155"/>
    <w:rsid w:val="0046531D"/>
    <w:rsid w:val="00465357"/>
    <w:rsid w:val="00465413"/>
    <w:rsid w:val="0046590C"/>
    <w:rsid w:val="00465EDE"/>
    <w:rsid w:val="004661B4"/>
    <w:rsid w:val="0046627F"/>
    <w:rsid w:val="004662D7"/>
    <w:rsid w:val="004663A7"/>
    <w:rsid w:val="00466768"/>
    <w:rsid w:val="004669D0"/>
    <w:rsid w:val="00466C8B"/>
    <w:rsid w:val="004670E0"/>
    <w:rsid w:val="00467138"/>
    <w:rsid w:val="004674E1"/>
    <w:rsid w:val="004676FB"/>
    <w:rsid w:val="00467CEA"/>
    <w:rsid w:val="00467E2B"/>
    <w:rsid w:val="00467F10"/>
    <w:rsid w:val="0047002E"/>
    <w:rsid w:val="00470155"/>
    <w:rsid w:val="004705CD"/>
    <w:rsid w:val="004709D7"/>
    <w:rsid w:val="00470C2C"/>
    <w:rsid w:val="00470EE9"/>
    <w:rsid w:val="0047101C"/>
    <w:rsid w:val="004712E6"/>
    <w:rsid w:val="0047166C"/>
    <w:rsid w:val="0047177E"/>
    <w:rsid w:val="00471808"/>
    <w:rsid w:val="00471CC4"/>
    <w:rsid w:val="00471E69"/>
    <w:rsid w:val="00471F8C"/>
    <w:rsid w:val="00471F9C"/>
    <w:rsid w:val="00472476"/>
    <w:rsid w:val="004724D1"/>
    <w:rsid w:val="004727AF"/>
    <w:rsid w:val="00472AFE"/>
    <w:rsid w:val="004735B8"/>
    <w:rsid w:val="004737D2"/>
    <w:rsid w:val="0047381F"/>
    <w:rsid w:val="00473991"/>
    <w:rsid w:val="00473BDF"/>
    <w:rsid w:val="00473C19"/>
    <w:rsid w:val="00473D5D"/>
    <w:rsid w:val="00473E56"/>
    <w:rsid w:val="00473F34"/>
    <w:rsid w:val="00474222"/>
    <w:rsid w:val="00474311"/>
    <w:rsid w:val="004743A1"/>
    <w:rsid w:val="0047445B"/>
    <w:rsid w:val="004745C8"/>
    <w:rsid w:val="004747E2"/>
    <w:rsid w:val="00474874"/>
    <w:rsid w:val="004748CF"/>
    <w:rsid w:val="00474C33"/>
    <w:rsid w:val="00474DA3"/>
    <w:rsid w:val="00474EE0"/>
    <w:rsid w:val="00475320"/>
    <w:rsid w:val="0047552E"/>
    <w:rsid w:val="00475A73"/>
    <w:rsid w:val="00475AC5"/>
    <w:rsid w:val="00475CEB"/>
    <w:rsid w:val="00475D27"/>
    <w:rsid w:val="00476061"/>
    <w:rsid w:val="0047614B"/>
    <w:rsid w:val="00476409"/>
    <w:rsid w:val="004766D3"/>
    <w:rsid w:val="004766E8"/>
    <w:rsid w:val="004766EF"/>
    <w:rsid w:val="00476C03"/>
    <w:rsid w:val="00476D3C"/>
    <w:rsid w:val="00476DBC"/>
    <w:rsid w:val="00476E97"/>
    <w:rsid w:val="00476FAB"/>
    <w:rsid w:val="00477259"/>
    <w:rsid w:val="00477318"/>
    <w:rsid w:val="004773D6"/>
    <w:rsid w:val="00477618"/>
    <w:rsid w:val="00477A52"/>
    <w:rsid w:val="00477BC7"/>
    <w:rsid w:val="00480039"/>
    <w:rsid w:val="004804D4"/>
    <w:rsid w:val="004809E6"/>
    <w:rsid w:val="00480A6E"/>
    <w:rsid w:val="00481156"/>
    <w:rsid w:val="004817A0"/>
    <w:rsid w:val="004819C4"/>
    <w:rsid w:val="00481A6D"/>
    <w:rsid w:val="00481AC9"/>
    <w:rsid w:val="00481C66"/>
    <w:rsid w:val="00481DA7"/>
    <w:rsid w:val="00481E9D"/>
    <w:rsid w:val="00481FEC"/>
    <w:rsid w:val="00482068"/>
    <w:rsid w:val="00482189"/>
    <w:rsid w:val="00482A72"/>
    <w:rsid w:val="00482B47"/>
    <w:rsid w:val="00482CE3"/>
    <w:rsid w:val="00482FBB"/>
    <w:rsid w:val="0048301A"/>
    <w:rsid w:val="004832CE"/>
    <w:rsid w:val="00483633"/>
    <w:rsid w:val="00483641"/>
    <w:rsid w:val="00483AFB"/>
    <w:rsid w:val="00483D60"/>
    <w:rsid w:val="00483FB0"/>
    <w:rsid w:val="00484392"/>
    <w:rsid w:val="0048443A"/>
    <w:rsid w:val="00484787"/>
    <w:rsid w:val="004847B5"/>
    <w:rsid w:val="00484DA6"/>
    <w:rsid w:val="00484ED2"/>
    <w:rsid w:val="00485498"/>
    <w:rsid w:val="004855B6"/>
    <w:rsid w:val="00485A98"/>
    <w:rsid w:val="00485F39"/>
    <w:rsid w:val="00486360"/>
    <w:rsid w:val="00486857"/>
    <w:rsid w:val="004869AB"/>
    <w:rsid w:val="004869CC"/>
    <w:rsid w:val="00486A5A"/>
    <w:rsid w:val="00486A87"/>
    <w:rsid w:val="00486B77"/>
    <w:rsid w:val="00486DA0"/>
    <w:rsid w:val="00486DB7"/>
    <w:rsid w:val="00486E4C"/>
    <w:rsid w:val="00486ED4"/>
    <w:rsid w:val="0048713D"/>
    <w:rsid w:val="00487590"/>
    <w:rsid w:val="004875A7"/>
    <w:rsid w:val="004875C3"/>
    <w:rsid w:val="0048799A"/>
    <w:rsid w:val="00487AFD"/>
    <w:rsid w:val="00487E60"/>
    <w:rsid w:val="0049004E"/>
    <w:rsid w:val="004900FC"/>
    <w:rsid w:val="0049055E"/>
    <w:rsid w:val="00490800"/>
    <w:rsid w:val="00490948"/>
    <w:rsid w:val="00490A9C"/>
    <w:rsid w:val="00490CC5"/>
    <w:rsid w:val="00491245"/>
    <w:rsid w:val="00491320"/>
    <w:rsid w:val="0049146D"/>
    <w:rsid w:val="00491585"/>
    <w:rsid w:val="00491594"/>
    <w:rsid w:val="004917B7"/>
    <w:rsid w:val="00491980"/>
    <w:rsid w:val="004919B1"/>
    <w:rsid w:val="00491D25"/>
    <w:rsid w:val="00491FF5"/>
    <w:rsid w:val="00492042"/>
    <w:rsid w:val="0049205C"/>
    <w:rsid w:val="00492206"/>
    <w:rsid w:val="0049228E"/>
    <w:rsid w:val="00492B9C"/>
    <w:rsid w:val="00493039"/>
    <w:rsid w:val="00493335"/>
    <w:rsid w:val="004939A8"/>
    <w:rsid w:val="00493A99"/>
    <w:rsid w:val="00493BEE"/>
    <w:rsid w:val="00493C70"/>
    <w:rsid w:val="00493EAB"/>
    <w:rsid w:val="00493FB1"/>
    <w:rsid w:val="0049459A"/>
    <w:rsid w:val="004945AC"/>
    <w:rsid w:val="0049460F"/>
    <w:rsid w:val="0049467B"/>
    <w:rsid w:val="00494905"/>
    <w:rsid w:val="00494B85"/>
    <w:rsid w:val="00494B89"/>
    <w:rsid w:val="00494EBC"/>
    <w:rsid w:val="0049509F"/>
    <w:rsid w:val="00495501"/>
    <w:rsid w:val="00495703"/>
    <w:rsid w:val="00495A39"/>
    <w:rsid w:val="00495BE1"/>
    <w:rsid w:val="00495CB8"/>
    <w:rsid w:val="00495CC6"/>
    <w:rsid w:val="00495DEC"/>
    <w:rsid w:val="004962C2"/>
    <w:rsid w:val="0049635A"/>
    <w:rsid w:val="004964F8"/>
    <w:rsid w:val="00496506"/>
    <w:rsid w:val="0049670D"/>
    <w:rsid w:val="00496BBA"/>
    <w:rsid w:val="00496BC6"/>
    <w:rsid w:val="004975B0"/>
    <w:rsid w:val="00497727"/>
    <w:rsid w:val="00497893"/>
    <w:rsid w:val="00497AF1"/>
    <w:rsid w:val="00497BF9"/>
    <w:rsid w:val="00497F14"/>
    <w:rsid w:val="004A00FC"/>
    <w:rsid w:val="004A0159"/>
    <w:rsid w:val="004A01BF"/>
    <w:rsid w:val="004A07C5"/>
    <w:rsid w:val="004A09C4"/>
    <w:rsid w:val="004A0AEB"/>
    <w:rsid w:val="004A0F4B"/>
    <w:rsid w:val="004A1015"/>
    <w:rsid w:val="004A10F3"/>
    <w:rsid w:val="004A11BE"/>
    <w:rsid w:val="004A11C0"/>
    <w:rsid w:val="004A1227"/>
    <w:rsid w:val="004A1413"/>
    <w:rsid w:val="004A181F"/>
    <w:rsid w:val="004A1896"/>
    <w:rsid w:val="004A1A0F"/>
    <w:rsid w:val="004A1A21"/>
    <w:rsid w:val="004A1AB4"/>
    <w:rsid w:val="004A1AFB"/>
    <w:rsid w:val="004A1E0E"/>
    <w:rsid w:val="004A1EC3"/>
    <w:rsid w:val="004A1F76"/>
    <w:rsid w:val="004A22CC"/>
    <w:rsid w:val="004A26FE"/>
    <w:rsid w:val="004A2955"/>
    <w:rsid w:val="004A2B94"/>
    <w:rsid w:val="004A2C74"/>
    <w:rsid w:val="004A2D42"/>
    <w:rsid w:val="004A30A8"/>
    <w:rsid w:val="004A3110"/>
    <w:rsid w:val="004A32AB"/>
    <w:rsid w:val="004A3772"/>
    <w:rsid w:val="004A3E5A"/>
    <w:rsid w:val="004A3FF4"/>
    <w:rsid w:val="004A4014"/>
    <w:rsid w:val="004A410E"/>
    <w:rsid w:val="004A42A0"/>
    <w:rsid w:val="004A43EF"/>
    <w:rsid w:val="004A4760"/>
    <w:rsid w:val="004A47CC"/>
    <w:rsid w:val="004A492E"/>
    <w:rsid w:val="004A4958"/>
    <w:rsid w:val="004A4A79"/>
    <w:rsid w:val="004A4D13"/>
    <w:rsid w:val="004A4E61"/>
    <w:rsid w:val="004A4FAD"/>
    <w:rsid w:val="004A5313"/>
    <w:rsid w:val="004A5746"/>
    <w:rsid w:val="004A57BD"/>
    <w:rsid w:val="004A6027"/>
    <w:rsid w:val="004A6130"/>
    <w:rsid w:val="004A6AB1"/>
    <w:rsid w:val="004A6AD8"/>
    <w:rsid w:val="004A6E9B"/>
    <w:rsid w:val="004A7064"/>
    <w:rsid w:val="004A731B"/>
    <w:rsid w:val="004A77E3"/>
    <w:rsid w:val="004A7955"/>
    <w:rsid w:val="004A79CC"/>
    <w:rsid w:val="004A7C15"/>
    <w:rsid w:val="004A7F02"/>
    <w:rsid w:val="004B0521"/>
    <w:rsid w:val="004B05D6"/>
    <w:rsid w:val="004B0671"/>
    <w:rsid w:val="004B06B3"/>
    <w:rsid w:val="004B0773"/>
    <w:rsid w:val="004B07DC"/>
    <w:rsid w:val="004B0B8A"/>
    <w:rsid w:val="004B0D7E"/>
    <w:rsid w:val="004B0DCD"/>
    <w:rsid w:val="004B0E0B"/>
    <w:rsid w:val="004B1226"/>
    <w:rsid w:val="004B12A0"/>
    <w:rsid w:val="004B16F1"/>
    <w:rsid w:val="004B17A5"/>
    <w:rsid w:val="004B19A9"/>
    <w:rsid w:val="004B1A50"/>
    <w:rsid w:val="004B1CD3"/>
    <w:rsid w:val="004B21F6"/>
    <w:rsid w:val="004B23B9"/>
    <w:rsid w:val="004B23BE"/>
    <w:rsid w:val="004B24CB"/>
    <w:rsid w:val="004B2591"/>
    <w:rsid w:val="004B25B1"/>
    <w:rsid w:val="004B26EC"/>
    <w:rsid w:val="004B27A0"/>
    <w:rsid w:val="004B2984"/>
    <w:rsid w:val="004B2CBE"/>
    <w:rsid w:val="004B2DF8"/>
    <w:rsid w:val="004B2F67"/>
    <w:rsid w:val="004B3146"/>
    <w:rsid w:val="004B317C"/>
    <w:rsid w:val="004B3622"/>
    <w:rsid w:val="004B3963"/>
    <w:rsid w:val="004B3AD1"/>
    <w:rsid w:val="004B3AD6"/>
    <w:rsid w:val="004B3C0A"/>
    <w:rsid w:val="004B41E3"/>
    <w:rsid w:val="004B45FA"/>
    <w:rsid w:val="004B492A"/>
    <w:rsid w:val="004B4AC9"/>
    <w:rsid w:val="004B5038"/>
    <w:rsid w:val="004B50B0"/>
    <w:rsid w:val="004B5337"/>
    <w:rsid w:val="004B577C"/>
    <w:rsid w:val="004B57C3"/>
    <w:rsid w:val="004B587A"/>
    <w:rsid w:val="004B5AAC"/>
    <w:rsid w:val="004B5D2A"/>
    <w:rsid w:val="004B5DA0"/>
    <w:rsid w:val="004B6321"/>
    <w:rsid w:val="004B6579"/>
    <w:rsid w:val="004B65F7"/>
    <w:rsid w:val="004B68FF"/>
    <w:rsid w:val="004B6AF3"/>
    <w:rsid w:val="004B6BE1"/>
    <w:rsid w:val="004B6C09"/>
    <w:rsid w:val="004B6C29"/>
    <w:rsid w:val="004B6DE0"/>
    <w:rsid w:val="004B6E16"/>
    <w:rsid w:val="004B6FF9"/>
    <w:rsid w:val="004B7153"/>
    <w:rsid w:val="004B7642"/>
    <w:rsid w:val="004B7821"/>
    <w:rsid w:val="004B7A93"/>
    <w:rsid w:val="004B7C7D"/>
    <w:rsid w:val="004C02D3"/>
    <w:rsid w:val="004C033E"/>
    <w:rsid w:val="004C03CC"/>
    <w:rsid w:val="004C0483"/>
    <w:rsid w:val="004C06CB"/>
    <w:rsid w:val="004C09CB"/>
    <w:rsid w:val="004C0BAA"/>
    <w:rsid w:val="004C0E93"/>
    <w:rsid w:val="004C0F9D"/>
    <w:rsid w:val="004C12C2"/>
    <w:rsid w:val="004C132D"/>
    <w:rsid w:val="004C168A"/>
    <w:rsid w:val="004C185A"/>
    <w:rsid w:val="004C188F"/>
    <w:rsid w:val="004C18D8"/>
    <w:rsid w:val="004C18F5"/>
    <w:rsid w:val="004C1B7D"/>
    <w:rsid w:val="004C1C3D"/>
    <w:rsid w:val="004C1D28"/>
    <w:rsid w:val="004C1D44"/>
    <w:rsid w:val="004C1F68"/>
    <w:rsid w:val="004C218F"/>
    <w:rsid w:val="004C264F"/>
    <w:rsid w:val="004C275D"/>
    <w:rsid w:val="004C2926"/>
    <w:rsid w:val="004C2A1A"/>
    <w:rsid w:val="004C2DBA"/>
    <w:rsid w:val="004C30CA"/>
    <w:rsid w:val="004C3492"/>
    <w:rsid w:val="004C34B6"/>
    <w:rsid w:val="004C3695"/>
    <w:rsid w:val="004C3F4B"/>
    <w:rsid w:val="004C4010"/>
    <w:rsid w:val="004C413F"/>
    <w:rsid w:val="004C452A"/>
    <w:rsid w:val="004C48B1"/>
    <w:rsid w:val="004C492D"/>
    <w:rsid w:val="004C49AE"/>
    <w:rsid w:val="004C4DB6"/>
    <w:rsid w:val="004C500F"/>
    <w:rsid w:val="004C55B3"/>
    <w:rsid w:val="004C55F2"/>
    <w:rsid w:val="004C562E"/>
    <w:rsid w:val="004C5851"/>
    <w:rsid w:val="004C58AF"/>
    <w:rsid w:val="004C5AAE"/>
    <w:rsid w:val="004C5BCF"/>
    <w:rsid w:val="004C5CF2"/>
    <w:rsid w:val="004C5FCF"/>
    <w:rsid w:val="004C6417"/>
    <w:rsid w:val="004C64F8"/>
    <w:rsid w:val="004C6619"/>
    <w:rsid w:val="004C686E"/>
    <w:rsid w:val="004C699F"/>
    <w:rsid w:val="004C69FE"/>
    <w:rsid w:val="004C6A73"/>
    <w:rsid w:val="004C6BAE"/>
    <w:rsid w:val="004C6BFE"/>
    <w:rsid w:val="004C6FFF"/>
    <w:rsid w:val="004C712A"/>
    <w:rsid w:val="004C784A"/>
    <w:rsid w:val="004C7BDE"/>
    <w:rsid w:val="004C7FC7"/>
    <w:rsid w:val="004D0017"/>
    <w:rsid w:val="004D0077"/>
    <w:rsid w:val="004D00AF"/>
    <w:rsid w:val="004D00C9"/>
    <w:rsid w:val="004D035C"/>
    <w:rsid w:val="004D0407"/>
    <w:rsid w:val="004D056E"/>
    <w:rsid w:val="004D0715"/>
    <w:rsid w:val="004D0725"/>
    <w:rsid w:val="004D07A6"/>
    <w:rsid w:val="004D0C33"/>
    <w:rsid w:val="004D0CBD"/>
    <w:rsid w:val="004D0ECB"/>
    <w:rsid w:val="004D0F75"/>
    <w:rsid w:val="004D0FF2"/>
    <w:rsid w:val="004D1085"/>
    <w:rsid w:val="004D10B0"/>
    <w:rsid w:val="004D1333"/>
    <w:rsid w:val="004D14D0"/>
    <w:rsid w:val="004D1941"/>
    <w:rsid w:val="004D1996"/>
    <w:rsid w:val="004D19E9"/>
    <w:rsid w:val="004D1C09"/>
    <w:rsid w:val="004D1D80"/>
    <w:rsid w:val="004D20CB"/>
    <w:rsid w:val="004D2175"/>
    <w:rsid w:val="004D229D"/>
    <w:rsid w:val="004D238E"/>
    <w:rsid w:val="004D2399"/>
    <w:rsid w:val="004D23C3"/>
    <w:rsid w:val="004D23FF"/>
    <w:rsid w:val="004D24DF"/>
    <w:rsid w:val="004D26E2"/>
    <w:rsid w:val="004D276A"/>
    <w:rsid w:val="004D2797"/>
    <w:rsid w:val="004D2BE5"/>
    <w:rsid w:val="004D2CEA"/>
    <w:rsid w:val="004D2D28"/>
    <w:rsid w:val="004D2D35"/>
    <w:rsid w:val="004D2FAA"/>
    <w:rsid w:val="004D35B8"/>
    <w:rsid w:val="004D386C"/>
    <w:rsid w:val="004D3871"/>
    <w:rsid w:val="004D3972"/>
    <w:rsid w:val="004D3C45"/>
    <w:rsid w:val="004D3F46"/>
    <w:rsid w:val="004D4011"/>
    <w:rsid w:val="004D4081"/>
    <w:rsid w:val="004D40F6"/>
    <w:rsid w:val="004D432A"/>
    <w:rsid w:val="004D4499"/>
    <w:rsid w:val="004D469C"/>
    <w:rsid w:val="004D4818"/>
    <w:rsid w:val="004D48DD"/>
    <w:rsid w:val="004D4AF1"/>
    <w:rsid w:val="004D51E1"/>
    <w:rsid w:val="004D524D"/>
    <w:rsid w:val="004D52F4"/>
    <w:rsid w:val="004D5B8D"/>
    <w:rsid w:val="004D5F51"/>
    <w:rsid w:val="004D6021"/>
    <w:rsid w:val="004D6022"/>
    <w:rsid w:val="004D6466"/>
    <w:rsid w:val="004D64C8"/>
    <w:rsid w:val="004D6531"/>
    <w:rsid w:val="004D6610"/>
    <w:rsid w:val="004D67DE"/>
    <w:rsid w:val="004D682A"/>
    <w:rsid w:val="004D692E"/>
    <w:rsid w:val="004D6A90"/>
    <w:rsid w:val="004D6AA1"/>
    <w:rsid w:val="004D6E9E"/>
    <w:rsid w:val="004D6F34"/>
    <w:rsid w:val="004D6F45"/>
    <w:rsid w:val="004D6F7E"/>
    <w:rsid w:val="004D6FDE"/>
    <w:rsid w:val="004D72C8"/>
    <w:rsid w:val="004D74F6"/>
    <w:rsid w:val="004D7591"/>
    <w:rsid w:val="004D7613"/>
    <w:rsid w:val="004D789B"/>
    <w:rsid w:val="004D7A4E"/>
    <w:rsid w:val="004D7A6D"/>
    <w:rsid w:val="004D7AEE"/>
    <w:rsid w:val="004D7B34"/>
    <w:rsid w:val="004E0254"/>
    <w:rsid w:val="004E03AE"/>
    <w:rsid w:val="004E04D1"/>
    <w:rsid w:val="004E068F"/>
    <w:rsid w:val="004E0F91"/>
    <w:rsid w:val="004E12C7"/>
    <w:rsid w:val="004E14AA"/>
    <w:rsid w:val="004E17BC"/>
    <w:rsid w:val="004E1AAD"/>
    <w:rsid w:val="004E1BB7"/>
    <w:rsid w:val="004E1D61"/>
    <w:rsid w:val="004E1E14"/>
    <w:rsid w:val="004E1ECC"/>
    <w:rsid w:val="004E2243"/>
    <w:rsid w:val="004E2244"/>
    <w:rsid w:val="004E22D1"/>
    <w:rsid w:val="004E22D9"/>
    <w:rsid w:val="004E22DD"/>
    <w:rsid w:val="004E232E"/>
    <w:rsid w:val="004E2359"/>
    <w:rsid w:val="004E23D6"/>
    <w:rsid w:val="004E2725"/>
    <w:rsid w:val="004E2A3E"/>
    <w:rsid w:val="004E2BC9"/>
    <w:rsid w:val="004E2F65"/>
    <w:rsid w:val="004E2F6F"/>
    <w:rsid w:val="004E2F72"/>
    <w:rsid w:val="004E31E7"/>
    <w:rsid w:val="004E335F"/>
    <w:rsid w:val="004E338B"/>
    <w:rsid w:val="004E341B"/>
    <w:rsid w:val="004E3602"/>
    <w:rsid w:val="004E366C"/>
    <w:rsid w:val="004E37F0"/>
    <w:rsid w:val="004E3804"/>
    <w:rsid w:val="004E38CC"/>
    <w:rsid w:val="004E38D0"/>
    <w:rsid w:val="004E3BBC"/>
    <w:rsid w:val="004E3CC3"/>
    <w:rsid w:val="004E3DF9"/>
    <w:rsid w:val="004E3F4C"/>
    <w:rsid w:val="004E4195"/>
    <w:rsid w:val="004E41F4"/>
    <w:rsid w:val="004E48B6"/>
    <w:rsid w:val="004E4B56"/>
    <w:rsid w:val="004E4D78"/>
    <w:rsid w:val="004E4F4F"/>
    <w:rsid w:val="004E51DF"/>
    <w:rsid w:val="004E53D3"/>
    <w:rsid w:val="004E5403"/>
    <w:rsid w:val="004E547F"/>
    <w:rsid w:val="004E562E"/>
    <w:rsid w:val="004E56C2"/>
    <w:rsid w:val="004E5940"/>
    <w:rsid w:val="004E5A37"/>
    <w:rsid w:val="004E5AA6"/>
    <w:rsid w:val="004E605E"/>
    <w:rsid w:val="004E61F4"/>
    <w:rsid w:val="004E6862"/>
    <w:rsid w:val="004E6B49"/>
    <w:rsid w:val="004E6EA8"/>
    <w:rsid w:val="004E7AB1"/>
    <w:rsid w:val="004E7DEE"/>
    <w:rsid w:val="004E7F90"/>
    <w:rsid w:val="004F0703"/>
    <w:rsid w:val="004F0765"/>
    <w:rsid w:val="004F092C"/>
    <w:rsid w:val="004F0C7B"/>
    <w:rsid w:val="004F0E23"/>
    <w:rsid w:val="004F0F90"/>
    <w:rsid w:val="004F0FBF"/>
    <w:rsid w:val="004F1297"/>
    <w:rsid w:val="004F12E1"/>
    <w:rsid w:val="004F14A3"/>
    <w:rsid w:val="004F19F8"/>
    <w:rsid w:val="004F1AE2"/>
    <w:rsid w:val="004F1E3B"/>
    <w:rsid w:val="004F1FE9"/>
    <w:rsid w:val="004F2010"/>
    <w:rsid w:val="004F2124"/>
    <w:rsid w:val="004F22A7"/>
    <w:rsid w:val="004F234F"/>
    <w:rsid w:val="004F239D"/>
    <w:rsid w:val="004F244C"/>
    <w:rsid w:val="004F2721"/>
    <w:rsid w:val="004F2801"/>
    <w:rsid w:val="004F2D78"/>
    <w:rsid w:val="004F2F23"/>
    <w:rsid w:val="004F3381"/>
    <w:rsid w:val="004F365B"/>
    <w:rsid w:val="004F36E7"/>
    <w:rsid w:val="004F3B13"/>
    <w:rsid w:val="004F3ED8"/>
    <w:rsid w:val="004F4018"/>
    <w:rsid w:val="004F40A3"/>
    <w:rsid w:val="004F40D0"/>
    <w:rsid w:val="004F4366"/>
    <w:rsid w:val="004F4869"/>
    <w:rsid w:val="004F49BB"/>
    <w:rsid w:val="004F4A4D"/>
    <w:rsid w:val="004F4A5F"/>
    <w:rsid w:val="004F505C"/>
    <w:rsid w:val="004F511E"/>
    <w:rsid w:val="004F516A"/>
    <w:rsid w:val="004F519E"/>
    <w:rsid w:val="004F5202"/>
    <w:rsid w:val="004F585D"/>
    <w:rsid w:val="004F5946"/>
    <w:rsid w:val="004F5AB1"/>
    <w:rsid w:val="004F5B2F"/>
    <w:rsid w:val="004F5C32"/>
    <w:rsid w:val="004F5F66"/>
    <w:rsid w:val="004F6028"/>
    <w:rsid w:val="004F6067"/>
    <w:rsid w:val="004F6119"/>
    <w:rsid w:val="004F6A79"/>
    <w:rsid w:val="004F6BC3"/>
    <w:rsid w:val="004F6D87"/>
    <w:rsid w:val="004F6DE9"/>
    <w:rsid w:val="004F6E17"/>
    <w:rsid w:val="004F7134"/>
    <w:rsid w:val="004F7694"/>
    <w:rsid w:val="004F770F"/>
    <w:rsid w:val="004F78FC"/>
    <w:rsid w:val="004F79DD"/>
    <w:rsid w:val="004F7B3C"/>
    <w:rsid w:val="004F7D63"/>
    <w:rsid w:val="004F7E5B"/>
    <w:rsid w:val="00500189"/>
    <w:rsid w:val="005002CA"/>
    <w:rsid w:val="0050032F"/>
    <w:rsid w:val="00500487"/>
    <w:rsid w:val="00500569"/>
    <w:rsid w:val="005005FB"/>
    <w:rsid w:val="005007AB"/>
    <w:rsid w:val="005008CF"/>
    <w:rsid w:val="00500A31"/>
    <w:rsid w:val="00501092"/>
    <w:rsid w:val="005012F7"/>
    <w:rsid w:val="005013EB"/>
    <w:rsid w:val="005014F1"/>
    <w:rsid w:val="00501556"/>
    <w:rsid w:val="005015D6"/>
    <w:rsid w:val="005015E7"/>
    <w:rsid w:val="00501741"/>
    <w:rsid w:val="005017EE"/>
    <w:rsid w:val="00501C59"/>
    <w:rsid w:val="00501F3E"/>
    <w:rsid w:val="00501F90"/>
    <w:rsid w:val="005021E0"/>
    <w:rsid w:val="005022AC"/>
    <w:rsid w:val="005022F6"/>
    <w:rsid w:val="00502441"/>
    <w:rsid w:val="00502A90"/>
    <w:rsid w:val="00502B84"/>
    <w:rsid w:val="00502F1F"/>
    <w:rsid w:val="00502FE2"/>
    <w:rsid w:val="00503108"/>
    <w:rsid w:val="005031BE"/>
    <w:rsid w:val="00503545"/>
    <w:rsid w:val="005038B4"/>
    <w:rsid w:val="00503B76"/>
    <w:rsid w:val="005041C3"/>
    <w:rsid w:val="00504445"/>
    <w:rsid w:val="0050458F"/>
    <w:rsid w:val="005046B7"/>
    <w:rsid w:val="00504CB7"/>
    <w:rsid w:val="00504D30"/>
    <w:rsid w:val="005050E4"/>
    <w:rsid w:val="005053AA"/>
    <w:rsid w:val="005056CD"/>
    <w:rsid w:val="005056CE"/>
    <w:rsid w:val="00505830"/>
    <w:rsid w:val="00505AB6"/>
    <w:rsid w:val="00505D4C"/>
    <w:rsid w:val="00505E05"/>
    <w:rsid w:val="0050631B"/>
    <w:rsid w:val="005063BC"/>
    <w:rsid w:val="00506482"/>
    <w:rsid w:val="005064CB"/>
    <w:rsid w:val="0050658B"/>
    <w:rsid w:val="00506A5A"/>
    <w:rsid w:val="00506C85"/>
    <w:rsid w:val="00506DB2"/>
    <w:rsid w:val="00506FA0"/>
    <w:rsid w:val="00507094"/>
    <w:rsid w:val="00507174"/>
    <w:rsid w:val="005071E5"/>
    <w:rsid w:val="00507423"/>
    <w:rsid w:val="00507506"/>
    <w:rsid w:val="005077DB"/>
    <w:rsid w:val="00507B77"/>
    <w:rsid w:val="00507C83"/>
    <w:rsid w:val="00507CA5"/>
    <w:rsid w:val="00507DF7"/>
    <w:rsid w:val="005101A1"/>
    <w:rsid w:val="00510201"/>
    <w:rsid w:val="00510225"/>
    <w:rsid w:val="0051029C"/>
    <w:rsid w:val="00510359"/>
    <w:rsid w:val="0051059E"/>
    <w:rsid w:val="005105A2"/>
    <w:rsid w:val="00510885"/>
    <w:rsid w:val="005109A6"/>
    <w:rsid w:val="005109E0"/>
    <w:rsid w:val="00510C49"/>
    <w:rsid w:val="00510CB9"/>
    <w:rsid w:val="00510D4C"/>
    <w:rsid w:val="005110FB"/>
    <w:rsid w:val="00511236"/>
    <w:rsid w:val="00511261"/>
    <w:rsid w:val="0051128C"/>
    <w:rsid w:val="005114A3"/>
    <w:rsid w:val="005114B0"/>
    <w:rsid w:val="00511641"/>
    <w:rsid w:val="005116FF"/>
    <w:rsid w:val="00511C0B"/>
    <w:rsid w:val="005121AF"/>
    <w:rsid w:val="00512391"/>
    <w:rsid w:val="005124EA"/>
    <w:rsid w:val="005125F6"/>
    <w:rsid w:val="005126EC"/>
    <w:rsid w:val="005128CD"/>
    <w:rsid w:val="00512A85"/>
    <w:rsid w:val="00512C62"/>
    <w:rsid w:val="00512C9D"/>
    <w:rsid w:val="0051335F"/>
    <w:rsid w:val="005135B6"/>
    <w:rsid w:val="00513B86"/>
    <w:rsid w:val="00513F78"/>
    <w:rsid w:val="00513FA8"/>
    <w:rsid w:val="005140FE"/>
    <w:rsid w:val="005144DE"/>
    <w:rsid w:val="005149F2"/>
    <w:rsid w:val="00514BC1"/>
    <w:rsid w:val="00514E1B"/>
    <w:rsid w:val="005150B6"/>
    <w:rsid w:val="00515265"/>
    <w:rsid w:val="00515268"/>
    <w:rsid w:val="00515505"/>
    <w:rsid w:val="005156A2"/>
    <w:rsid w:val="00515918"/>
    <w:rsid w:val="00515D0E"/>
    <w:rsid w:val="00515DAF"/>
    <w:rsid w:val="00515E0F"/>
    <w:rsid w:val="005162BE"/>
    <w:rsid w:val="00516310"/>
    <w:rsid w:val="00516736"/>
    <w:rsid w:val="0051673F"/>
    <w:rsid w:val="0051677C"/>
    <w:rsid w:val="00516837"/>
    <w:rsid w:val="00516DBF"/>
    <w:rsid w:val="00516EC2"/>
    <w:rsid w:val="00516F6B"/>
    <w:rsid w:val="005174F7"/>
    <w:rsid w:val="0051758D"/>
    <w:rsid w:val="00517633"/>
    <w:rsid w:val="00517815"/>
    <w:rsid w:val="0051782B"/>
    <w:rsid w:val="00517965"/>
    <w:rsid w:val="00517A37"/>
    <w:rsid w:val="00517A5A"/>
    <w:rsid w:val="00517B24"/>
    <w:rsid w:val="00517C11"/>
    <w:rsid w:val="00517D4B"/>
    <w:rsid w:val="00517F00"/>
    <w:rsid w:val="00517FC2"/>
    <w:rsid w:val="00520141"/>
    <w:rsid w:val="00520152"/>
    <w:rsid w:val="005203A4"/>
    <w:rsid w:val="00520632"/>
    <w:rsid w:val="005209BC"/>
    <w:rsid w:val="00520AFA"/>
    <w:rsid w:val="00520B19"/>
    <w:rsid w:val="00520DFF"/>
    <w:rsid w:val="00520E1B"/>
    <w:rsid w:val="00520FF5"/>
    <w:rsid w:val="005210D1"/>
    <w:rsid w:val="005216C1"/>
    <w:rsid w:val="0052187C"/>
    <w:rsid w:val="00521B01"/>
    <w:rsid w:val="00521BA8"/>
    <w:rsid w:val="00521D0E"/>
    <w:rsid w:val="00521FA6"/>
    <w:rsid w:val="00522013"/>
    <w:rsid w:val="005220D9"/>
    <w:rsid w:val="005220EC"/>
    <w:rsid w:val="005223C6"/>
    <w:rsid w:val="00522412"/>
    <w:rsid w:val="0052242B"/>
    <w:rsid w:val="005226D5"/>
    <w:rsid w:val="0052276C"/>
    <w:rsid w:val="00522866"/>
    <w:rsid w:val="005228E7"/>
    <w:rsid w:val="00522AB5"/>
    <w:rsid w:val="00522C2C"/>
    <w:rsid w:val="0052304F"/>
    <w:rsid w:val="005233C1"/>
    <w:rsid w:val="005234CB"/>
    <w:rsid w:val="00523712"/>
    <w:rsid w:val="005237F3"/>
    <w:rsid w:val="0052386B"/>
    <w:rsid w:val="00523966"/>
    <w:rsid w:val="00523E84"/>
    <w:rsid w:val="0052458A"/>
    <w:rsid w:val="005249BD"/>
    <w:rsid w:val="00524A05"/>
    <w:rsid w:val="00524A2A"/>
    <w:rsid w:val="00524A95"/>
    <w:rsid w:val="00524D42"/>
    <w:rsid w:val="00524DB0"/>
    <w:rsid w:val="00524EE0"/>
    <w:rsid w:val="00524FEC"/>
    <w:rsid w:val="00525087"/>
    <w:rsid w:val="00525118"/>
    <w:rsid w:val="005251CD"/>
    <w:rsid w:val="00525311"/>
    <w:rsid w:val="005253F2"/>
    <w:rsid w:val="00525B38"/>
    <w:rsid w:val="00525DB0"/>
    <w:rsid w:val="005261D1"/>
    <w:rsid w:val="00526676"/>
    <w:rsid w:val="0052696E"/>
    <w:rsid w:val="00526B5B"/>
    <w:rsid w:val="00526DC5"/>
    <w:rsid w:val="0052742F"/>
    <w:rsid w:val="00527613"/>
    <w:rsid w:val="005276AB"/>
    <w:rsid w:val="005276C5"/>
    <w:rsid w:val="0052777B"/>
    <w:rsid w:val="005279FF"/>
    <w:rsid w:val="00527A55"/>
    <w:rsid w:val="00527C88"/>
    <w:rsid w:val="00530392"/>
    <w:rsid w:val="00530701"/>
    <w:rsid w:val="00530949"/>
    <w:rsid w:val="00530A2C"/>
    <w:rsid w:val="00530A3E"/>
    <w:rsid w:val="00530DCB"/>
    <w:rsid w:val="0053113A"/>
    <w:rsid w:val="005313BB"/>
    <w:rsid w:val="005313C0"/>
    <w:rsid w:val="00531412"/>
    <w:rsid w:val="00531421"/>
    <w:rsid w:val="00531700"/>
    <w:rsid w:val="0053181C"/>
    <w:rsid w:val="00531C56"/>
    <w:rsid w:val="0053201F"/>
    <w:rsid w:val="0053215A"/>
    <w:rsid w:val="005322DE"/>
    <w:rsid w:val="0053238F"/>
    <w:rsid w:val="00532535"/>
    <w:rsid w:val="005328E8"/>
    <w:rsid w:val="00532B42"/>
    <w:rsid w:val="0053308E"/>
    <w:rsid w:val="005330A8"/>
    <w:rsid w:val="00533104"/>
    <w:rsid w:val="0053312F"/>
    <w:rsid w:val="00533218"/>
    <w:rsid w:val="00533518"/>
    <w:rsid w:val="00533B7F"/>
    <w:rsid w:val="0053436E"/>
    <w:rsid w:val="005344D3"/>
    <w:rsid w:val="005345B9"/>
    <w:rsid w:val="005346EF"/>
    <w:rsid w:val="0053483B"/>
    <w:rsid w:val="0053492D"/>
    <w:rsid w:val="00534AC2"/>
    <w:rsid w:val="00534C78"/>
    <w:rsid w:val="00535087"/>
    <w:rsid w:val="00535240"/>
    <w:rsid w:val="00535245"/>
    <w:rsid w:val="0053550A"/>
    <w:rsid w:val="005356E1"/>
    <w:rsid w:val="005356FB"/>
    <w:rsid w:val="005358FB"/>
    <w:rsid w:val="0053595C"/>
    <w:rsid w:val="005359DA"/>
    <w:rsid w:val="00535AAA"/>
    <w:rsid w:val="00535C4C"/>
    <w:rsid w:val="00535E70"/>
    <w:rsid w:val="005360DF"/>
    <w:rsid w:val="00536412"/>
    <w:rsid w:val="0053641F"/>
    <w:rsid w:val="00536516"/>
    <w:rsid w:val="00536ACA"/>
    <w:rsid w:val="00536B57"/>
    <w:rsid w:val="00536BF3"/>
    <w:rsid w:val="00536E3D"/>
    <w:rsid w:val="00536F91"/>
    <w:rsid w:val="00537110"/>
    <w:rsid w:val="00537166"/>
    <w:rsid w:val="005371CB"/>
    <w:rsid w:val="0053763E"/>
    <w:rsid w:val="005376EA"/>
    <w:rsid w:val="00537C4E"/>
    <w:rsid w:val="00537D3B"/>
    <w:rsid w:val="00537DF1"/>
    <w:rsid w:val="00537E1A"/>
    <w:rsid w:val="00537FFB"/>
    <w:rsid w:val="00540107"/>
    <w:rsid w:val="005407CC"/>
    <w:rsid w:val="0054092E"/>
    <w:rsid w:val="00540999"/>
    <w:rsid w:val="00540A41"/>
    <w:rsid w:val="00540A42"/>
    <w:rsid w:val="00540A46"/>
    <w:rsid w:val="00540C6E"/>
    <w:rsid w:val="00540C91"/>
    <w:rsid w:val="00540DA0"/>
    <w:rsid w:val="00540E41"/>
    <w:rsid w:val="00540F32"/>
    <w:rsid w:val="0054100C"/>
    <w:rsid w:val="0054108A"/>
    <w:rsid w:val="005410B1"/>
    <w:rsid w:val="00541B37"/>
    <w:rsid w:val="00541C70"/>
    <w:rsid w:val="00542342"/>
    <w:rsid w:val="005423DA"/>
    <w:rsid w:val="005425DC"/>
    <w:rsid w:val="00542C08"/>
    <w:rsid w:val="00542C50"/>
    <w:rsid w:val="00542C91"/>
    <w:rsid w:val="00542E7D"/>
    <w:rsid w:val="00543349"/>
    <w:rsid w:val="00543533"/>
    <w:rsid w:val="0054356E"/>
    <w:rsid w:val="00543CBF"/>
    <w:rsid w:val="00543D76"/>
    <w:rsid w:val="00544031"/>
    <w:rsid w:val="00544301"/>
    <w:rsid w:val="00544459"/>
    <w:rsid w:val="005447DD"/>
    <w:rsid w:val="005449E4"/>
    <w:rsid w:val="00544C70"/>
    <w:rsid w:val="00544CB0"/>
    <w:rsid w:val="00544CF2"/>
    <w:rsid w:val="00544DA5"/>
    <w:rsid w:val="0054503E"/>
    <w:rsid w:val="005450ED"/>
    <w:rsid w:val="00545291"/>
    <w:rsid w:val="0054543B"/>
    <w:rsid w:val="005454BF"/>
    <w:rsid w:val="005455A8"/>
    <w:rsid w:val="005457E4"/>
    <w:rsid w:val="00545A0A"/>
    <w:rsid w:val="00545CD7"/>
    <w:rsid w:val="00545F17"/>
    <w:rsid w:val="005465EB"/>
    <w:rsid w:val="00546600"/>
    <w:rsid w:val="00546603"/>
    <w:rsid w:val="00546655"/>
    <w:rsid w:val="0054669D"/>
    <w:rsid w:val="00546A2C"/>
    <w:rsid w:val="00546BC9"/>
    <w:rsid w:val="00546DFB"/>
    <w:rsid w:val="00546E2E"/>
    <w:rsid w:val="00546E79"/>
    <w:rsid w:val="005471F9"/>
    <w:rsid w:val="005475E4"/>
    <w:rsid w:val="005476CB"/>
    <w:rsid w:val="00547772"/>
    <w:rsid w:val="005479F0"/>
    <w:rsid w:val="00547ACF"/>
    <w:rsid w:val="00547CC8"/>
    <w:rsid w:val="00547FC6"/>
    <w:rsid w:val="00547FE4"/>
    <w:rsid w:val="00550038"/>
    <w:rsid w:val="00550248"/>
    <w:rsid w:val="00550457"/>
    <w:rsid w:val="005505B2"/>
    <w:rsid w:val="00550890"/>
    <w:rsid w:val="005508B5"/>
    <w:rsid w:val="0055110A"/>
    <w:rsid w:val="00551480"/>
    <w:rsid w:val="005518DF"/>
    <w:rsid w:val="00551907"/>
    <w:rsid w:val="00551CF5"/>
    <w:rsid w:val="00551E68"/>
    <w:rsid w:val="00551EFF"/>
    <w:rsid w:val="00551F5F"/>
    <w:rsid w:val="005521DE"/>
    <w:rsid w:val="005524B7"/>
    <w:rsid w:val="0055271E"/>
    <w:rsid w:val="00552892"/>
    <w:rsid w:val="00552DF4"/>
    <w:rsid w:val="00553157"/>
    <w:rsid w:val="00553232"/>
    <w:rsid w:val="0055340B"/>
    <w:rsid w:val="005535FA"/>
    <w:rsid w:val="00553717"/>
    <w:rsid w:val="00553B72"/>
    <w:rsid w:val="00553D24"/>
    <w:rsid w:val="005541D3"/>
    <w:rsid w:val="00554258"/>
    <w:rsid w:val="005545A9"/>
    <w:rsid w:val="005547CB"/>
    <w:rsid w:val="00554833"/>
    <w:rsid w:val="00554C59"/>
    <w:rsid w:val="00554C9A"/>
    <w:rsid w:val="00554E19"/>
    <w:rsid w:val="00554E43"/>
    <w:rsid w:val="00554F82"/>
    <w:rsid w:val="005550A7"/>
    <w:rsid w:val="00555644"/>
    <w:rsid w:val="005557EE"/>
    <w:rsid w:val="005558E6"/>
    <w:rsid w:val="00555C68"/>
    <w:rsid w:val="00556078"/>
    <w:rsid w:val="005566B1"/>
    <w:rsid w:val="00556833"/>
    <w:rsid w:val="00556889"/>
    <w:rsid w:val="0055697D"/>
    <w:rsid w:val="00556CCE"/>
    <w:rsid w:val="00556D95"/>
    <w:rsid w:val="00556E83"/>
    <w:rsid w:val="00556EDF"/>
    <w:rsid w:val="00556F67"/>
    <w:rsid w:val="0055702A"/>
    <w:rsid w:val="005570CE"/>
    <w:rsid w:val="00557676"/>
    <w:rsid w:val="00557944"/>
    <w:rsid w:val="00557A88"/>
    <w:rsid w:val="00557BC3"/>
    <w:rsid w:val="00557EB9"/>
    <w:rsid w:val="0056017D"/>
    <w:rsid w:val="005602EB"/>
    <w:rsid w:val="00560531"/>
    <w:rsid w:val="005606E0"/>
    <w:rsid w:val="0056090E"/>
    <w:rsid w:val="0056093A"/>
    <w:rsid w:val="00560CC3"/>
    <w:rsid w:val="00560F29"/>
    <w:rsid w:val="005610A8"/>
    <w:rsid w:val="005612AE"/>
    <w:rsid w:val="0056136F"/>
    <w:rsid w:val="005613E0"/>
    <w:rsid w:val="00561621"/>
    <w:rsid w:val="00561648"/>
    <w:rsid w:val="00561682"/>
    <w:rsid w:val="0056174A"/>
    <w:rsid w:val="00561B06"/>
    <w:rsid w:val="00561BD2"/>
    <w:rsid w:val="00562141"/>
    <w:rsid w:val="005621AB"/>
    <w:rsid w:val="00562237"/>
    <w:rsid w:val="00562454"/>
    <w:rsid w:val="00562576"/>
    <w:rsid w:val="0056274D"/>
    <w:rsid w:val="00562811"/>
    <w:rsid w:val="00562827"/>
    <w:rsid w:val="0056296E"/>
    <w:rsid w:val="00562B95"/>
    <w:rsid w:val="00562C57"/>
    <w:rsid w:val="00563A5C"/>
    <w:rsid w:val="00563A9E"/>
    <w:rsid w:val="00563C5C"/>
    <w:rsid w:val="00563D09"/>
    <w:rsid w:val="00563EA0"/>
    <w:rsid w:val="00563F99"/>
    <w:rsid w:val="00563FF9"/>
    <w:rsid w:val="00564285"/>
    <w:rsid w:val="0056482C"/>
    <w:rsid w:val="00564963"/>
    <w:rsid w:val="00564CF0"/>
    <w:rsid w:val="00564D54"/>
    <w:rsid w:val="00564E04"/>
    <w:rsid w:val="00564E3E"/>
    <w:rsid w:val="005659E9"/>
    <w:rsid w:val="00565A5B"/>
    <w:rsid w:val="00565B04"/>
    <w:rsid w:val="00565BA5"/>
    <w:rsid w:val="00566418"/>
    <w:rsid w:val="005664B5"/>
    <w:rsid w:val="00566A8C"/>
    <w:rsid w:val="00566C80"/>
    <w:rsid w:val="00566DE7"/>
    <w:rsid w:val="00566EF8"/>
    <w:rsid w:val="00566F71"/>
    <w:rsid w:val="00567192"/>
    <w:rsid w:val="0056731D"/>
    <w:rsid w:val="005673E3"/>
    <w:rsid w:val="00567841"/>
    <w:rsid w:val="00567BB7"/>
    <w:rsid w:val="00567E4E"/>
    <w:rsid w:val="00570123"/>
    <w:rsid w:val="00570146"/>
    <w:rsid w:val="005703C4"/>
    <w:rsid w:val="00570F63"/>
    <w:rsid w:val="00571208"/>
    <w:rsid w:val="005712C4"/>
    <w:rsid w:val="00571645"/>
    <w:rsid w:val="0057174A"/>
    <w:rsid w:val="005718E2"/>
    <w:rsid w:val="005718FF"/>
    <w:rsid w:val="00571D6D"/>
    <w:rsid w:val="00571FA8"/>
    <w:rsid w:val="0057202B"/>
    <w:rsid w:val="005723ED"/>
    <w:rsid w:val="00572893"/>
    <w:rsid w:val="00572B84"/>
    <w:rsid w:val="00572D8D"/>
    <w:rsid w:val="0057313F"/>
    <w:rsid w:val="0057315D"/>
    <w:rsid w:val="00573326"/>
    <w:rsid w:val="00573484"/>
    <w:rsid w:val="00573D6C"/>
    <w:rsid w:val="00573ECD"/>
    <w:rsid w:val="005742EA"/>
    <w:rsid w:val="00574464"/>
    <w:rsid w:val="005749EB"/>
    <w:rsid w:val="00574F59"/>
    <w:rsid w:val="00575273"/>
    <w:rsid w:val="005752A5"/>
    <w:rsid w:val="0057533D"/>
    <w:rsid w:val="00575363"/>
    <w:rsid w:val="0057544B"/>
    <w:rsid w:val="0057551F"/>
    <w:rsid w:val="005755E1"/>
    <w:rsid w:val="005756AA"/>
    <w:rsid w:val="005756EC"/>
    <w:rsid w:val="005757D8"/>
    <w:rsid w:val="00575950"/>
    <w:rsid w:val="00575B2B"/>
    <w:rsid w:val="00575B5A"/>
    <w:rsid w:val="00575D3B"/>
    <w:rsid w:val="00575D5F"/>
    <w:rsid w:val="00575DA3"/>
    <w:rsid w:val="00575FCE"/>
    <w:rsid w:val="00576587"/>
    <w:rsid w:val="005769E7"/>
    <w:rsid w:val="00576B17"/>
    <w:rsid w:val="00576C46"/>
    <w:rsid w:val="00576CB1"/>
    <w:rsid w:val="00576CD8"/>
    <w:rsid w:val="00576EF7"/>
    <w:rsid w:val="0057714C"/>
    <w:rsid w:val="005772C7"/>
    <w:rsid w:val="00577384"/>
    <w:rsid w:val="0057746F"/>
    <w:rsid w:val="00577472"/>
    <w:rsid w:val="005779CF"/>
    <w:rsid w:val="005779F5"/>
    <w:rsid w:val="00577B62"/>
    <w:rsid w:val="00577D96"/>
    <w:rsid w:val="00577F3C"/>
    <w:rsid w:val="00577F78"/>
    <w:rsid w:val="00580041"/>
    <w:rsid w:val="005800D3"/>
    <w:rsid w:val="00580563"/>
    <w:rsid w:val="00580599"/>
    <w:rsid w:val="005805FC"/>
    <w:rsid w:val="00580705"/>
    <w:rsid w:val="005807E2"/>
    <w:rsid w:val="005808DB"/>
    <w:rsid w:val="0058097A"/>
    <w:rsid w:val="00580ABA"/>
    <w:rsid w:val="00580D04"/>
    <w:rsid w:val="00580ED9"/>
    <w:rsid w:val="00581018"/>
    <w:rsid w:val="00581029"/>
    <w:rsid w:val="005810A1"/>
    <w:rsid w:val="00581106"/>
    <w:rsid w:val="00581470"/>
    <w:rsid w:val="00581564"/>
    <w:rsid w:val="00581623"/>
    <w:rsid w:val="005817A6"/>
    <w:rsid w:val="005817E4"/>
    <w:rsid w:val="005818F0"/>
    <w:rsid w:val="00581AAA"/>
    <w:rsid w:val="00581AD6"/>
    <w:rsid w:val="00581CCE"/>
    <w:rsid w:val="00581E6C"/>
    <w:rsid w:val="00581EB0"/>
    <w:rsid w:val="005820B5"/>
    <w:rsid w:val="005820EE"/>
    <w:rsid w:val="00582248"/>
    <w:rsid w:val="00582385"/>
    <w:rsid w:val="00582509"/>
    <w:rsid w:val="00582A04"/>
    <w:rsid w:val="00582DA9"/>
    <w:rsid w:val="00582F43"/>
    <w:rsid w:val="00583153"/>
    <w:rsid w:val="005831BA"/>
    <w:rsid w:val="005831C5"/>
    <w:rsid w:val="005831F3"/>
    <w:rsid w:val="0058328A"/>
    <w:rsid w:val="0058338C"/>
    <w:rsid w:val="00583478"/>
    <w:rsid w:val="00583824"/>
    <w:rsid w:val="00583851"/>
    <w:rsid w:val="005839B9"/>
    <w:rsid w:val="00583A3F"/>
    <w:rsid w:val="00583C79"/>
    <w:rsid w:val="00583D22"/>
    <w:rsid w:val="00583F8E"/>
    <w:rsid w:val="00584078"/>
    <w:rsid w:val="00584148"/>
    <w:rsid w:val="005842A0"/>
    <w:rsid w:val="0058439E"/>
    <w:rsid w:val="005844CB"/>
    <w:rsid w:val="005844F7"/>
    <w:rsid w:val="00584A12"/>
    <w:rsid w:val="00584B27"/>
    <w:rsid w:val="00584D7D"/>
    <w:rsid w:val="0058501A"/>
    <w:rsid w:val="00585093"/>
    <w:rsid w:val="00585273"/>
    <w:rsid w:val="005854A8"/>
    <w:rsid w:val="00585652"/>
    <w:rsid w:val="0058595D"/>
    <w:rsid w:val="00585C91"/>
    <w:rsid w:val="00585CA7"/>
    <w:rsid w:val="00585CD0"/>
    <w:rsid w:val="00585CFB"/>
    <w:rsid w:val="00585F5B"/>
    <w:rsid w:val="00586112"/>
    <w:rsid w:val="0058638B"/>
    <w:rsid w:val="005868FB"/>
    <w:rsid w:val="00586D30"/>
    <w:rsid w:val="00586F5B"/>
    <w:rsid w:val="00587527"/>
    <w:rsid w:val="005875D5"/>
    <w:rsid w:val="00587638"/>
    <w:rsid w:val="005877DB"/>
    <w:rsid w:val="00587C46"/>
    <w:rsid w:val="00587CBD"/>
    <w:rsid w:val="00587DA5"/>
    <w:rsid w:val="0059000D"/>
    <w:rsid w:val="00590026"/>
    <w:rsid w:val="005901E8"/>
    <w:rsid w:val="005902AB"/>
    <w:rsid w:val="00590466"/>
    <w:rsid w:val="00590722"/>
    <w:rsid w:val="00590B99"/>
    <w:rsid w:val="00591639"/>
    <w:rsid w:val="0059183A"/>
    <w:rsid w:val="0059190A"/>
    <w:rsid w:val="00591C0C"/>
    <w:rsid w:val="00591C55"/>
    <w:rsid w:val="00591DEB"/>
    <w:rsid w:val="0059216D"/>
    <w:rsid w:val="00592180"/>
    <w:rsid w:val="005921C1"/>
    <w:rsid w:val="005921D6"/>
    <w:rsid w:val="0059222B"/>
    <w:rsid w:val="005923DE"/>
    <w:rsid w:val="00592421"/>
    <w:rsid w:val="005924B9"/>
    <w:rsid w:val="005927F1"/>
    <w:rsid w:val="005928C0"/>
    <w:rsid w:val="00592982"/>
    <w:rsid w:val="00592A6D"/>
    <w:rsid w:val="00592C53"/>
    <w:rsid w:val="00592CA2"/>
    <w:rsid w:val="005930A5"/>
    <w:rsid w:val="005930E8"/>
    <w:rsid w:val="0059316A"/>
    <w:rsid w:val="00593349"/>
    <w:rsid w:val="0059344C"/>
    <w:rsid w:val="005937CC"/>
    <w:rsid w:val="00593BBE"/>
    <w:rsid w:val="00593E3F"/>
    <w:rsid w:val="0059412A"/>
    <w:rsid w:val="005944B4"/>
    <w:rsid w:val="0059461E"/>
    <w:rsid w:val="005948F6"/>
    <w:rsid w:val="00594976"/>
    <w:rsid w:val="00594C0C"/>
    <w:rsid w:val="00594E96"/>
    <w:rsid w:val="00594F0A"/>
    <w:rsid w:val="00594F6D"/>
    <w:rsid w:val="005951AA"/>
    <w:rsid w:val="005952AC"/>
    <w:rsid w:val="00595598"/>
    <w:rsid w:val="00595A00"/>
    <w:rsid w:val="00595B44"/>
    <w:rsid w:val="005961E4"/>
    <w:rsid w:val="00596688"/>
    <w:rsid w:val="0059693F"/>
    <w:rsid w:val="00596A60"/>
    <w:rsid w:val="00596B34"/>
    <w:rsid w:val="00596D8D"/>
    <w:rsid w:val="00596EDF"/>
    <w:rsid w:val="00596EF2"/>
    <w:rsid w:val="005970DC"/>
    <w:rsid w:val="005972A5"/>
    <w:rsid w:val="00597358"/>
    <w:rsid w:val="00597605"/>
    <w:rsid w:val="005976FE"/>
    <w:rsid w:val="0059777E"/>
    <w:rsid w:val="00597908"/>
    <w:rsid w:val="00597A12"/>
    <w:rsid w:val="00597C2B"/>
    <w:rsid w:val="00597DE5"/>
    <w:rsid w:val="005A00C5"/>
    <w:rsid w:val="005A0403"/>
    <w:rsid w:val="005A0CBD"/>
    <w:rsid w:val="005A0E9A"/>
    <w:rsid w:val="005A0EB7"/>
    <w:rsid w:val="005A0F4E"/>
    <w:rsid w:val="005A12C3"/>
    <w:rsid w:val="005A152D"/>
    <w:rsid w:val="005A15E3"/>
    <w:rsid w:val="005A166D"/>
    <w:rsid w:val="005A1725"/>
    <w:rsid w:val="005A1744"/>
    <w:rsid w:val="005A1DF0"/>
    <w:rsid w:val="005A254D"/>
    <w:rsid w:val="005A26CD"/>
    <w:rsid w:val="005A273A"/>
    <w:rsid w:val="005A2A55"/>
    <w:rsid w:val="005A2CD2"/>
    <w:rsid w:val="005A2FBF"/>
    <w:rsid w:val="005A2FDB"/>
    <w:rsid w:val="005A352D"/>
    <w:rsid w:val="005A3575"/>
    <w:rsid w:val="005A35A2"/>
    <w:rsid w:val="005A36D1"/>
    <w:rsid w:val="005A3A5E"/>
    <w:rsid w:val="005A3DD9"/>
    <w:rsid w:val="005A3F4D"/>
    <w:rsid w:val="005A410D"/>
    <w:rsid w:val="005A4253"/>
    <w:rsid w:val="005A43E7"/>
    <w:rsid w:val="005A44A7"/>
    <w:rsid w:val="005A48EE"/>
    <w:rsid w:val="005A4911"/>
    <w:rsid w:val="005A4BA1"/>
    <w:rsid w:val="005A4C5B"/>
    <w:rsid w:val="005A5831"/>
    <w:rsid w:val="005A5D68"/>
    <w:rsid w:val="005A5DD1"/>
    <w:rsid w:val="005A5F6C"/>
    <w:rsid w:val="005A60E7"/>
    <w:rsid w:val="005A6599"/>
    <w:rsid w:val="005A6613"/>
    <w:rsid w:val="005A6954"/>
    <w:rsid w:val="005A6CE8"/>
    <w:rsid w:val="005A6E89"/>
    <w:rsid w:val="005A6FC1"/>
    <w:rsid w:val="005A6FCA"/>
    <w:rsid w:val="005A713C"/>
    <w:rsid w:val="005A7272"/>
    <w:rsid w:val="005A74EE"/>
    <w:rsid w:val="005A75E7"/>
    <w:rsid w:val="005A7A17"/>
    <w:rsid w:val="005A7B95"/>
    <w:rsid w:val="005B0128"/>
    <w:rsid w:val="005B030F"/>
    <w:rsid w:val="005B0978"/>
    <w:rsid w:val="005B0DF4"/>
    <w:rsid w:val="005B167C"/>
    <w:rsid w:val="005B16E8"/>
    <w:rsid w:val="005B19C5"/>
    <w:rsid w:val="005B1C9E"/>
    <w:rsid w:val="005B226E"/>
    <w:rsid w:val="005B23CF"/>
    <w:rsid w:val="005B25F6"/>
    <w:rsid w:val="005B2D1A"/>
    <w:rsid w:val="005B2D43"/>
    <w:rsid w:val="005B2DB7"/>
    <w:rsid w:val="005B3170"/>
    <w:rsid w:val="005B33F8"/>
    <w:rsid w:val="005B3C1F"/>
    <w:rsid w:val="005B4118"/>
    <w:rsid w:val="005B443F"/>
    <w:rsid w:val="005B4592"/>
    <w:rsid w:val="005B48AF"/>
    <w:rsid w:val="005B49FB"/>
    <w:rsid w:val="005B4B9D"/>
    <w:rsid w:val="005B4B9E"/>
    <w:rsid w:val="005B4E62"/>
    <w:rsid w:val="005B5036"/>
    <w:rsid w:val="005B51B0"/>
    <w:rsid w:val="005B54C2"/>
    <w:rsid w:val="005B59E5"/>
    <w:rsid w:val="005B5A50"/>
    <w:rsid w:val="005B5B4E"/>
    <w:rsid w:val="005B5B5A"/>
    <w:rsid w:val="005B5B67"/>
    <w:rsid w:val="005B5FB3"/>
    <w:rsid w:val="005B664B"/>
    <w:rsid w:val="005B686D"/>
    <w:rsid w:val="005B6914"/>
    <w:rsid w:val="005B6D79"/>
    <w:rsid w:val="005B6DA1"/>
    <w:rsid w:val="005B71D4"/>
    <w:rsid w:val="005B720A"/>
    <w:rsid w:val="005B7300"/>
    <w:rsid w:val="005B7476"/>
    <w:rsid w:val="005B74E3"/>
    <w:rsid w:val="005B7749"/>
    <w:rsid w:val="005B7979"/>
    <w:rsid w:val="005B7D4C"/>
    <w:rsid w:val="005B7D5C"/>
    <w:rsid w:val="005B7E3A"/>
    <w:rsid w:val="005C0148"/>
    <w:rsid w:val="005C01BF"/>
    <w:rsid w:val="005C0295"/>
    <w:rsid w:val="005C0540"/>
    <w:rsid w:val="005C06CD"/>
    <w:rsid w:val="005C06FA"/>
    <w:rsid w:val="005C095C"/>
    <w:rsid w:val="005C09DE"/>
    <w:rsid w:val="005C1255"/>
    <w:rsid w:val="005C151E"/>
    <w:rsid w:val="005C1543"/>
    <w:rsid w:val="005C1852"/>
    <w:rsid w:val="005C1BC4"/>
    <w:rsid w:val="005C1EEB"/>
    <w:rsid w:val="005C1FDB"/>
    <w:rsid w:val="005C215F"/>
    <w:rsid w:val="005C273D"/>
    <w:rsid w:val="005C2A78"/>
    <w:rsid w:val="005C2B85"/>
    <w:rsid w:val="005C2C39"/>
    <w:rsid w:val="005C2CEF"/>
    <w:rsid w:val="005C2DE6"/>
    <w:rsid w:val="005C2DF5"/>
    <w:rsid w:val="005C2FD0"/>
    <w:rsid w:val="005C302C"/>
    <w:rsid w:val="005C30A1"/>
    <w:rsid w:val="005C317C"/>
    <w:rsid w:val="005C31B5"/>
    <w:rsid w:val="005C3525"/>
    <w:rsid w:val="005C384B"/>
    <w:rsid w:val="005C3A43"/>
    <w:rsid w:val="005C3B58"/>
    <w:rsid w:val="005C3CFE"/>
    <w:rsid w:val="005C3D6E"/>
    <w:rsid w:val="005C3F84"/>
    <w:rsid w:val="005C4063"/>
    <w:rsid w:val="005C4136"/>
    <w:rsid w:val="005C428B"/>
    <w:rsid w:val="005C44D1"/>
    <w:rsid w:val="005C472A"/>
    <w:rsid w:val="005C4736"/>
    <w:rsid w:val="005C4789"/>
    <w:rsid w:val="005C47FD"/>
    <w:rsid w:val="005C483D"/>
    <w:rsid w:val="005C4B82"/>
    <w:rsid w:val="005C4DE2"/>
    <w:rsid w:val="005C4FE1"/>
    <w:rsid w:val="005C5221"/>
    <w:rsid w:val="005C5839"/>
    <w:rsid w:val="005C5935"/>
    <w:rsid w:val="005C5B79"/>
    <w:rsid w:val="005C5C81"/>
    <w:rsid w:val="005C5D49"/>
    <w:rsid w:val="005C61B2"/>
    <w:rsid w:val="005C6246"/>
    <w:rsid w:val="005C6282"/>
    <w:rsid w:val="005C6289"/>
    <w:rsid w:val="005C64DC"/>
    <w:rsid w:val="005C64EC"/>
    <w:rsid w:val="005C67D9"/>
    <w:rsid w:val="005C6880"/>
    <w:rsid w:val="005C698F"/>
    <w:rsid w:val="005C6AED"/>
    <w:rsid w:val="005C6BAA"/>
    <w:rsid w:val="005C6BBF"/>
    <w:rsid w:val="005C6C7D"/>
    <w:rsid w:val="005C6FD9"/>
    <w:rsid w:val="005C7100"/>
    <w:rsid w:val="005C726C"/>
    <w:rsid w:val="005C729D"/>
    <w:rsid w:val="005C75D8"/>
    <w:rsid w:val="005C764F"/>
    <w:rsid w:val="005C76CC"/>
    <w:rsid w:val="005C7826"/>
    <w:rsid w:val="005C7AC2"/>
    <w:rsid w:val="005C7EB2"/>
    <w:rsid w:val="005D03CB"/>
    <w:rsid w:val="005D05F2"/>
    <w:rsid w:val="005D0893"/>
    <w:rsid w:val="005D09CA"/>
    <w:rsid w:val="005D0B93"/>
    <w:rsid w:val="005D0BBF"/>
    <w:rsid w:val="005D0DD6"/>
    <w:rsid w:val="005D0F50"/>
    <w:rsid w:val="005D12CE"/>
    <w:rsid w:val="005D1575"/>
    <w:rsid w:val="005D15BA"/>
    <w:rsid w:val="005D175D"/>
    <w:rsid w:val="005D19E2"/>
    <w:rsid w:val="005D1A29"/>
    <w:rsid w:val="005D1EED"/>
    <w:rsid w:val="005D22E4"/>
    <w:rsid w:val="005D2439"/>
    <w:rsid w:val="005D25F3"/>
    <w:rsid w:val="005D26FC"/>
    <w:rsid w:val="005D292F"/>
    <w:rsid w:val="005D2CB5"/>
    <w:rsid w:val="005D2E33"/>
    <w:rsid w:val="005D2E86"/>
    <w:rsid w:val="005D3171"/>
    <w:rsid w:val="005D343D"/>
    <w:rsid w:val="005D37D4"/>
    <w:rsid w:val="005D384F"/>
    <w:rsid w:val="005D3A74"/>
    <w:rsid w:val="005D3AB6"/>
    <w:rsid w:val="005D3B4B"/>
    <w:rsid w:val="005D3BA1"/>
    <w:rsid w:val="005D3DB6"/>
    <w:rsid w:val="005D40A0"/>
    <w:rsid w:val="005D4230"/>
    <w:rsid w:val="005D4496"/>
    <w:rsid w:val="005D459A"/>
    <w:rsid w:val="005D47BC"/>
    <w:rsid w:val="005D48A8"/>
    <w:rsid w:val="005D48D1"/>
    <w:rsid w:val="005D4BB8"/>
    <w:rsid w:val="005D4D14"/>
    <w:rsid w:val="005D4D57"/>
    <w:rsid w:val="005D4E4C"/>
    <w:rsid w:val="005D51CD"/>
    <w:rsid w:val="005D5A10"/>
    <w:rsid w:val="005D5B32"/>
    <w:rsid w:val="005D5C1C"/>
    <w:rsid w:val="005D653D"/>
    <w:rsid w:val="005D6703"/>
    <w:rsid w:val="005D673B"/>
    <w:rsid w:val="005D6F97"/>
    <w:rsid w:val="005D71FF"/>
    <w:rsid w:val="005D72D0"/>
    <w:rsid w:val="005D72D3"/>
    <w:rsid w:val="005D7601"/>
    <w:rsid w:val="005D796C"/>
    <w:rsid w:val="005D7975"/>
    <w:rsid w:val="005D7A45"/>
    <w:rsid w:val="005D7A7F"/>
    <w:rsid w:val="005D7A8C"/>
    <w:rsid w:val="005D7AAC"/>
    <w:rsid w:val="005D7C9F"/>
    <w:rsid w:val="005D7DD2"/>
    <w:rsid w:val="005E0203"/>
    <w:rsid w:val="005E037F"/>
    <w:rsid w:val="005E0412"/>
    <w:rsid w:val="005E043C"/>
    <w:rsid w:val="005E0564"/>
    <w:rsid w:val="005E0797"/>
    <w:rsid w:val="005E0A14"/>
    <w:rsid w:val="005E0B44"/>
    <w:rsid w:val="005E0C0C"/>
    <w:rsid w:val="005E0DD7"/>
    <w:rsid w:val="005E0E78"/>
    <w:rsid w:val="005E0F91"/>
    <w:rsid w:val="005E1036"/>
    <w:rsid w:val="005E1058"/>
    <w:rsid w:val="005E1103"/>
    <w:rsid w:val="005E12B7"/>
    <w:rsid w:val="005E13A0"/>
    <w:rsid w:val="005E1727"/>
    <w:rsid w:val="005E196F"/>
    <w:rsid w:val="005E1E2E"/>
    <w:rsid w:val="005E1E9F"/>
    <w:rsid w:val="005E1ED1"/>
    <w:rsid w:val="005E21F0"/>
    <w:rsid w:val="005E24D8"/>
    <w:rsid w:val="005E266A"/>
    <w:rsid w:val="005E26D3"/>
    <w:rsid w:val="005E2712"/>
    <w:rsid w:val="005E27CC"/>
    <w:rsid w:val="005E31A6"/>
    <w:rsid w:val="005E31BC"/>
    <w:rsid w:val="005E34BC"/>
    <w:rsid w:val="005E362D"/>
    <w:rsid w:val="005E3896"/>
    <w:rsid w:val="005E389A"/>
    <w:rsid w:val="005E38F2"/>
    <w:rsid w:val="005E3C56"/>
    <w:rsid w:val="005E3EAF"/>
    <w:rsid w:val="005E3EC1"/>
    <w:rsid w:val="005E3F1D"/>
    <w:rsid w:val="005E43F2"/>
    <w:rsid w:val="005E44A5"/>
    <w:rsid w:val="005E4866"/>
    <w:rsid w:val="005E4874"/>
    <w:rsid w:val="005E48D8"/>
    <w:rsid w:val="005E4925"/>
    <w:rsid w:val="005E49B0"/>
    <w:rsid w:val="005E4A62"/>
    <w:rsid w:val="005E4CC0"/>
    <w:rsid w:val="005E4CD3"/>
    <w:rsid w:val="005E53FC"/>
    <w:rsid w:val="005E5412"/>
    <w:rsid w:val="005E54C1"/>
    <w:rsid w:val="005E550A"/>
    <w:rsid w:val="005E5516"/>
    <w:rsid w:val="005E564D"/>
    <w:rsid w:val="005E58E0"/>
    <w:rsid w:val="005E5AFA"/>
    <w:rsid w:val="005E6188"/>
    <w:rsid w:val="005E624B"/>
    <w:rsid w:val="005E630A"/>
    <w:rsid w:val="005E6388"/>
    <w:rsid w:val="005E6389"/>
    <w:rsid w:val="005E6584"/>
    <w:rsid w:val="005E66B0"/>
    <w:rsid w:val="005E6704"/>
    <w:rsid w:val="005E6718"/>
    <w:rsid w:val="005E69D6"/>
    <w:rsid w:val="005E6A31"/>
    <w:rsid w:val="005E6D76"/>
    <w:rsid w:val="005E7055"/>
    <w:rsid w:val="005E705C"/>
    <w:rsid w:val="005E71D1"/>
    <w:rsid w:val="005E7490"/>
    <w:rsid w:val="005E7689"/>
    <w:rsid w:val="005E778B"/>
    <w:rsid w:val="005E7A6C"/>
    <w:rsid w:val="005E7AC6"/>
    <w:rsid w:val="005E7AF7"/>
    <w:rsid w:val="005E7D8E"/>
    <w:rsid w:val="005E7E74"/>
    <w:rsid w:val="005F01EA"/>
    <w:rsid w:val="005F0267"/>
    <w:rsid w:val="005F0705"/>
    <w:rsid w:val="005F09EC"/>
    <w:rsid w:val="005F0B84"/>
    <w:rsid w:val="005F0CBA"/>
    <w:rsid w:val="005F124B"/>
    <w:rsid w:val="005F1285"/>
    <w:rsid w:val="005F1857"/>
    <w:rsid w:val="005F1E2E"/>
    <w:rsid w:val="005F2085"/>
    <w:rsid w:val="005F26AD"/>
    <w:rsid w:val="005F2732"/>
    <w:rsid w:val="005F2B9C"/>
    <w:rsid w:val="005F2C43"/>
    <w:rsid w:val="005F2CEE"/>
    <w:rsid w:val="005F318A"/>
    <w:rsid w:val="005F3358"/>
    <w:rsid w:val="005F35EE"/>
    <w:rsid w:val="005F3678"/>
    <w:rsid w:val="005F3743"/>
    <w:rsid w:val="005F3771"/>
    <w:rsid w:val="005F3AEA"/>
    <w:rsid w:val="005F3BD9"/>
    <w:rsid w:val="005F3EC9"/>
    <w:rsid w:val="005F40BB"/>
    <w:rsid w:val="005F4313"/>
    <w:rsid w:val="005F4440"/>
    <w:rsid w:val="005F47AA"/>
    <w:rsid w:val="005F4BB6"/>
    <w:rsid w:val="005F4C3A"/>
    <w:rsid w:val="005F4F9D"/>
    <w:rsid w:val="005F5155"/>
    <w:rsid w:val="005F528D"/>
    <w:rsid w:val="005F534F"/>
    <w:rsid w:val="005F5374"/>
    <w:rsid w:val="005F57EE"/>
    <w:rsid w:val="005F5B9E"/>
    <w:rsid w:val="005F5CC7"/>
    <w:rsid w:val="005F5CE2"/>
    <w:rsid w:val="005F5CFF"/>
    <w:rsid w:val="005F5FA5"/>
    <w:rsid w:val="005F60B8"/>
    <w:rsid w:val="005F628E"/>
    <w:rsid w:val="005F664D"/>
    <w:rsid w:val="005F6CCB"/>
    <w:rsid w:val="005F6F12"/>
    <w:rsid w:val="005F72DD"/>
    <w:rsid w:val="005F7368"/>
    <w:rsid w:val="005F7585"/>
    <w:rsid w:val="005F763D"/>
    <w:rsid w:val="005F781E"/>
    <w:rsid w:val="005F7847"/>
    <w:rsid w:val="005F7887"/>
    <w:rsid w:val="005F78A1"/>
    <w:rsid w:val="005F7959"/>
    <w:rsid w:val="005F7C48"/>
    <w:rsid w:val="005F7D41"/>
    <w:rsid w:val="005F7FE6"/>
    <w:rsid w:val="00600697"/>
    <w:rsid w:val="00600CA4"/>
    <w:rsid w:val="00600F25"/>
    <w:rsid w:val="00601247"/>
    <w:rsid w:val="00601724"/>
    <w:rsid w:val="00601841"/>
    <w:rsid w:val="00601E99"/>
    <w:rsid w:val="00602221"/>
    <w:rsid w:val="006025FE"/>
    <w:rsid w:val="00602A2B"/>
    <w:rsid w:val="00602ABD"/>
    <w:rsid w:val="00602CB6"/>
    <w:rsid w:val="00602F36"/>
    <w:rsid w:val="00603008"/>
    <w:rsid w:val="00603120"/>
    <w:rsid w:val="006031A0"/>
    <w:rsid w:val="00603253"/>
    <w:rsid w:val="00603493"/>
    <w:rsid w:val="00603A6F"/>
    <w:rsid w:val="00604041"/>
    <w:rsid w:val="00604051"/>
    <w:rsid w:val="006044E2"/>
    <w:rsid w:val="00604A70"/>
    <w:rsid w:val="00604BF1"/>
    <w:rsid w:val="00604CDD"/>
    <w:rsid w:val="006051FB"/>
    <w:rsid w:val="006052B9"/>
    <w:rsid w:val="006056AA"/>
    <w:rsid w:val="006056CA"/>
    <w:rsid w:val="006056CF"/>
    <w:rsid w:val="00605795"/>
    <w:rsid w:val="00605CB9"/>
    <w:rsid w:val="00605D82"/>
    <w:rsid w:val="00605DA1"/>
    <w:rsid w:val="006060AD"/>
    <w:rsid w:val="006060FE"/>
    <w:rsid w:val="0060637E"/>
    <w:rsid w:val="00606502"/>
    <w:rsid w:val="00606B25"/>
    <w:rsid w:val="00606B36"/>
    <w:rsid w:val="00606BF3"/>
    <w:rsid w:val="00606E2C"/>
    <w:rsid w:val="00606F89"/>
    <w:rsid w:val="006070DE"/>
    <w:rsid w:val="0060710B"/>
    <w:rsid w:val="0060737E"/>
    <w:rsid w:val="006074E4"/>
    <w:rsid w:val="006077EC"/>
    <w:rsid w:val="0060795A"/>
    <w:rsid w:val="00607B36"/>
    <w:rsid w:val="00607B59"/>
    <w:rsid w:val="00607CC7"/>
    <w:rsid w:val="00607DDD"/>
    <w:rsid w:val="006101FD"/>
    <w:rsid w:val="0061050F"/>
    <w:rsid w:val="0061090E"/>
    <w:rsid w:val="00610B2A"/>
    <w:rsid w:val="00610C4C"/>
    <w:rsid w:val="00610D5B"/>
    <w:rsid w:val="00610D6C"/>
    <w:rsid w:val="00610DFA"/>
    <w:rsid w:val="00610EAC"/>
    <w:rsid w:val="00610F8A"/>
    <w:rsid w:val="0061162C"/>
    <w:rsid w:val="006118B3"/>
    <w:rsid w:val="00611974"/>
    <w:rsid w:val="00611C02"/>
    <w:rsid w:val="00611C4E"/>
    <w:rsid w:val="00611F4C"/>
    <w:rsid w:val="0061208A"/>
    <w:rsid w:val="0061249F"/>
    <w:rsid w:val="00612687"/>
    <w:rsid w:val="00612777"/>
    <w:rsid w:val="006127D1"/>
    <w:rsid w:val="0061280A"/>
    <w:rsid w:val="006129B1"/>
    <w:rsid w:val="006131C5"/>
    <w:rsid w:val="0061327F"/>
    <w:rsid w:val="00613317"/>
    <w:rsid w:val="00613410"/>
    <w:rsid w:val="00613419"/>
    <w:rsid w:val="00613750"/>
    <w:rsid w:val="00613751"/>
    <w:rsid w:val="00613B64"/>
    <w:rsid w:val="00613EA1"/>
    <w:rsid w:val="00613FB7"/>
    <w:rsid w:val="006142F4"/>
    <w:rsid w:val="00614413"/>
    <w:rsid w:val="006147F8"/>
    <w:rsid w:val="006148BA"/>
    <w:rsid w:val="00614AD0"/>
    <w:rsid w:val="00614DAF"/>
    <w:rsid w:val="0061544B"/>
    <w:rsid w:val="00615493"/>
    <w:rsid w:val="00615764"/>
    <w:rsid w:val="00615869"/>
    <w:rsid w:val="00615B2E"/>
    <w:rsid w:val="00615B47"/>
    <w:rsid w:val="00616275"/>
    <w:rsid w:val="00616305"/>
    <w:rsid w:val="00616374"/>
    <w:rsid w:val="006167BC"/>
    <w:rsid w:val="0061683A"/>
    <w:rsid w:val="006169ED"/>
    <w:rsid w:val="00616ACF"/>
    <w:rsid w:val="00616DC3"/>
    <w:rsid w:val="00616F8B"/>
    <w:rsid w:val="00616FD8"/>
    <w:rsid w:val="00617034"/>
    <w:rsid w:val="0061705D"/>
    <w:rsid w:val="00617390"/>
    <w:rsid w:val="00617509"/>
    <w:rsid w:val="00617519"/>
    <w:rsid w:val="00617570"/>
    <w:rsid w:val="006178E2"/>
    <w:rsid w:val="00617BE8"/>
    <w:rsid w:val="00617CFE"/>
    <w:rsid w:val="00617D62"/>
    <w:rsid w:val="00617DB5"/>
    <w:rsid w:val="00617EED"/>
    <w:rsid w:val="006200AF"/>
    <w:rsid w:val="006201DC"/>
    <w:rsid w:val="00620211"/>
    <w:rsid w:val="006202D9"/>
    <w:rsid w:val="0062045F"/>
    <w:rsid w:val="0062071F"/>
    <w:rsid w:val="00620A73"/>
    <w:rsid w:val="00620B54"/>
    <w:rsid w:val="00620DB1"/>
    <w:rsid w:val="00620F9B"/>
    <w:rsid w:val="0062117F"/>
    <w:rsid w:val="006214C0"/>
    <w:rsid w:val="0062166E"/>
    <w:rsid w:val="006216B2"/>
    <w:rsid w:val="006219DA"/>
    <w:rsid w:val="006219DC"/>
    <w:rsid w:val="00621A58"/>
    <w:rsid w:val="00621A62"/>
    <w:rsid w:val="00621CEF"/>
    <w:rsid w:val="006220DE"/>
    <w:rsid w:val="0062226E"/>
    <w:rsid w:val="006222A1"/>
    <w:rsid w:val="00622377"/>
    <w:rsid w:val="00622552"/>
    <w:rsid w:val="00622727"/>
    <w:rsid w:val="006227A8"/>
    <w:rsid w:val="00622855"/>
    <w:rsid w:val="006228AC"/>
    <w:rsid w:val="006229A4"/>
    <w:rsid w:val="00622B04"/>
    <w:rsid w:val="00622C36"/>
    <w:rsid w:val="00622CD2"/>
    <w:rsid w:val="00622F16"/>
    <w:rsid w:val="0062314E"/>
    <w:rsid w:val="00623B0A"/>
    <w:rsid w:val="00623FFA"/>
    <w:rsid w:val="00624032"/>
    <w:rsid w:val="006242F2"/>
    <w:rsid w:val="00624445"/>
    <w:rsid w:val="0062475C"/>
    <w:rsid w:val="006247A4"/>
    <w:rsid w:val="00624825"/>
    <w:rsid w:val="0062497E"/>
    <w:rsid w:val="00624A13"/>
    <w:rsid w:val="00624C50"/>
    <w:rsid w:val="00624E4B"/>
    <w:rsid w:val="0062508A"/>
    <w:rsid w:val="006250A8"/>
    <w:rsid w:val="006252E4"/>
    <w:rsid w:val="006254A8"/>
    <w:rsid w:val="0062550B"/>
    <w:rsid w:val="00625548"/>
    <w:rsid w:val="006259BC"/>
    <w:rsid w:val="00625E65"/>
    <w:rsid w:val="00626428"/>
    <w:rsid w:val="00626719"/>
    <w:rsid w:val="006267CD"/>
    <w:rsid w:val="00626AA8"/>
    <w:rsid w:val="00626BE1"/>
    <w:rsid w:val="00626CE6"/>
    <w:rsid w:val="0062721C"/>
    <w:rsid w:val="006274A6"/>
    <w:rsid w:val="0062753A"/>
    <w:rsid w:val="00627633"/>
    <w:rsid w:val="00627697"/>
    <w:rsid w:val="00627D40"/>
    <w:rsid w:val="00627DC3"/>
    <w:rsid w:val="006301DF"/>
    <w:rsid w:val="00630285"/>
    <w:rsid w:val="006304D4"/>
    <w:rsid w:val="0063053D"/>
    <w:rsid w:val="0063094D"/>
    <w:rsid w:val="00630A51"/>
    <w:rsid w:val="00630A6C"/>
    <w:rsid w:val="00630ABF"/>
    <w:rsid w:val="00630BA2"/>
    <w:rsid w:val="00630F8A"/>
    <w:rsid w:val="0063116B"/>
    <w:rsid w:val="0063120F"/>
    <w:rsid w:val="00631269"/>
    <w:rsid w:val="006312C0"/>
    <w:rsid w:val="0063172B"/>
    <w:rsid w:val="00631862"/>
    <w:rsid w:val="00631B74"/>
    <w:rsid w:val="00631E4F"/>
    <w:rsid w:val="00632187"/>
    <w:rsid w:val="00632287"/>
    <w:rsid w:val="0063256E"/>
    <w:rsid w:val="006325CE"/>
    <w:rsid w:val="006326E7"/>
    <w:rsid w:val="00632868"/>
    <w:rsid w:val="006328BB"/>
    <w:rsid w:val="0063294A"/>
    <w:rsid w:val="00632AA4"/>
    <w:rsid w:val="00632AEE"/>
    <w:rsid w:val="00632C89"/>
    <w:rsid w:val="00632F5B"/>
    <w:rsid w:val="00633213"/>
    <w:rsid w:val="0063331A"/>
    <w:rsid w:val="00633327"/>
    <w:rsid w:val="00633412"/>
    <w:rsid w:val="00633676"/>
    <w:rsid w:val="00633713"/>
    <w:rsid w:val="0063376E"/>
    <w:rsid w:val="006339CA"/>
    <w:rsid w:val="00633D55"/>
    <w:rsid w:val="00633E28"/>
    <w:rsid w:val="00633E95"/>
    <w:rsid w:val="00633F31"/>
    <w:rsid w:val="006343B5"/>
    <w:rsid w:val="00634538"/>
    <w:rsid w:val="006346F1"/>
    <w:rsid w:val="00634947"/>
    <w:rsid w:val="006349D4"/>
    <w:rsid w:val="00634CFB"/>
    <w:rsid w:val="00634DC8"/>
    <w:rsid w:val="00634FC9"/>
    <w:rsid w:val="00634FE7"/>
    <w:rsid w:val="00634FF2"/>
    <w:rsid w:val="00635349"/>
    <w:rsid w:val="006355BF"/>
    <w:rsid w:val="00635673"/>
    <w:rsid w:val="0063568F"/>
    <w:rsid w:val="006356D2"/>
    <w:rsid w:val="006356E1"/>
    <w:rsid w:val="00635BD9"/>
    <w:rsid w:val="00635BEC"/>
    <w:rsid w:val="0063608C"/>
    <w:rsid w:val="0063626E"/>
    <w:rsid w:val="0063634A"/>
    <w:rsid w:val="0063651C"/>
    <w:rsid w:val="00636591"/>
    <w:rsid w:val="00636848"/>
    <w:rsid w:val="0063685E"/>
    <w:rsid w:val="00636884"/>
    <w:rsid w:val="006368E0"/>
    <w:rsid w:val="006368E1"/>
    <w:rsid w:val="00636A87"/>
    <w:rsid w:val="00636B40"/>
    <w:rsid w:val="00636D1D"/>
    <w:rsid w:val="00636E03"/>
    <w:rsid w:val="0063709A"/>
    <w:rsid w:val="0063717D"/>
    <w:rsid w:val="006374C8"/>
    <w:rsid w:val="006377BA"/>
    <w:rsid w:val="006378BD"/>
    <w:rsid w:val="0063793D"/>
    <w:rsid w:val="00637952"/>
    <w:rsid w:val="006379AA"/>
    <w:rsid w:val="00637A27"/>
    <w:rsid w:val="00637A60"/>
    <w:rsid w:val="00637B62"/>
    <w:rsid w:val="00637C59"/>
    <w:rsid w:val="00637CE5"/>
    <w:rsid w:val="006403E3"/>
    <w:rsid w:val="006408D8"/>
    <w:rsid w:val="00640ABB"/>
    <w:rsid w:val="00640C12"/>
    <w:rsid w:val="00640C84"/>
    <w:rsid w:val="0064136B"/>
    <w:rsid w:val="00641439"/>
    <w:rsid w:val="0064152F"/>
    <w:rsid w:val="006415D5"/>
    <w:rsid w:val="006418DD"/>
    <w:rsid w:val="006418E8"/>
    <w:rsid w:val="00641BFA"/>
    <w:rsid w:val="00641F60"/>
    <w:rsid w:val="00642036"/>
    <w:rsid w:val="00642042"/>
    <w:rsid w:val="0064227F"/>
    <w:rsid w:val="00642529"/>
    <w:rsid w:val="00642579"/>
    <w:rsid w:val="00642A13"/>
    <w:rsid w:val="00642AD3"/>
    <w:rsid w:val="00642DAA"/>
    <w:rsid w:val="00642E5F"/>
    <w:rsid w:val="00642F11"/>
    <w:rsid w:val="006430AE"/>
    <w:rsid w:val="006434A2"/>
    <w:rsid w:val="006434B5"/>
    <w:rsid w:val="006434F8"/>
    <w:rsid w:val="006434F9"/>
    <w:rsid w:val="00643626"/>
    <w:rsid w:val="006437D0"/>
    <w:rsid w:val="00643D83"/>
    <w:rsid w:val="00643FE6"/>
    <w:rsid w:val="00644047"/>
    <w:rsid w:val="00644095"/>
    <w:rsid w:val="006443BF"/>
    <w:rsid w:val="0064446E"/>
    <w:rsid w:val="00644569"/>
    <w:rsid w:val="00644A7A"/>
    <w:rsid w:val="00644A7B"/>
    <w:rsid w:val="00644EC0"/>
    <w:rsid w:val="00645022"/>
    <w:rsid w:val="00645085"/>
    <w:rsid w:val="00645290"/>
    <w:rsid w:val="006453A0"/>
    <w:rsid w:val="006453DE"/>
    <w:rsid w:val="0064556E"/>
    <w:rsid w:val="00645791"/>
    <w:rsid w:val="0064589F"/>
    <w:rsid w:val="00645C5A"/>
    <w:rsid w:val="00645D64"/>
    <w:rsid w:val="00645E32"/>
    <w:rsid w:val="006460BC"/>
    <w:rsid w:val="006461CB"/>
    <w:rsid w:val="0064622B"/>
    <w:rsid w:val="0064662C"/>
    <w:rsid w:val="00646637"/>
    <w:rsid w:val="0064699B"/>
    <w:rsid w:val="00646A8A"/>
    <w:rsid w:val="0064725C"/>
    <w:rsid w:val="00647469"/>
    <w:rsid w:val="0064757B"/>
    <w:rsid w:val="0064779A"/>
    <w:rsid w:val="00647AFE"/>
    <w:rsid w:val="00647BAA"/>
    <w:rsid w:val="00647D99"/>
    <w:rsid w:val="00647DFD"/>
    <w:rsid w:val="00650158"/>
    <w:rsid w:val="00650235"/>
    <w:rsid w:val="006502CE"/>
    <w:rsid w:val="00650376"/>
    <w:rsid w:val="0065073A"/>
    <w:rsid w:val="00650767"/>
    <w:rsid w:val="00650900"/>
    <w:rsid w:val="00650AFB"/>
    <w:rsid w:val="00650BE9"/>
    <w:rsid w:val="00650D33"/>
    <w:rsid w:val="00650D94"/>
    <w:rsid w:val="00650E44"/>
    <w:rsid w:val="006512B8"/>
    <w:rsid w:val="0065142F"/>
    <w:rsid w:val="006514A7"/>
    <w:rsid w:val="00651523"/>
    <w:rsid w:val="00651622"/>
    <w:rsid w:val="00651694"/>
    <w:rsid w:val="00651859"/>
    <w:rsid w:val="0065192B"/>
    <w:rsid w:val="00651951"/>
    <w:rsid w:val="00651AB7"/>
    <w:rsid w:val="00651D49"/>
    <w:rsid w:val="00651F73"/>
    <w:rsid w:val="00651FEE"/>
    <w:rsid w:val="00652268"/>
    <w:rsid w:val="006522BF"/>
    <w:rsid w:val="00652533"/>
    <w:rsid w:val="006527AA"/>
    <w:rsid w:val="00652ED9"/>
    <w:rsid w:val="00652FDA"/>
    <w:rsid w:val="00652FED"/>
    <w:rsid w:val="0065332B"/>
    <w:rsid w:val="006535AA"/>
    <w:rsid w:val="00653641"/>
    <w:rsid w:val="0065372F"/>
    <w:rsid w:val="00653890"/>
    <w:rsid w:val="00653B1A"/>
    <w:rsid w:val="00653C88"/>
    <w:rsid w:val="00653CBC"/>
    <w:rsid w:val="00653DD0"/>
    <w:rsid w:val="00653F9F"/>
    <w:rsid w:val="00654512"/>
    <w:rsid w:val="006545BB"/>
    <w:rsid w:val="00654648"/>
    <w:rsid w:val="0065474D"/>
    <w:rsid w:val="00654893"/>
    <w:rsid w:val="00654A5B"/>
    <w:rsid w:val="0065516B"/>
    <w:rsid w:val="00655179"/>
    <w:rsid w:val="006552E2"/>
    <w:rsid w:val="0065536B"/>
    <w:rsid w:val="00655408"/>
    <w:rsid w:val="0065585B"/>
    <w:rsid w:val="00655D36"/>
    <w:rsid w:val="00655EF4"/>
    <w:rsid w:val="00655F0C"/>
    <w:rsid w:val="00655F68"/>
    <w:rsid w:val="00655FBF"/>
    <w:rsid w:val="0065605D"/>
    <w:rsid w:val="006560DD"/>
    <w:rsid w:val="0065636D"/>
    <w:rsid w:val="006563A0"/>
    <w:rsid w:val="00656410"/>
    <w:rsid w:val="006564A4"/>
    <w:rsid w:val="00656AA4"/>
    <w:rsid w:val="00656FAE"/>
    <w:rsid w:val="0065700D"/>
    <w:rsid w:val="0065708A"/>
    <w:rsid w:val="00657204"/>
    <w:rsid w:val="0065735E"/>
    <w:rsid w:val="006574E0"/>
    <w:rsid w:val="0065767D"/>
    <w:rsid w:val="0065783B"/>
    <w:rsid w:val="00657EC0"/>
    <w:rsid w:val="006600C9"/>
    <w:rsid w:val="00660418"/>
    <w:rsid w:val="00660622"/>
    <w:rsid w:val="00660B90"/>
    <w:rsid w:val="00660BF2"/>
    <w:rsid w:val="00660C3A"/>
    <w:rsid w:val="00660EA4"/>
    <w:rsid w:val="00661047"/>
    <w:rsid w:val="0066111C"/>
    <w:rsid w:val="006611CF"/>
    <w:rsid w:val="006611E9"/>
    <w:rsid w:val="0066134D"/>
    <w:rsid w:val="0066156A"/>
    <w:rsid w:val="006616E2"/>
    <w:rsid w:val="006617AB"/>
    <w:rsid w:val="006618E3"/>
    <w:rsid w:val="00661A7B"/>
    <w:rsid w:val="00661DC8"/>
    <w:rsid w:val="00661F5F"/>
    <w:rsid w:val="00662051"/>
    <w:rsid w:val="0066213D"/>
    <w:rsid w:val="00662151"/>
    <w:rsid w:val="00662252"/>
    <w:rsid w:val="0066227C"/>
    <w:rsid w:val="006622EF"/>
    <w:rsid w:val="00662667"/>
    <w:rsid w:val="00662789"/>
    <w:rsid w:val="006627E5"/>
    <w:rsid w:val="006628D0"/>
    <w:rsid w:val="00662AEC"/>
    <w:rsid w:val="00662B88"/>
    <w:rsid w:val="00662C7C"/>
    <w:rsid w:val="00662D20"/>
    <w:rsid w:val="006630EE"/>
    <w:rsid w:val="006633F4"/>
    <w:rsid w:val="006634CF"/>
    <w:rsid w:val="006635D7"/>
    <w:rsid w:val="006639F4"/>
    <w:rsid w:val="00663CDD"/>
    <w:rsid w:val="00663CFE"/>
    <w:rsid w:val="00663D76"/>
    <w:rsid w:val="00664028"/>
    <w:rsid w:val="0066436A"/>
    <w:rsid w:val="00664430"/>
    <w:rsid w:val="006644FC"/>
    <w:rsid w:val="006647CB"/>
    <w:rsid w:val="00664811"/>
    <w:rsid w:val="00664AEF"/>
    <w:rsid w:val="00664BA4"/>
    <w:rsid w:val="00664BD1"/>
    <w:rsid w:val="00664D37"/>
    <w:rsid w:val="00664DB7"/>
    <w:rsid w:val="00664F92"/>
    <w:rsid w:val="00664FE0"/>
    <w:rsid w:val="006654A1"/>
    <w:rsid w:val="0066568C"/>
    <w:rsid w:val="00665BC4"/>
    <w:rsid w:val="00665CD7"/>
    <w:rsid w:val="0066626E"/>
    <w:rsid w:val="00666522"/>
    <w:rsid w:val="0066685E"/>
    <w:rsid w:val="00666A28"/>
    <w:rsid w:val="00666BEE"/>
    <w:rsid w:val="00666D5E"/>
    <w:rsid w:val="00666E29"/>
    <w:rsid w:val="006673BB"/>
    <w:rsid w:val="0066751C"/>
    <w:rsid w:val="006675BD"/>
    <w:rsid w:val="00667730"/>
    <w:rsid w:val="006677D2"/>
    <w:rsid w:val="00667956"/>
    <w:rsid w:val="00667970"/>
    <w:rsid w:val="00667BA0"/>
    <w:rsid w:val="00667FB7"/>
    <w:rsid w:val="00670835"/>
    <w:rsid w:val="00670C36"/>
    <w:rsid w:val="00670D28"/>
    <w:rsid w:val="00670D4B"/>
    <w:rsid w:val="00670D63"/>
    <w:rsid w:val="00670E34"/>
    <w:rsid w:val="00670F4C"/>
    <w:rsid w:val="0067120F"/>
    <w:rsid w:val="0067129D"/>
    <w:rsid w:val="0067133F"/>
    <w:rsid w:val="006714FF"/>
    <w:rsid w:val="006715AE"/>
    <w:rsid w:val="00671615"/>
    <w:rsid w:val="0067165E"/>
    <w:rsid w:val="006716ED"/>
    <w:rsid w:val="006717FD"/>
    <w:rsid w:val="006718BD"/>
    <w:rsid w:val="006722C6"/>
    <w:rsid w:val="00672322"/>
    <w:rsid w:val="00672355"/>
    <w:rsid w:val="006723D7"/>
    <w:rsid w:val="006727A5"/>
    <w:rsid w:val="00672D55"/>
    <w:rsid w:val="00672DAA"/>
    <w:rsid w:val="00672E9D"/>
    <w:rsid w:val="006734FB"/>
    <w:rsid w:val="00673637"/>
    <w:rsid w:val="006738A1"/>
    <w:rsid w:val="00673C2C"/>
    <w:rsid w:val="006740BF"/>
    <w:rsid w:val="00674318"/>
    <w:rsid w:val="00674646"/>
    <w:rsid w:val="0067469D"/>
    <w:rsid w:val="006747B2"/>
    <w:rsid w:val="0067538B"/>
    <w:rsid w:val="0067551A"/>
    <w:rsid w:val="00675627"/>
    <w:rsid w:val="00675776"/>
    <w:rsid w:val="006759AB"/>
    <w:rsid w:val="00675CAB"/>
    <w:rsid w:val="00675EF3"/>
    <w:rsid w:val="00675F52"/>
    <w:rsid w:val="006762E9"/>
    <w:rsid w:val="0067631C"/>
    <w:rsid w:val="00676453"/>
    <w:rsid w:val="0067663F"/>
    <w:rsid w:val="00676B55"/>
    <w:rsid w:val="00676D03"/>
    <w:rsid w:val="00676D3D"/>
    <w:rsid w:val="006770C1"/>
    <w:rsid w:val="006770DD"/>
    <w:rsid w:val="00677727"/>
    <w:rsid w:val="00677C43"/>
    <w:rsid w:val="006802A4"/>
    <w:rsid w:val="00680683"/>
    <w:rsid w:val="0068074E"/>
    <w:rsid w:val="00680A46"/>
    <w:rsid w:val="00681406"/>
    <w:rsid w:val="00681605"/>
    <w:rsid w:val="00681936"/>
    <w:rsid w:val="00681D0D"/>
    <w:rsid w:val="00681F6A"/>
    <w:rsid w:val="006821B6"/>
    <w:rsid w:val="0068238B"/>
    <w:rsid w:val="00682406"/>
    <w:rsid w:val="006824C5"/>
    <w:rsid w:val="006825A5"/>
    <w:rsid w:val="006829FB"/>
    <w:rsid w:val="00682CFA"/>
    <w:rsid w:val="00682EAD"/>
    <w:rsid w:val="00682EB5"/>
    <w:rsid w:val="00683289"/>
    <w:rsid w:val="0068334E"/>
    <w:rsid w:val="0068351D"/>
    <w:rsid w:val="006835B1"/>
    <w:rsid w:val="00683650"/>
    <w:rsid w:val="006836A5"/>
    <w:rsid w:val="00683715"/>
    <w:rsid w:val="00683844"/>
    <w:rsid w:val="006838D2"/>
    <w:rsid w:val="006839D6"/>
    <w:rsid w:val="00683B16"/>
    <w:rsid w:val="00683DE6"/>
    <w:rsid w:val="00683FD4"/>
    <w:rsid w:val="00684126"/>
    <w:rsid w:val="0068414A"/>
    <w:rsid w:val="0068414F"/>
    <w:rsid w:val="006841C1"/>
    <w:rsid w:val="006844C3"/>
    <w:rsid w:val="0068491A"/>
    <w:rsid w:val="00684A0D"/>
    <w:rsid w:val="00684B3F"/>
    <w:rsid w:val="006851A5"/>
    <w:rsid w:val="00685726"/>
    <w:rsid w:val="0068572B"/>
    <w:rsid w:val="00685A74"/>
    <w:rsid w:val="00685ACE"/>
    <w:rsid w:val="00685AF2"/>
    <w:rsid w:val="00685D2E"/>
    <w:rsid w:val="00685ECB"/>
    <w:rsid w:val="00685F8E"/>
    <w:rsid w:val="0068637A"/>
    <w:rsid w:val="00686445"/>
    <w:rsid w:val="00686482"/>
    <w:rsid w:val="00686514"/>
    <w:rsid w:val="0068658C"/>
    <w:rsid w:val="006865CB"/>
    <w:rsid w:val="00686998"/>
    <w:rsid w:val="00686AC2"/>
    <w:rsid w:val="00686EE8"/>
    <w:rsid w:val="00686F37"/>
    <w:rsid w:val="006875D9"/>
    <w:rsid w:val="006876A7"/>
    <w:rsid w:val="006876BF"/>
    <w:rsid w:val="00687770"/>
    <w:rsid w:val="006877C2"/>
    <w:rsid w:val="006877EF"/>
    <w:rsid w:val="006879FE"/>
    <w:rsid w:val="00687A50"/>
    <w:rsid w:val="00687C28"/>
    <w:rsid w:val="00687DA2"/>
    <w:rsid w:val="00687ED2"/>
    <w:rsid w:val="00690023"/>
    <w:rsid w:val="00690050"/>
    <w:rsid w:val="006901B4"/>
    <w:rsid w:val="006906E3"/>
    <w:rsid w:val="00690A3A"/>
    <w:rsid w:val="00690D00"/>
    <w:rsid w:val="00690DA5"/>
    <w:rsid w:val="00690E62"/>
    <w:rsid w:val="006913B9"/>
    <w:rsid w:val="006917B9"/>
    <w:rsid w:val="0069181E"/>
    <w:rsid w:val="006918F9"/>
    <w:rsid w:val="00691A91"/>
    <w:rsid w:val="00691AA3"/>
    <w:rsid w:val="00691B09"/>
    <w:rsid w:val="00691D39"/>
    <w:rsid w:val="006924FC"/>
    <w:rsid w:val="006925D1"/>
    <w:rsid w:val="00692AAE"/>
    <w:rsid w:val="00692C60"/>
    <w:rsid w:val="00692D6B"/>
    <w:rsid w:val="006931D0"/>
    <w:rsid w:val="006933FF"/>
    <w:rsid w:val="00693692"/>
    <w:rsid w:val="00693816"/>
    <w:rsid w:val="0069388E"/>
    <w:rsid w:val="00693952"/>
    <w:rsid w:val="00693DC0"/>
    <w:rsid w:val="00693E83"/>
    <w:rsid w:val="00693ED8"/>
    <w:rsid w:val="006944C7"/>
    <w:rsid w:val="006945F0"/>
    <w:rsid w:val="00694630"/>
    <w:rsid w:val="00694648"/>
    <w:rsid w:val="00694BDB"/>
    <w:rsid w:val="00694D02"/>
    <w:rsid w:val="00694D0D"/>
    <w:rsid w:val="00694D81"/>
    <w:rsid w:val="00694F2A"/>
    <w:rsid w:val="00695386"/>
    <w:rsid w:val="00695452"/>
    <w:rsid w:val="00695558"/>
    <w:rsid w:val="006955AE"/>
    <w:rsid w:val="00695758"/>
    <w:rsid w:val="00695C63"/>
    <w:rsid w:val="00695FED"/>
    <w:rsid w:val="006960F7"/>
    <w:rsid w:val="0069645C"/>
    <w:rsid w:val="006966D9"/>
    <w:rsid w:val="0069699C"/>
    <w:rsid w:val="00696F6A"/>
    <w:rsid w:val="00696FB7"/>
    <w:rsid w:val="00696FEB"/>
    <w:rsid w:val="006972C5"/>
    <w:rsid w:val="00697862"/>
    <w:rsid w:val="00697AEC"/>
    <w:rsid w:val="00697B50"/>
    <w:rsid w:val="00697C50"/>
    <w:rsid w:val="00697E34"/>
    <w:rsid w:val="00697F54"/>
    <w:rsid w:val="006A0282"/>
    <w:rsid w:val="006A02E8"/>
    <w:rsid w:val="006A03DF"/>
    <w:rsid w:val="006A04BA"/>
    <w:rsid w:val="006A0510"/>
    <w:rsid w:val="006A060D"/>
    <w:rsid w:val="006A0DCC"/>
    <w:rsid w:val="006A0FA0"/>
    <w:rsid w:val="006A12C9"/>
    <w:rsid w:val="006A13B1"/>
    <w:rsid w:val="006A13C7"/>
    <w:rsid w:val="006A14D3"/>
    <w:rsid w:val="006A1706"/>
    <w:rsid w:val="006A183B"/>
    <w:rsid w:val="006A1A19"/>
    <w:rsid w:val="006A1DD5"/>
    <w:rsid w:val="006A1E48"/>
    <w:rsid w:val="006A21A8"/>
    <w:rsid w:val="006A232B"/>
    <w:rsid w:val="006A2354"/>
    <w:rsid w:val="006A276C"/>
    <w:rsid w:val="006A2955"/>
    <w:rsid w:val="006A3018"/>
    <w:rsid w:val="006A3404"/>
    <w:rsid w:val="006A367D"/>
    <w:rsid w:val="006A398F"/>
    <w:rsid w:val="006A3B44"/>
    <w:rsid w:val="006A3D9C"/>
    <w:rsid w:val="006A3DF4"/>
    <w:rsid w:val="006A405C"/>
    <w:rsid w:val="006A4265"/>
    <w:rsid w:val="006A468C"/>
    <w:rsid w:val="006A4AE8"/>
    <w:rsid w:val="006A4C06"/>
    <w:rsid w:val="006A4C19"/>
    <w:rsid w:val="006A4E49"/>
    <w:rsid w:val="006A4E93"/>
    <w:rsid w:val="006A517E"/>
    <w:rsid w:val="006A51F5"/>
    <w:rsid w:val="006A539C"/>
    <w:rsid w:val="006A53EA"/>
    <w:rsid w:val="006A56E8"/>
    <w:rsid w:val="006A5732"/>
    <w:rsid w:val="006A5787"/>
    <w:rsid w:val="006A5A4D"/>
    <w:rsid w:val="006A5B25"/>
    <w:rsid w:val="006A5BBF"/>
    <w:rsid w:val="006A5CE5"/>
    <w:rsid w:val="006A5CFC"/>
    <w:rsid w:val="006A6098"/>
    <w:rsid w:val="006A6099"/>
    <w:rsid w:val="006A617C"/>
    <w:rsid w:val="006A61DA"/>
    <w:rsid w:val="006A65D3"/>
    <w:rsid w:val="006A6AE5"/>
    <w:rsid w:val="006A6D1A"/>
    <w:rsid w:val="006A6F06"/>
    <w:rsid w:val="006A71B7"/>
    <w:rsid w:val="006A7221"/>
    <w:rsid w:val="006A727C"/>
    <w:rsid w:val="006A7425"/>
    <w:rsid w:val="006A76C6"/>
    <w:rsid w:val="006A7872"/>
    <w:rsid w:val="006A7B47"/>
    <w:rsid w:val="006A7F1C"/>
    <w:rsid w:val="006A7F31"/>
    <w:rsid w:val="006B000C"/>
    <w:rsid w:val="006B008D"/>
    <w:rsid w:val="006B00FF"/>
    <w:rsid w:val="006B0244"/>
    <w:rsid w:val="006B0442"/>
    <w:rsid w:val="006B067B"/>
    <w:rsid w:val="006B086C"/>
    <w:rsid w:val="006B0D78"/>
    <w:rsid w:val="006B0E7D"/>
    <w:rsid w:val="006B0E9D"/>
    <w:rsid w:val="006B101A"/>
    <w:rsid w:val="006B108A"/>
    <w:rsid w:val="006B1451"/>
    <w:rsid w:val="006B149C"/>
    <w:rsid w:val="006B14DF"/>
    <w:rsid w:val="006B1677"/>
    <w:rsid w:val="006B176C"/>
    <w:rsid w:val="006B1849"/>
    <w:rsid w:val="006B18FD"/>
    <w:rsid w:val="006B19CC"/>
    <w:rsid w:val="006B1A94"/>
    <w:rsid w:val="006B1D3A"/>
    <w:rsid w:val="006B1FD1"/>
    <w:rsid w:val="006B1FE5"/>
    <w:rsid w:val="006B2079"/>
    <w:rsid w:val="006B212E"/>
    <w:rsid w:val="006B22F3"/>
    <w:rsid w:val="006B257C"/>
    <w:rsid w:val="006B2609"/>
    <w:rsid w:val="006B2704"/>
    <w:rsid w:val="006B27C8"/>
    <w:rsid w:val="006B2914"/>
    <w:rsid w:val="006B2AAE"/>
    <w:rsid w:val="006B2C57"/>
    <w:rsid w:val="006B2EA3"/>
    <w:rsid w:val="006B2F1E"/>
    <w:rsid w:val="006B3059"/>
    <w:rsid w:val="006B32B5"/>
    <w:rsid w:val="006B33C0"/>
    <w:rsid w:val="006B3731"/>
    <w:rsid w:val="006B378D"/>
    <w:rsid w:val="006B393E"/>
    <w:rsid w:val="006B3AAA"/>
    <w:rsid w:val="006B3FAB"/>
    <w:rsid w:val="006B4014"/>
    <w:rsid w:val="006B4580"/>
    <w:rsid w:val="006B4730"/>
    <w:rsid w:val="006B474F"/>
    <w:rsid w:val="006B4967"/>
    <w:rsid w:val="006B4DAA"/>
    <w:rsid w:val="006B53CE"/>
    <w:rsid w:val="006B5612"/>
    <w:rsid w:val="006B571F"/>
    <w:rsid w:val="006B57F7"/>
    <w:rsid w:val="006B594D"/>
    <w:rsid w:val="006B5BCF"/>
    <w:rsid w:val="006B5D01"/>
    <w:rsid w:val="006B5DD2"/>
    <w:rsid w:val="006B5F0E"/>
    <w:rsid w:val="006B601D"/>
    <w:rsid w:val="006B6247"/>
    <w:rsid w:val="006B62A5"/>
    <w:rsid w:val="006B65A5"/>
    <w:rsid w:val="006B6934"/>
    <w:rsid w:val="006B695A"/>
    <w:rsid w:val="006B6C3D"/>
    <w:rsid w:val="006B6CE9"/>
    <w:rsid w:val="006B6E77"/>
    <w:rsid w:val="006B725E"/>
    <w:rsid w:val="006B72CC"/>
    <w:rsid w:val="006B72EB"/>
    <w:rsid w:val="006B7758"/>
    <w:rsid w:val="006B7B23"/>
    <w:rsid w:val="006B7C9D"/>
    <w:rsid w:val="006B7CE6"/>
    <w:rsid w:val="006B7E43"/>
    <w:rsid w:val="006C01DE"/>
    <w:rsid w:val="006C0786"/>
    <w:rsid w:val="006C0D10"/>
    <w:rsid w:val="006C0D85"/>
    <w:rsid w:val="006C0EBD"/>
    <w:rsid w:val="006C0F57"/>
    <w:rsid w:val="006C1186"/>
    <w:rsid w:val="006C1285"/>
    <w:rsid w:val="006C12FC"/>
    <w:rsid w:val="006C162F"/>
    <w:rsid w:val="006C1729"/>
    <w:rsid w:val="006C177A"/>
    <w:rsid w:val="006C18EE"/>
    <w:rsid w:val="006C1B79"/>
    <w:rsid w:val="006C1BA8"/>
    <w:rsid w:val="006C1C37"/>
    <w:rsid w:val="006C1CFE"/>
    <w:rsid w:val="006C1D72"/>
    <w:rsid w:val="006C1E1F"/>
    <w:rsid w:val="006C1E6C"/>
    <w:rsid w:val="006C1EEC"/>
    <w:rsid w:val="006C255F"/>
    <w:rsid w:val="006C260C"/>
    <w:rsid w:val="006C2676"/>
    <w:rsid w:val="006C2A1E"/>
    <w:rsid w:val="006C2A76"/>
    <w:rsid w:val="006C2A9F"/>
    <w:rsid w:val="006C2E3B"/>
    <w:rsid w:val="006C322C"/>
    <w:rsid w:val="006C3645"/>
    <w:rsid w:val="006C375B"/>
    <w:rsid w:val="006C3B7D"/>
    <w:rsid w:val="006C3ECD"/>
    <w:rsid w:val="006C3F9A"/>
    <w:rsid w:val="006C4237"/>
    <w:rsid w:val="006C43FA"/>
    <w:rsid w:val="006C4431"/>
    <w:rsid w:val="006C4BF5"/>
    <w:rsid w:val="006C5050"/>
    <w:rsid w:val="006C50D2"/>
    <w:rsid w:val="006C5296"/>
    <w:rsid w:val="006C5766"/>
    <w:rsid w:val="006C5B0C"/>
    <w:rsid w:val="006C5BA6"/>
    <w:rsid w:val="006C5BF9"/>
    <w:rsid w:val="006C5C37"/>
    <w:rsid w:val="006C5FF8"/>
    <w:rsid w:val="006C6040"/>
    <w:rsid w:val="006C60BD"/>
    <w:rsid w:val="006C6745"/>
    <w:rsid w:val="006C6842"/>
    <w:rsid w:val="006C6914"/>
    <w:rsid w:val="006C70F2"/>
    <w:rsid w:val="006C7459"/>
    <w:rsid w:val="006C76DC"/>
    <w:rsid w:val="006C7799"/>
    <w:rsid w:val="006C7A8E"/>
    <w:rsid w:val="006C7B86"/>
    <w:rsid w:val="006C7E2F"/>
    <w:rsid w:val="006C7E69"/>
    <w:rsid w:val="006C7E6A"/>
    <w:rsid w:val="006C7F9B"/>
    <w:rsid w:val="006D0283"/>
    <w:rsid w:val="006D04A9"/>
    <w:rsid w:val="006D04D4"/>
    <w:rsid w:val="006D093D"/>
    <w:rsid w:val="006D0C74"/>
    <w:rsid w:val="006D0F9B"/>
    <w:rsid w:val="006D0FB6"/>
    <w:rsid w:val="006D10E0"/>
    <w:rsid w:val="006D1131"/>
    <w:rsid w:val="006D116E"/>
    <w:rsid w:val="006D11E5"/>
    <w:rsid w:val="006D12B5"/>
    <w:rsid w:val="006D1523"/>
    <w:rsid w:val="006D15FC"/>
    <w:rsid w:val="006D18E3"/>
    <w:rsid w:val="006D1C6D"/>
    <w:rsid w:val="006D1CCE"/>
    <w:rsid w:val="006D1DEF"/>
    <w:rsid w:val="006D1EA8"/>
    <w:rsid w:val="006D2050"/>
    <w:rsid w:val="006D218A"/>
    <w:rsid w:val="006D2194"/>
    <w:rsid w:val="006D23A5"/>
    <w:rsid w:val="006D287A"/>
    <w:rsid w:val="006D290B"/>
    <w:rsid w:val="006D2AF8"/>
    <w:rsid w:val="006D2B0B"/>
    <w:rsid w:val="006D2B6D"/>
    <w:rsid w:val="006D2E97"/>
    <w:rsid w:val="006D2EB4"/>
    <w:rsid w:val="006D2F4C"/>
    <w:rsid w:val="006D30E8"/>
    <w:rsid w:val="006D32DE"/>
    <w:rsid w:val="006D3521"/>
    <w:rsid w:val="006D3731"/>
    <w:rsid w:val="006D3B6A"/>
    <w:rsid w:val="006D3DFF"/>
    <w:rsid w:val="006D3E0E"/>
    <w:rsid w:val="006D3EB9"/>
    <w:rsid w:val="006D40B1"/>
    <w:rsid w:val="006D40F5"/>
    <w:rsid w:val="006D417E"/>
    <w:rsid w:val="006D4243"/>
    <w:rsid w:val="006D4328"/>
    <w:rsid w:val="006D4391"/>
    <w:rsid w:val="006D4410"/>
    <w:rsid w:val="006D44CC"/>
    <w:rsid w:val="006D499C"/>
    <w:rsid w:val="006D4EB8"/>
    <w:rsid w:val="006D5019"/>
    <w:rsid w:val="006D50D9"/>
    <w:rsid w:val="006D5194"/>
    <w:rsid w:val="006D51D6"/>
    <w:rsid w:val="006D5330"/>
    <w:rsid w:val="006D5406"/>
    <w:rsid w:val="006D5437"/>
    <w:rsid w:val="006D5548"/>
    <w:rsid w:val="006D5554"/>
    <w:rsid w:val="006D555C"/>
    <w:rsid w:val="006D55A6"/>
    <w:rsid w:val="006D5753"/>
    <w:rsid w:val="006D5795"/>
    <w:rsid w:val="006D57AB"/>
    <w:rsid w:val="006D57C4"/>
    <w:rsid w:val="006D5A8B"/>
    <w:rsid w:val="006D5F2F"/>
    <w:rsid w:val="006D6247"/>
    <w:rsid w:val="006D6323"/>
    <w:rsid w:val="006D64B6"/>
    <w:rsid w:val="006D687C"/>
    <w:rsid w:val="006D687F"/>
    <w:rsid w:val="006D6BC0"/>
    <w:rsid w:val="006D6BF7"/>
    <w:rsid w:val="006D6CC8"/>
    <w:rsid w:val="006D6F45"/>
    <w:rsid w:val="006D7175"/>
    <w:rsid w:val="006D74FD"/>
    <w:rsid w:val="006D7500"/>
    <w:rsid w:val="006D796C"/>
    <w:rsid w:val="006D7CE0"/>
    <w:rsid w:val="006D7DDC"/>
    <w:rsid w:val="006D7F1F"/>
    <w:rsid w:val="006E0039"/>
    <w:rsid w:val="006E0060"/>
    <w:rsid w:val="006E013C"/>
    <w:rsid w:val="006E0778"/>
    <w:rsid w:val="006E0D0C"/>
    <w:rsid w:val="006E0D7A"/>
    <w:rsid w:val="006E0F23"/>
    <w:rsid w:val="006E114B"/>
    <w:rsid w:val="006E14B3"/>
    <w:rsid w:val="006E14E9"/>
    <w:rsid w:val="006E1679"/>
    <w:rsid w:val="006E191F"/>
    <w:rsid w:val="006E1B13"/>
    <w:rsid w:val="006E1D34"/>
    <w:rsid w:val="006E1F6D"/>
    <w:rsid w:val="006E2048"/>
    <w:rsid w:val="006E2318"/>
    <w:rsid w:val="006E28B3"/>
    <w:rsid w:val="006E28CC"/>
    <w:rsid w:val="006E2941"/>
    <w:rsid w:val="006E2C2E"/>
    <w:rsid w:val="006E2D3E"/>
    <w:rsid w:val="006E2D40"/>
    <w:rsid w:val="006E2D99"/>
    <w:rsid w:val="006E3555"/>
    <w:rsid w:val="006E366C"/>
    <w:rsid w:val="006E36ED"/>
    <w:rsid w:val="006E399A"/>
    <w:rsid w:val="006E3BED"/>
    <w:rsid w:val="006E3DA9"/>
    <w:rsid w:val="006E3E08"/>
    <w:rsid w:val="006E4288"/>
    <w:rsid w:val="006E439B"/>
    <w:rsid w:val="006E43BA"/>
    <w:rsid w:val="006E4664"/>
    <w:rsid w:val="006E4EED"/>
    <w:rsid w:val="006E5242"/>
    <w:rsid w:val="006E5490"/>
    <w:rsid w:val="006E575D"/>
    <w:rsid w:val="006E5A11"/>
    <w:rsid w:val="006E5AC0"/>
    <w:rsid w:val="006E5ACA"/>
    <w:rsid w:val="006E5BDC"/>
    <w:rsid w:val="006E5D83"/>
    <w:rsid w:val="006E5F7A"/>
    <w:rsid w:val="006E6D5F"/>
    <w:rsid w:val="006E6D84"/>
    <w:rsid w:val="006E6E69"/>
    <w:rsid w:val="006E7261"/>
    <w:rsid w:val="006E7348"/>
    <w:rsid w:val="006E7595"/>
    <w:rsid w:val="006E75DF"/>
    <w:rsid w:val="006E771F"/>
    <w:rsid w:val="006E7955"/>
    <w:rsid w:val="006E7D0B"/>
    <w:rsid w:val="006E7D41"/>
    <w:rsid w:val="006E7E06"/>
    <w:rsid w:val="006F02AF"/>
    <w:rsid w:val="006F038D"/>
    <w:rsid w:val="006F09A6"/>
    <w:rsid w:val="006F1103"/>
    <w:rsid w:val="006F1278"/>
    <w:rsid w:val="006F1875"/>
    <w:rsid w:val="006F1AE4"/>
    <w:rsid w:val="006F1D3E"/>
    <w:rsid w:val="006F1E14"/>
    <w:rsid w:val="006F2229"/>
    <w:rsid w:val="006F2338"/>
    <w:rsid w:val="006F2339"/>
    <w:rsid w:val="006F23A6"/>
    <w:rsid w:val="006F25F3"/>
    <w:rsid w:val="006F2730"/>
    <w:rsid w:val="006F283E"/>
    <w:rsid w:val="006F2974"/>
    <w:rsid w:val="006F2C11"/>
    <w:rsid w:val="006F2C78"/>
    <w:rsid w:val="006F2DEA"/>
    <w:rsid w:val="006F2E85"/>
    <w:rsid w:val="006F30C8"/>
    <w:rsid w:val="006F3136"/>
    <w:rsid w:val="006F31F1"/>
    <w:rsid w:val="006F38E7"/>
    <w:rsid w:val="006F3D76"/>
    <w:rsid w:val="006F405A"/>
    <w:rsid w:val="006F42E4"/>
    <w:rsid w:val="006F4312"/>
    <w:rsid w:val="006F4431"/>
    <w:rsid w:val="006F4530"/>
    <w:rsid w:val="006F4752"/>
    <w:rsid w:val="006F497D"/>
    <w:rsid w:val="006F4A99"/>
    <w:rsid w:val="006F4AA8"/>
    <w:rsid w:val="006F4AB0"/>
    <w:rsid w:val="006F4B2F"/>
    <w:rsid w:val="006F4BA2"/>
    <w:rsid w:val="006F4CC7"/>
    <w:rsid w:val="006F4CC9"/>
    <w:rsid w:val="006F5168"/>
    <w:rsid w:val="006F55B6"/>
    <w:rsid w:val="006F564F"/>
    <w:rsid w:val="006F5748"/>
    <w:rsid w:val="006F5A91"/>
    <w:rsid w:val="006F5B73"/>
    <w:rsid w:val="006F5D02"/>
    <w:rsid w:val="006F5DBB"/>
    <w:rsid w:val="006F5E0F"/>
    <w:rsid w:val="006F5EBA"/>
    <w:rsid w:val="006F6642"/>
    <w:rsid w:val="006F6700"/>
    <w:rsid w:val="006F6968"/>
    <w:rsid w:val="006F6A3C"/>
    <w:rsid w:val="006F6AF3"/>
    <w:rsid w:val="006F6DB7"/>
    <w:rsid w:val="006F75AF"/>
    <w:rsid w:val="006F7648"/>
    <w:rsid w:val="006F765D"/>
    <w:rsid w:val="006F773D"/>
    <w:rsid w:val="006F7BB8"/>
    <w:rsid w:val="006F7EC7"/>
    <w:rsid w:val="007003B0"/>
    <w:rsid w:val="00700486"/>
    <w:rsid w:val="0070051D"/>
    <w:rsid w:val="00700790"/>
    <w:rsid w:val="0070096A"/>
    <w:rsid w:val="00700C4B"/>
    <w:rsid w:val="00700D41"/>
    <w:rsid w:val="00700D51"/>
    <w:rsid w:val="00700E06"/>
    <w:rsid w:val="00700F2D"/>
    <w:rsid w:val="00701037"/>
    <w:rsid w:val="007011BC"/>
    <w:rsid w:val="007012EA"/>
    <w:rsid w:val="00701449"/>
    <w:rsid w:val="007015F5"/>
    <w:rsid w:val="007016E0"/>
    <w:rsid w:val="00701C30"/>
    <w:rsid w:val="00701E27"/>
    <w:rsid w:val="00702253"/>
    <w:rsid w:val="007023E6"/>
    <w:rsid w:val="007023F5"/>
    <w:rsid w:val="00702850"/>
    <w:rsid w:val="00702931"/>
    <w:rsid w:val="00702B63"/>
    <w:rsid w:val="00702C25"/>
    <w:rsid w:val="00702D8D"/>
    <w:rsid w:val="00702E10"/>
    <w:rsid w:val="00702F61"/>
    <w:rsid w:val="0070310F"/>
    <w:rsid w:val="007033DF"/>
    <w:rsid w:val="00703533"/>
    <w:rsid w:val="007039AA"/>
    <w:rsid w:val="00703DF4"/>
    <w:rsid w:val="00704477"/>
    <w:rsid w:val="0070461B"/>
    <w:rsid w:val="007047CD"/>
    <w:rsid w:val="007048A3"/>
    <w:rsid w:val="00704A58"/>
    <w:rsid w:val="00705103"/>
    <w:rsid w:val="0070558E"/>
    <w:rsid w:val="00705744"/>
    <w:rsid w:val="0070574A"/>
    <w:rsid w:val="00705920"/>
    <w:rsid w:val="00705B79"/>
    <w:rsid w:val="00705D0D"/>
    <w:rsid w:val="007060E8"/>
    <w:rsid w:val="007060EB"/>
    <w:rsid w:val="00706314"/>
    <w:rsid w:val="00706399"/>
    <w:rsid w:val="0070643E"/>
    <w:rsid w:val="00706496"/>
    <w:rsid w:val="00706692"/>
    <w:rsid w:val="00706798"/>
    <w:rsid w:val="00706AF4"/>
    <w:rsid w:val="00706BA4"/>
    <w:rsid w:val="00706DD4"/>
    <w:rsid w:val="00707239"/>
    <w:rsid w:val="007072B3"/>
    <w:rsid w:val="007073E3"/>
    <w:rsid w:val="007075CA"/>
    <w:rsid w:val="00707AF8"/>
    <w:rsid w:val="00707CBA"/>
    <w:rsid w:val="00707DD5"/>
    <w:rsid w:val="00707E76"/>
    <w:rsid w:val="00707ED1"/>
    <w:rsid w:val="00707F60"/>
    <w:rsid w:val="007101D8"/>
    <w:rsid w:val="0071050D"/>
    <w:rsid w:val="00710618"/>
    <w:rsid w:val="00710720"/>
    <w:rsid w:val="007108F8"/>
    <w:rsid w:val="00710943"/>
    <w:rsid w:val="00710BD2"/>
    <w:rsid w:val="00710C49"/>
    <w:rsid w:val="00710E58"/>
    <w:rsid w:val="0071115D"/>
    <w:rsid w:val="00711265"/>
    <w:rsid w:val="00711363"/>
    <w:rsid w:val="00711434"/>
    <w:rsid w:val="0071187F"/>
    <w:rsid w:val="0071192A"/>
    <w:rsid w:val="00711970"/>
    <w:rsid w:val="007119BD"/>
    <w:rsid w:val="00711E4D"/>
    <w:rsid w:val="007125F4"/>
    <w:rsid w:val="00712C36"/>
    <w:rsid w:val="00712C96"/>
    <w:rsid w:val="00712D10"/>
    <w:rsid w:val="00713114"/>
    <w:rsid w:val="007131FF"/>
    <w:rsid w:val="00713246"/>
    <w:rsid w:val="0071395D"/>
    <w:rsid w:val="00713E0B"/>
    <w:rsid w:val="00714491"/>
    <w:rsid w:val="0071462F"/>
    <w:rsid w:val="0071498F"/>
    <w:rsid w:val="00714A8B"/>
    <w:rsid w:val="00715294"/>
    <w:rsid w:val="007152B7"/>
    <w:rsid w:val="00715394"/>
    <w:rsid w:val="007153E1"/>
    <w:rsid w:val="007157AC"/>
    <w:rsid w:val="00715A96"/>
    <w:rsid w:val="00715BEE"/>
    <w:rsid w:val="00715EEB"/>
    <w:rsid w:val="007161C0"/>
    <w:rsid w:val="00716467"/>
    <w:rsid w:val="007167ED"/>
    <w:rsid w:val="00716846"/>
    <w:rsid w:val="007169C2"/>
    <w:rsid w:val="00716B5F"/>
    <w:rsid w:val="00717003"/>
    <w:rsid w:val="0071713E"/>
    <w:rsid w:val="00717187"/>
    <w:rsid w:val="0071735E"/>
    <w:rsid w:val="007173A5"/>
    <w:rsid w:val="00717764"/>
    <w:rsid w:val="00717889"/>
    <w:rsid w:val="007178C7"/>
    <w:rsid w:val="007179E2"/>
    <w:rsid w:val="00717BFF"/>
    <w:rsid w:val="00717E0D"/>
    <w:rsid w:val="00720002"/>
    <w:rsid w:val="007200C2"/>
    <w:rsid w:val="007206A2"/>
    <w:rsid w:val="007206B5"/>
    <w:rsid w:val="00720AB8"/>
    <w:rsid w:val="00720CC2"/>
    <w:rsid w:val="00720CD6"/>
    <w:rsid w:val="00720F1B"/>
    <w:rsid w:val="00721013"/>
    <w:rsid w:val="0072114E"/>
    <w:rsid w:val="007211CC"/>
    <w:rsid w:val="0072147D"/>
    <w:rsid w:val="0072153D"/>
    <w:rsid w:val="007215B1"/>
    <w:rsid w:val="007215C8"/>
    <w:rsid w:val="007217B9"/>
    <w:rsid w:val="00722126"/>
    <w:rsid w:val="00722561"/>
    <w:rsid w:val="007225A8"/>
    <w:rsid w:val="00722C3A"/>
    <w:rsid w:val="00722CD4"/>
    <w:rsid w:val="00723096"/>
    <w:rsid w:val="007230A9"/>
    <w:rsid w:val="007232D0"/>
    <w:rsid w:val="007232F2"/>
    <w:rsid w:val="00723492"/>
    <w:rsid w:val="00723B18"/>
    <w:rsid w:val="00723D1D"/>
    <w:rsid w:val="0072412B"/>
    <w:rsid w:val="007241B0"/>
    <w:rsid w:val="00724D13"/>
    <w:rsid w:val="00724E6B"/>
    <w:rsid w:val="00724F91"/>
    <w:rsid w:val="007254BF"/>
    <w:rsid w:val="00725510"/>
    <w:rsid w:val="007255F0"/>
    <w:rsid w:val="0072569A"/>
    <w:rsid w:val="00725751"/>
    <w:rsid w:val="0072584F"/>
    <w:rsid w:val="00725CD0"/>
    <w:rsid w:val="00725DD5"/>
    <w:rsid w:val="00725E8D"/>
    <w:rsid w:val="007260E8"/>
    <w:rsid w:val="00726117"/>
    <w:rsid w:val="007265DD"/>
    <w:rsid w:val="00726645"/>
    <w:rsid w:val="0072674E"/>
    <w:rsid w:val="00726856"/>
    <w:rsid w:val="00726CDE"/>
    <w:rsid w:val="00726E56"/>
    <w:rsid w:val="00726FF7"/>
    <w:rsid w:val="00727168"/>
    <w:rsid w:val="00727321"/>
    <w:rsid w:val="007274DE"/>
    <w:rsid w:val="00727530"/>
    <w:rsid w:val="00727670"/>
    <w:rsid w:val="00727672"/>
    <w:rsid w:val="0072777F"/>
    <w:rsid w:val="00727871"/>
    <w:rsid w:val="00727AA1"/>
    <w:rsid w:val="00727CF5"/>
    <w:rsid w:val="00727E75"/>
    <w:rsid w:val="00727FED"/>
    <w:rsid w:val="00730078"/>
    <w:rsid w:val="00730115"/>
    <w:rsid w:val="007308EE"/>
    <w:rsid w:val="007309F6"/>
    <w:rsid w:val="00730A2A"/>
    <w:rsid w:val="00730E77"/>
    <w:rsid w:val="00730F75"/>
    <w:rsid w:val="00731026"/>
    <w:rsid w:val="007310E0"/>
    <w:rsid w:val="007310E5"/>
    <w:rsid w:val="0073113B"/>
    <w:rsid w:val="007313DF"/>
    <w:rsid w:val="007314EF"/>
    <w:rsid w:val="007316AE"/>
    <w:rsid w:val="00731725"/>
    <w:rsid w:val="00731A79"/>
    <w:rsid w:val="00731AE0"/>
    <w:rsid w:val="00731D04"/>
    <w:rsid w:val="00731E26"/>
    <w:rsid w:val="00732119"/>
    <w:rsid w:val="007324CA"/>
    <w:rsid w:val="0073260D"/>
    <w:rsid w:val="007327B3"/>
    <w:rsid w:val="00732A1A"/>
    <w:rsid w:val="00732B13"/>
    <w:rsid w:val="00732CED"/>
    <w:rsid w:val="00732DFC"/>
    <w:rsid w:val="0073300A"/>
    <w:rsid w:val="0073320F"/>
    <w:rsid w:val="00733362"/>
    <w:rsid w:val="00733470"/>
    <w:rsid w:val="00733735"/>
    <w:rsid w:val="007338DB"/>
    <w:rsid w:val="00733B9F"/>
    <w:rsid w:val="00733C18"/>
    <w:rsid w:val="0073402C"/>
    <w:rsid w:val="00734086"/>
    <w:rsid w:val="0073414E"/>
    <w:rsid w:val="007341F1"/>
    <w:rsid w:val="007342D9"/>
    <w:rsid w:val="00734EC1"/>
    <w:rsid w:val="007353B4"/>
    <w:rsid w:val="0073548F"/>
    <w:rsid w:val="00735536"/>
    <w:rsid w:val="00735643"/>
    <w:rsid w:val="0073583C"/>
    <w:rsid w:val="00735BCA"/>
    <w:rsid w:val="00735EAF"/>
    <w:rsid w:val="00735EC8"/>
    <w:rsid w:val="0073616C"/>
    <w:rsid w:val="00736257"/>
    <w:rsid w:val="00736337"/>
    <w:rsid w:val="0073659C"/>
    <w:rsid w:val="007368C2"/>
    <w:rsid w:val="00736A18"/>
    <w:rsid w:val="00736A2F"/>
    <w:rsid w:val="00736AE0"/>
    <w:rsid w:val="00736BE4"/>
    <w:rsid w:val="00737108"/>
    <w:rsid w:val="00737314"/>
    <w:rsid w:val="0073735E"/>
    <w:rsid w:val="007373A7"/>
    <w:rsid w:val="0073783D"/>
    <w:rsid w:val="007378F0"/>
    <w:rsid w:val="007379D9"/>
    <w:rsid w:val="007379DC"/>
    <w:rsid w:val="00737C21"/>
    <w:rsid w:val="00737C62"/>
    <w:rsid w:val="00737C68"/>
    <w:rsid w:val="00737D2A"/>
    <w:rsid w:val="0074000B"/>
    <w:rsid w:val="007400A1"/>
    <w:rsid w:val="00740495"/>
    <w:rsid w:val="007404B8"/>
    <w:rsid w:val="0074052B"/>
    <w:rsid w:val="007406F6"/>
    <w:rsid w:val="00740A90"/>
    <w:rsid w:val="00740C1B"/>
    <w:rsid w:val="00740C37"/>
    <w:rsid w:val="00740E75"/>
    <w:rsid w:val="00741001"/>
    <w:rsid w:val="0074135F"/>
    <w:rsid w:val="0074147F"/>
    <w:rsid w:val="00741534"/>
    <w:rsid w:val="00741840"/>
    <w:rsid w:val="00741B3D"/>
    <w:rsid w:val="00742090"/>
    <w:rsid w:val="00742187"/>
    <w:rsid w:val="007423E9"/>
    <w:rsid w:val="007424D9"/>
    <w:rsid w:val="00742902"/>
    <w:rsid w:val="00742992"/>
    <w:rsid w:val="007429B4"/>
    <w:rsid w:val="00742AA7"/>
    <w:rsid w:val="00742BB7"/>
    <w:rsid w:val="00742C0A"/>
    <w:rsid w:val="00742D91"/>
    <w:rsid w:val="00743078"/>
    <w:rsid w:val="0074308D"/>
    <w:rsid w:val="007432E9"/>
    <w:rsid w:val="007433B8"/>
    <w:rsid w:val="007433C9"/>
    <w:rsid w:val="00743FF8"/>
    <w:rsid w:val="0074417E"/>
    <w:rsid w:val="00744647"/>
    <w:rsid w:val="00744A67"/>
    <w:rsid w:val="00744A6E"/>
    <w:rsid w:val="00744C7D"/>
    <w:rsid w:val="00744E12"/>
    <w:rsid w:val="00744F81"/>
    <w:rsid w:val="00744FF2"/>
    <w:rsid w:val="0074508D"/>
    <w:rsid w:val="0074511A"/>
    <w:rsid w:val="0074520E"/>
    <w:rsid w:val="0074566A"/>
    <w:rsid w:val="0074578E"/>
    <w:rsid w:val="00745AB1"/>
    <w:rsid w:val="00745B44"/>
    <w:rsid w:val="00745B84"/>
    <w:rsid w:val="007462B0"/>
    <w:rsid w:val="007464C3"/>
    <w:rsid w:val="0074662F"/>
    <w:rsid w:val="00746714"/>
    <w:rsid w:val="007467A3"/>
    <w:rsid w:val="007467F3"/>
    <w:rsid w:val="007469C8"/>
    <w:rsid w:val="007470A6"/>
    <w:rsid w:val="00747601"/>
    <w:rsid w:val="0074776E"/>
    <w:rsid w:val="007477DA"/>
    <w:rsid w:val="0074783C"/>
    <w:rsid w:val="00747B3B"/>
    <w:rsid w:val="00747B70"/>
    <w:rsid w:val="00747CD9"/>
    <w:rsid w:val="00747E4A"/>
    <w:rsid w:val="00747ECD"/>
    <w:rsid w:val="00747EF3"/>
    <w:rsid w:val="00747FB9"/>
    <w:rsid w:val="0075024C"/>
    <w:rsid w:val="00750260"/>
    <w:rsid w:val="0075031D"/>
    <w:rsid w:val="007503DD"/>
    <w:rsid w:val="00750559"/>
    <w:rsid w:val="00750588"/>
    <w:rsid w:val="007508B0"/>
    <w:rsid w:val="00750995"/>
    <w:rsid w:val="00750BE1"/>
    <w:rsid w:val="00750C35"/>
    <w:rsid w:val="00751035"/>
    <w:rsid w:val="0075125A"/>
    <w:rsid w:val="00751471"/>
    <w:rsid w:val="00751C95"/>
    <w:rsid w:val="00751F94"/>
    <w:rsid w:val="007527DD"/>
    <w:rsid w:val="00752858"/>
    <w:rsid w:val="00752D23"/>
    <w:rsid w:val="00752EAD"/>
    <w:rsid w:val="00752F0B"/>
    <w:rsid w:val="00752F39"/>
    <w:rsid w:val="00752F40"/>
    <w:rsid w:val="00753117"/>
    <w:rsid w:val="00753212"/>
    <w:rsid w:val="00753714"/>
    <w:rsid w:val="00753A1A"/>
    <w:rsid w:val="00753B6C"/>
    <w:rsid w:val="00753D84"/>
    <w:rsid w:val="00754033"/>
    <w:rsid w:val="00754167"/>
    <w:rsid w:val="007542C9"/>
    <w:rsid w:val="007543F5"/>
    <w:rsid w:val="0075447C"/>
    <w:rsid w:val="00754773"/>
    <w:rsid w:val="00754BE3"/>
    <w:rsid w:val="00754E05"/>
    <w:rsid w:val="0075519C"/>
    <w:rsid w:val="007554FD"/>
    <w:rsid w:val="00755711"/>
    <w:rsid w:val="007559A1"/>
    <w:rsid w:val="00755A16"/>
    <w:rsid w:val="00755A34"/>
    <w:rsid w:val="0075629D"/>
    <w:rsid w:val="007563A8"/>
    <w:rsid w:val="007563BA"/>
    <w:rsid w:val="00756545"/>
    <w:rsid w:val="00756622"/>
    <w:rsid w:val="007566C9"/>
    <w:rsid w:val="00756E54"/>
    <w:rsid w:val="00757068"/>
    <w:rsid w:val="007571E7"/>
    <w:rsid w:val="0075725F"/>
    <w:rsid w:val="007573C4"/>
    <w:rsid w:val="007575E4"/>
    <w:rsid w:val="007577A3"/>
    <w:rsid w:val="00757DF8"/>
    <w:rsid w:val="00760068"/>
    <w:rsid w:val="00760243"/>
    <w:rsid w:val="007603C2"/>
    <w:rsid w:val="00760691"/>
    <w:rsid w:val="007606C7"/>
    <w:rsid w:val="007606CD"/>
    <w:rsid w:val="00760924"/>
    <w:rsid w:val="00760AA0"/>
    <w:rsid w:val="00760BAA"/>
    <w:rsid w:val="00760C04"/>
    <w:rsid w:val="00760C62"/>
    <w:rsid w:val="00760D91"/>
    <w:rsid w:val="00760DA5"/>
    <w:rsid w:val="00760EA8"/>
    <w:rsid w:val="00760EB2"/>
    <w:rsid w:val="00760F68"/>
    <w:rsid w:val="0076129C"/>
    <w:rsid w:val="00761600"/>
    <w:rsid w:val="00761C08"/>
    <w:rsid w:val="00761D04"/>
    <w:rsid w:val="007620F5"/>
    <w:rsid w:val="00762FE3"/>
    <w:rsid w:val="0076304B"/>
    <w:rsid w:val="00763335"/>
    <w:rsid w:val="0076363A"/>
    <w:rsid w:val="00763702"/>
    <w:rsid w:val="007637C1"/>
    <w:rsid w:val="007639EE"/>
    <w:rsid w:val="00763AC5"/>
    <w:rsid w:val="00764427"/>
    <w:rsid w:val="0076454E"/>
    <w:rsid w:val="0076457B"/>
    <w:rsid w:val="00764588"/>
    <w:rsid w:val="007645A1"/>
    <w:rsid w:val="00764738"/>
    <w:rsid w:val="0076568F"/>
    <w:rsid w:val="007656C1"/>
    <w:rsid w:val="007657A3"/>
    <w:rsid w:val="00765A05"/>
    <w:rsid w:val="00765AFB"/>
    <w:rsid w:val="00765C9D"/>
    <w:rsid w:val="0076617E"/>
    <w:rsid w:val="007663BF"/>
    <w:rsid w:val="007663C6"/>
    <w:rsid w:val="00766959"/>
    <w:rsid w:val="00766A64"/>
    <w:rsid w:val="00766AB1"/>
    <w:rsid w:val="00766D61"/>
    <w:rsid w:val="00766F4F"/>
    <w:rsid w:val="00767157"/>
    <w:rsid w:val="007671FA"/>
    <w:rsid w:val="00767528"/>
    <w:rsid w:val="007675E8"/>
    <w:rsid w:val="00767828"/>
    <w:rsid w:val="00767913"/>
    <w:rsid w:val="00767A5D"/>
    <w:rsid w:val="00767B6C"/>
    <w:rsid w:val="00767D35"/>
    <w:rsid w:val="00770122"/>
    <w:rsid w:val="00770220"/>
    <w:rsid w:val="00770827"/>
    <w:rsid w:val="00770A5E"/>
    <w:rsid w:val="007712B0"/>
    <w:rsid w:val="007714EB"/>
    <w:rsid w:val="00771576"/>
    <w:rsid w:val="00771BB3"/>
    <w:rsid w:val="00771D68"/>
    <w:rsid w:val="00771DA7"/>
    <w:rsid w:val="00771F2A"/>
    <w:rsid w:val="007720F1"/>
    <w:rsid w:val="00772177"/>
    <w:rsid w:val="007724FA"/>
    <w:rsid w:val="007725D1"/>
    <w:rsid w:val="007725DD"/>
    <w:rsid w:val="0077280E"/>
    <w:rsid w:val="0077289D"/>
    <w:rsid w:val="00772910"/>
    <w:rsid w:val="007729FC"/>
    <w:rsid w:val="00772B1B"/>
    <w:rsid w:val="00772C05"/>
    <w:rsid w:val="00772D7C"/>
    <w:rsid w:val="00773744"/>
    <w:rsid w:val="00773DAB"/>
    <w:rsid w:val="00773F84"/>
    <w:rsid w:val="007740EE"/>
    <w:rsid w:val="007741A4"/>
    <w:rsid w:val="0077431A"/>
    <w:rsid w:val="0077446B"/>
    <w:rsid w:val="00774595"/>
    <w:rsid w:val="00774682"/>
    <w:rsid w:val="00774AEE"/>
    <w:rsid w:val="00774E39"/>
    <w:rsid w:val="00774EEF"/>
    <w:rsid w:val="00775293"/>
    <w:rsid w:val="0077555E"/>
    <w:rsid w:val="00775753"/>
    <w:rsid w:val="007757E8"/>
    <w:rsid w:val="00775C4C"/>
    <w:rsid w:val="00775D56"/>
    <w:rsid w:val="00775E5C"/>
    <w:rsid w:val="00775F16"/>
    <w:rsid w:val="007762B8"/>
    <w:rsid w:val="0077630F"/>
    <w:rsid w:val="00776356"/>
    <w:rsid w:val="007763C3"/>
    <w:rsid w:val="007763C5"/>
    <w:rsid w:val="007765F9"/>
    <w:rsid w:val="00776724"/>
    <w:rsid w:val="007768E6"/>
    <w:rsid w:val="00776986"/>
    <w:rsid w:val="00776989"/>
    <w:rsid w:val="00776C6A"/>
    <w:rsid w:val="007772F7"/>
    <w:rsid w:val="00777743"/>
    <w:rsid w:val="00777A57"/>
    <w:rsid w:val="00777CBA"/>
    <w:rsid w:val="00777F76"/>
    <w:rsid w:val="00777FA9"/>
    <w:rsid w:val="00777FAE"/>
    <w:rsid w:val="007802D9"/>
    <w:rsid w:val="0078034E"/>
    <w:rsid w:val="00780508"/>
    <w:rsid w:val="007805AE"/>
    <w:rsid w:val="007807D9"/>
    <w:rsid w:val="007809AD"/>
    <w:rsid w:val="00780B95"/>
    <w:rsid w:val="00780CE8"/>
    <w:rsid w:val="00780E61"/>
    <w:rsid w:val="00781522"/>
    <w:rsid w:val="0078168E"/>
    <w:rsid w:val="00781B26"/>
    <w:rsid w:val="00781EA1"/>
    <w:rsid w:val="0078201E"/>
    <w:rsid w:val="00782446"/>
    <w:rsid w:val="0078246A"/>
    <w:rsid w:val="007826DA"/>
    <w:rsid w:val="00783116"/>
    <w:rsid w:val="00783257"/>
    <w:rsid w:val="0078350F"/>
    <w:rsid w:val="00783619"/>
    <w:rsid w:val="00783646"/>
    <w:rsid w:val="0078386C"/>
    <w:rsid w:val="007838E8"/>
    <w:rsid w:val="0078398A"/>
    <w:rsid w:val="00783A5B"/>
    <w:rsid w:val="00783A6C"/>
    <w:rsid w:val="00783CB3"/>
    <w:rsid w:val="00783DCF"/>
    <w:rsid w:val="00783E71"/>
    <w:rsid w:val="00783ECC"/>
    <w:rsid w:val="00784028"/>
    <w:rsid w:val="00784045"/>
    <w:rsid w:val="00784106"/>
    <w:rsid w:val="00784108"/>
    <w:rsid w:val="007848AB"/>
    <w:rsid w:val="00784929"/>
    <w:rsid w:val="00784949"/>
    <w:rsid w:val="00784C27"/>
    <w:rsid w:val="007850DF"/>
    <w:rsid w:val="00785272"/>
    <w:rsid w:val="007852F0"/>
    <w:rsid w:val="0078534C"/>
    <w:rsid w:val="00785502"/>
    <w:rsid w:val="00785555"/>
    <w:rsid w:val="007855FC"/>
    <w:rsid w:val="007858D9"/>
    <w:rsid w:val="00785A56"/>
    <w:rsid w:val="007863C9"/>
    <w:rsid w:val="00786783"/>
    <w:rsid w:val="00786A8F"/>
    <w:rsid w:val="00786D79"/>
    <w:rsid w:val="00786E15"/>
    <w:rsid w:val="00786EEA"/>
    <w:rsid w:val="007870C0"/>
    <w:rsid w:val="00787445"/>
    <w:rsid w:val="007874E3"/>
    <w:rsid w:val="007876B5"/>
    <w:rsid w:val="0078780D"/>
    <w:rsid w:val="00787970"/>
    <w:rsid w:val="007879C4"/>
    <w:rsid w:val="00787BD1"/>
    <w:rsid w:val="00787DDC"/>
    <w:rsid w:val="00787E3F"/>
    <w:rsid w:val="00790758"/>
    <w:rsid w:val="00790AEE"/>
    <w:rsid w:val="00790AF0"/>
    <w:rsid w:val="00790B6A"/>
    <w:rsid w:val="00790D84"/>
    <w:rsid w:val="00790F0C"/>
    <w:rsid w:val="00791000"/>
    <w:rsid w:val="0079112D"/>
    <w:rsid w:val="00791248"/>
    <w:rsid w:val="0079126F"/>
    <w:rsid w:val="007912B9"/>
    <w:rsid w:val="00791572"/>
    <w:rsid w:val="00791575"/>
    <w:rsid w:val="0079167D"/>
    <w:rsid w:val="007917D7"/>
    <w:rsid w:val="00791A6C"/>
    <w:rsid w:val="00791AA0"/>
    <w:rsid w:val="00791C8F"/>
    <w:rsid w:val="00791EA4"/>
    <w:rsid w:val="00791EC1"/>
    <w:rsid w:val="00791ED3"/>
    <w:rsid w:val="00791FA4"/>
    <w:rsid w:val="00792061"/>
    <w:rsid w:val="007920F4"/>
    <w:rsid w:val="0079241C"/>
    <w:rsid w:val="007929B7"/>
    <w:rsid w:val="00792B30"/>
    <w:rsid w:val="00792C26"/>
    <w:rsid w:val="00792E10"/>
    <w:rsid w:val="00792EAD"/>
    <w:rsid w:val="00792F1B"/>
    <w:rsid w:val="0079358B"/>
    <w:rsid w:val="00793722"/>
    <w:rsid w:val="00793890"/>
    <w:rsid w:val="007939EC"/>
    <w:rsid w:val="00793A70"/>
    <w:rsid w:val="00793D60"/>
    <w:rsid w:val="00793F59"/>
    <w:rsid w:val="00793F82"/>
    <w:rsid w:val="007941D6"/>
    <w:rsid w:val="00794295"/>
    <w:rsid w:val="00794373"/>
    <w:rsid w:val="007944A2"/>
    <w:rsid w:val="00794632"/>
    <w:rsid w:val="00794ED2"/>
    <w:rsid w:val="00794F67"/>
    <w:rsid w:val="007950CF"/>
    <w:rsid w:val="00795387"/>
    <w:rsid w:val="007953F3"/>
    <w:rsid w:val="00795995"/>
    <w:rsid w:val="007959EC"/>
    <w:rsid w:val="00795D27"/>
    <w:rsid w:val="00796BAD"/>
    <w:rsid w:val="007970F8"/>
    <w:rsid w:val="007973CC"/>
    <w:rsid w:val="00797484"/>
    <w:rsid w:val="007974D2"/>
    <w:rsid w:val="007976F8"/>
    <w:rsid w:val="00797727"/>
    <w:rsid w:val="00797A83"/>
    <w:rsid w:val="00797B78"/>
    <w:rsid w:val="00797BD7"/>
    <w:rsid w:val="00797BF9"/>
    <w:rsid w:val="00797C23"/>
    <w:rsid w:val="00797E43"/>
    <w:rsid w:val="00797E46"/>
    <w:rsid w:val="00797F1C"/>
    <w:rsid w:val="007A0052"/>
    <w:rsid w:val="007A0424"/>
    <w:rsid w:val="007A04BB"/>
    <w:rsid w:val="007A04BD"/>
    <w:rsid w:val="007A072A"/>
    <w:rsid w:val="007A076E"/>
    <w:rsid w:val="007A0815"/>
    <w:rsid w:val="007A085F"/>
    <w:rsid w:val="007A0BE6"/>
    <w:rsid w:val="007A0C04"/>
    <w:rsid w:val="007A0DD9"/>
    <w:rsid w:val="007A12B1"/>
    <w:rsid w:val="007A1480"/>
    <w:rsid w:val="007A15D6"/>
    <w:rsid w:val="007A18A5"/>
    <w:rsid w:val="007A19BA"/>
    <w:rsid w:val="007A1A21"/>
    <w:rsid w:val="007A1BC5"/>
    <w:rsid w:val="007A1D48"/>
    <w:rsid w:val="007A2109"/>
    <w:rsid w:val="007A2257"/>
    <w:rsid w:val="007A2380"/>
    <w:rsid w:val="007A24E8"/>
    <w:rsid w:val="007A28AF"/>
    <w:rsid w:val="007A2AF9"/>
    <w:rsid w:val="007A2C3B"/>
    <w:rsid w:val="007A2D0D"/>
    <w:rsid w:val="007A2D2D"/>
    <w:rsid w:val="007A31A5"/>
    <w:rsid w:val="007A32C4"/>
    <w:rsid w:val="007A338B"/>
    <w:rsid w:val="007A35D0"/>
    <w:rsid w:val="007A35E9"/>
    <w:rsid w:val="007A36D8"/>
    <w:rsid w:val="007A3713"/>
    <w:rsid w:val="007A37BA"/>
    <w:rsid w:val="007A3945"/>
    <w:rsid w:val="007A3B6A"/>
    <w:rsid w:val="007A3E1E"/>
    <w:rsid w:val="007A3ECE"/>
    <w:rsid w:val="007A3F2A"/>
    <w:rsid w:val="007A4182"/>
    <w:rsid w:val="007A42F4"/>
    <w:rsid w:val="007A43D2"/>
    <w:rsid w:val="007A4420"/>
    <w:rsid w:val="007A453B"/>
    <w:rsid w:val="007A4579"/>
    <w:rsid w:val="007A4650"/>
    <w:rsid w:val="007A4811"/>
    <w:rsid w:val="007A4886"/>
    <w:rsid w:val="007A498C"/>
    <w:rsid w:val="007A4A50"/>
    <w:rsid w:val="007A4AEF"/>
    <w:rsid w:val="007A527D"/>
    <w:rsid w:val="007A5873"/>
    <w:rsid w:val="007A5916"/>
    <w:rsid w:val="007A5D33"/>
    <w:rsid w:val="007A5DF1"/>
    <w:rsid w:val="007A633A"/>
    <w:rsid w:val="007A6442"/>
    <w:rsid w:val="007A64F8"/>
    <w:rsid w:val="007A6833"/>
    <w:rsid w:val="007A68F2"/>
    <w:rsid w:val="007A6A73"/>
    <w:rsid w:val="007A6ECB"/>
    <w:rsid w:val="007A717B"/>
    <w:rsid w:val="007A71CC"/>
    <w:rsid w:val="007A736A"/>
    <w:rsid w:val="007A750D"/>
    <w:rsid w:val="007A7546"/>
    <w:rsid w:val="007A7787"/>
    <w:rsid w:val="007A792D"/>
    <w:rsid w:val="007A7C41"/>
    <w:rsid w:val="007A7DCA"/>
    <w:rsid w:val="007A7F3D"/>
    <w:rsid w:val="007B0102"/>
    <w:rsid w:val="007B014D"/>
    <w:rsid w:val="007B01A2"/>
    <w:rsid w:val="007B01C7"/>
    <w:rsid w:val="007B04CA"/>
    <w:rsid w:val="007B06D3"/>
    <w:rsid w:val="007B0748"/>
    <w:rsid w:val="007B07D1"/>
    <w:rsid w:val="007B08B5"/>
    <w:rsid w:val="007B0AB4"/>
    <w:rsid w:val="007B0CDE"/>
    <w:rsid w:val="007B14B1"/>
    <w:rsid w:val="007B17C9"/>
    <w:rsid w:val="007B1A09"/>
    <w:rsid w:val="007B1A9E"/>
    <w:rsid w:val="007B1BB5"/>
    <w:rsid w:val="007B1D70"/>
    <w:rsid w:val="007B200A"/>
    <w:rsid w:val="007B205B"/>
    <w:rsid w:val="007B2163"/>
    <w:rsid w:val="007B222E"/>
    <w:rsid w:val="007B22BB"/>
    <w:rsid w:val="007B25A0"/>
    <w:rsid w:val="007B26DC"/>
    <w:rsid w:val="007B2A7E"/>
    <w:rsid w:val="007B2B4C"/>
    <w:rsid w:val="007B2B67"/>
    <w:rsid w:val="007B305A"/>
    <w:rsid w:val="007B3134"/>
    <w:rsid w:val="007B32EC"/>
    <w:rsid w:val="007B330F"/>
    <w:rsid w:val="007B34C0"/>
    <w:rsid w:val="007B34F9"/>
    <w:rsid w:val="007B37D1"/>
    <w:rsid w:val="007B396D"/>
    <w:rsid w:val="007B3992"/>
    <w:rsid w:val="007B3A08"/>
    <w:rsid w:val="007B3B40"/>
    <w:rsid w:val="007B3D18"/>
    <w:rsid w:val="007B3D4C"/>
    <w:rsid w:val="007B3DE8"/>
    <w:rsid w:val="007B3EC5"/>
    <w:rsid w:val="007B42DF"/>
    <w:rsid w:val="007B450B"/>
    <w:rsid w:val="007B45A6"/>
    <w:rsid w:val="007B484D"/>
    <w:rsid w:val="007B4AA6"/>
    <w:rsid w:val="007B4FF8"/>
    <w:rsid w:val="007B5024"/>
    <w:rsid w:val="007B5037"/>
    <w:rsid w:val="007B52AF"/>
    <w:rsid w:val="007B52D2"/>
    <w:rsid w:val="007B5527"/>
    <w:rsid w:val="007B569A"/>
    <w:rsid w:val="007B5D40"/>
    <w:rsid w:val="007B5DA1"/>
    <w:rsid w:val="007B5DE9"/>
    <w:rsid w:val="007B5ED8"/>
    <w:rsid w:val="007B5FB8"/>
    <w:rsid w:val="007B6028"/>
    <w:rsid w:val="007B6131"/>
    <w:rsid w:val="007B61A4"/>
    <w:rsid w:val="007B62E3"/>
    <w:rsid w:val="007B672F"/>
    <w:rsid w:val="007B6798"/>
    <w:rsid w:val="007B6953"/>
    <w:rsid w:val="007B6B8A"/>
    <w:rsid w:val="007B6CAF"/>
    <w:rsid w:val="007B6D61"/>
    <w:rsid w:val="007B707F"/>
    <w:rsid w:val="007B7346"/>
    <w:rsid w:val="007B74E5"/>
    <w:rsid w:val="007B7556"/>
    <w:rsid w:val="007B7641"/>
    <w:rsid w:val="007B767C"/>
    <w:rsid w:val="007B77F6"/>
    <w:rsid w:val="007B7A57"/>
    <w:rsid w:val="007B7A6C"/>
    <w:rsid w:val="007B7DF0"/>
    <w:rsid w:val="007B7F08"/>
    <w:rsid w:val="007C022B"/>
    <w:rsid w:val="007C037F"/>
    <w:rsid w:val="007C08BA"/>
    <w:rsid w:val="007C09DC"/>
    <w:rsid w:val="007C0DD7"/>
    <w:rsid w:val="007C141A"/>
    <w:rsid w:val="007C1725"/>
    <w:rsid w:val="007C1928"/>
    <w:rsid w:val="007C19E5"/>
    <w:rsid w:val="007C1D3E"/>
    <w:rsid w:val="007C1DDD"/>
    <w:rsid w:val="007C2286"/>
    <w:rsid w:val="007C2314"/>
    <w:rsid w:val="007C245E"/>
    <w:rsid w:val="007C2898"/>
    <w:rsid w:val="007C2C55"/>
    <w:rsid w:val="007C2CE3"/>
    <w:rsid w:val="007C302F"/>
    <w:rsid w:val="007C33B9"/>
    <w:rsid w:val="007C344E"/>
    <w:rsid w:val="007C3936"/>
    <w:rsid w:val="007C39AC"/>
    <w:rsid w:val="007C3C03"/>
    <w:rsid w:val="007C3C65"/>
    <w:rsid w:val="007C3C87"/>
    <w:rsid w:val="007C3F42"/>
    <w:rsid w:val="007C3FFC"/>
    <w:rsid w:val="007C40F4"/>
    <w:rsid w:val="007C41C8"/>
    <w:rsid w:val="007C41F3"/>
    <w:rsid w:val="007C450B"/>
    <w:rsid w:val="007C4B29"/>
    <w:rsid w:val="007C4B77"/>
    <w:rsid w:val="007C4D6F"/>
    <w:rsid w:val="007C4F8D"/>
    <w:rsid w:val="007C5133"/>
    <w:rsid w:val="007C513C"/>
    <w:rsid w:val="007C541F"/>
    <w:rsid w:val="007C551D"/>
    <w:rsid w:val="007C5608"/>
    <w:rsid w:val="007C572F"/>
    <w:rsid w:val="007C5958"/>
    <w:rsid w:val="007C5CB5"/>
    <w:rsid w:val="007C641E"/>
    <w:rsid w:val="007C6554"/>
    <w:rsid w:val="007C675E"/>
    <w:rsid w:val="007C677D"/>
    <w:rsid w:val="007C6845"/>
    <w:rsid w:val="007C6A3B"/>
    <w:rsid w:val="007C6DCF"/>
    <w:rsid w:val="007C6EE5"/>
    <w:rsid w:val="007C6F33"/>
    <w:rsid w:val="007C6F62"/>
    <w:rsid w:val="007C744C"/>
    <w:rsid w:val="007C765F"/>
    <w:rsid w:val="007C781E"/>
    <w:rsid w:val="007C7C22"/>
    <w:rsid w:val="007C7C70"/>
    <w:rsid w:val="007C7D2A"/>
    <w:rsid w:val="007C7FF6"/>
    <w:rsid w:val="007D0088"/>
    <w:rsid w:val="007D083E"/>
    <w:rsid w:val="007D0A86"/>
    <w:rsid w:val="007D0D82"/>
    <w:rsid w:val="007D147E"/>
    <w:rsid w:val="007D14C0"/>
    <w:rsid w:val="007D14C1"/>
    <w:rsid w:val="007D17AD"/>
    <w:rsid w:val="007D187B"/>
    <w:rsid w:val="007D1A80"/>
    <w:rsid w:val="007D1D51"/>
    <w:rsid w:val="007D1F43"/>
    <w:rsid w:val="007D1F6E"/>
    <w:rsid w:val="007D201C"/>
    <w:rsid w:val="007D2286"/>
    <w:rsid w:val="007D2427"/>
    <w:rsid w:val="007D26EF"/>
    <w:rsid w:val="007D2C8B"/>
    <w:rsid w:val="007D2F2A"/>
    <w:rsid w:val="007D2F67"/>
    <w:rsid w:val="007D2F68"/>
    <w:rsid w:val="007D3047"/>
    <w:rsid w:val="007D32D3"/>
    <w:rsid w:val="007D32DA"/>
    <w:rsid w:val="007D331B"/>
    <w:rsid w:val="007D374D"/>
    <w:rsid w:val="007D3B86"/>
    <w:rsid w:val="007D3CD4"/>
    <w:rsid w:val="007D45BE"/>
    <w:rsid w:val="007D4B64"/>
    <w:rsid w:val="007D4BD5"/>
    <w:rsid w:val="007D4BEA"/>
    <w:rsid w:val="007D4D3B"/>
    <w:rsid w:val="007D4DB6"/>
    <w:rsid w:val="007D4ED9"/>
    <w:rsid w:val="007D5501"/>
    <w:rsid w:val="007D58D1"/>
    <w:rsid w:val="007D58F6"/>
    <w:rsid w:val="007D5BA2"/>
    <w:rsid w:val="007D5C70"/>
    <w:rsid w:val="007D5FA2"/>
    <w:rsid w:val="007D63E8"/>
    <w:rsid w:val="007D64E3"/>
    <w:rsid w:val="007D6526"/>
    <w:rsid w:val="007D6549"/>
    <w:rsid w:val="007D6588"/>
    <w:rsid w:val="007D661C"/>
    <w:rsid w:val="007D6647"/>
    <w:rsid w:val="007D68A5"/>
    <w:rsid w:val="007D6A7E"/>
    <w:rsid w:val="007D6D05"/>
    <w:rsid w:val="007D7035"/>
    <w:rsid w:val="007D7186"/>
    <w:rsid w:val="007D788B"/>
    <w:rsid w:val="007D7EE0"/>
    <w:rsid w:val="007E0007"/>
    <w:rsid w:val="007E00BB"/>
    <w:rsid w:val="007E00CA"/>
    <w:rsid w:val="007E01C3"/>
    <w:rsid w:val="007E054F"/>
    <w:rsid w:val="007E07CD"/>
    <w:rsid w:val="007E085D"/>
    <w:rsid w:val="007E09EF"/>
    <w:rsid w:val="007E0D60"/>
    <w:rsid w:val="007E0D86"/>
    <w:rsid w:val="007E0F06"/>
    <w:rsid w:val="007E0F5F"/>
    <w:rsid w:val="007E0F85"/>
    <w:rsid w:val="007E0FFE"/>
    <w:rsid w:val="007E1035"/>
    <w:rsid w:val="007E16C3"/>
    <w:rsid w:val="007E1BAF"/>
    <w:rsid w:val="007E1BFF"/>
    <w:rsid w:val="007E1D2B"/>
    <w:rsid w:val="007E1E67"/>
    <w:rsid w:val="007E2504"/>
    <w:rsid w:val="007E25E7"/>
    <w:rsid w:val="007E2697"/>
    <w:rsid w:val="007E27EE"/>
    <w:rsid w:val="007E29A1"/>
    <w:rsid w:val="007E2A5B"/>
    <w:rsid w:val="007E2B1D"/>
    <w:rsid w:val="007E2E2A"/>
    <w:rsid w:val="007E2E4F"/>
    <w:rsid w:val="007E2FC1"/>
    <w:rsid w:val="007E3505"/>
    <w:rsid w:val="007E393F"/>
    <w:rsid w:val="007E39A0"/>
    <w:rsid w:val="007E39C8"/>
    <w:rsid w:val="007E39F0"/>
    <w:rsid w:val="007E3ABF"/>
    <w:rsid w:val="007E3ACD"/>
    <w:rsid w:val="007E3F64"/>
    <w:rsid w:val="007E4017"/>
    <w:rsid w:val="007E423C"/>
    <w:rsid w:val="007E4982"/>
    <w:rsid w:val="007E4AC9"/>
    <w:rsid w:val="007E4B46"/>
    <w:rsid w:val="007E4D3E"/>
    <w:rsid w:val="007E5099"/>
    <w:rsid w:val="007E51A7"/>
    <w:rsid w:val="007E544B"/>
    <w:rsid w:val="007E55C6"/>
    <w:rsid w:val="007E5718"/>
    <w:rsid w:val="007E589D"/>
    <w:rsid w:val="007E5A9C"/>
    <w:rsid w:val="007E5AF0"/>
    <w:rsid w:val="007E5B7C"/>
    <w:rsid w:val="007E5B9A"/>
    <w:rsid w:val="007E5DF8"/>
    <w:rsid w:val="007E61FE"/>
    <w:rsid w:val="007E647F"/>
    <w:rsid w:val="007E6843"/>
    <w:rsid w:val="007E69FD"/>
    <w:rsid w:val="007E6CDD"/>
    <w:rsid w:val="007E7184"/>
    <w:rsid w:val="007E71E2"/>
    <w:rsid w:val="007E7478"/>
    <w:rsid w:val="007E7629"/>
    <w:rsid w:val="007E77AE"/>
    <w:rsid w:val="007E7AC3"/>
    <w:rsid w:val="007E7AFC"/>
    <w:rsid w:val="007E7F6E"/>
    <w:rsid w:val="007E7F95"/>
    <w:rsid w:val="007E7FE3"/>
    <w:rsid w:val="007F002E"/>
    <w:rsid w:val="007F00D2"/>
    <w:rsid w:val="007F0183"/>
    <w:rsid w:val="007F03C3"/>
    <w:rsid w:val="007F0404"/>
    <w:rsid w:val="007F04E8"/>
    <w:rsid w:val="007F0578"/>
    <w:rsid w:val="007F05B8"/>
    <w:rsid w:val="007F05F4"/>
    <w:rsid w:val="007F09B3"/>
    <w:rsid w:val="007F0F40"/>
    <w:rsid w:val="007F1059"/>
    <w:rsid w:val="007F125D"/>
    <w:rsid w:val="007F1337"/>
    <w:rsid w:val="007F1383"/>
    <w:rsid w:val="007F1802"/>
    <w:rsid w:val="007F1C22"/>
    <w:rsid w:val="007F2230"/>
    <w:rsid w:val="007F22A8"/>
    <w:rsid w:val="007F23A6"/>
    <w:rsid w:val="007F2490"/>
    <w:rsid w:val="007F25C4"/>
    <w:rsid w:val="007F26EE"/>
    <w:rsid w:val="007F2919"/>
    <w:rsid w:val="007F2A3C"/>
    <w:rsid w:val="007F2D8D"/>
    <w:rsid w:val="007F308C"/>
    <w:rsid w:val="007F30B9"/>
    <w:rsid w:val="007F3166"/>
    <w:rsid w:val="007F31E6"/>
    <w:rsid w:val="007F34EA"/>
    <w:rsid w:val="007F365B"/>
    <w:rsid w:val="007F3712"/>
    <w:rsid w:val="007F38BD"/>
    <w:rsid w:val="007F398C"/>
    <w:rsid w:val="007F3C33"/>
    <w:rsid w:val="007F3E71"/>
    <w:rsid w:val="007F3F72"/>
    <w:rsid w:val="007F4203"/>
    <w:rsid w:val="007F427B"/>
    <w:rsid w:val="007F4294"/>
    <w:rsid w:val="007F497B"/>
    <w:rsid w:val="007F4A8B"/>
    <w:rsid w:val="007F4BBF"/>
    <w:rsid w:val="007F4CDF"/>
    <w:rsid w:val="007F4D77"/>
    <w:rsid w:val="007F4F99"/>
    <w:rsid w:val="007F503D"/>
    <w:rsid w:val="007F52F3"/>
    <w:rsid w:val="007F53CA"/>
    <w:rsid w:val="007F563C"/>
    <w:rsid w:val="007F56E3"/>
    <w:rsid w:val="007F59EF"/>
    <w:rsid w:val="007F5B93"/>
    <w:rsid w:val="007F5E06"/>
    <w:rsid w:val="007F5FD0"/>
    <w:rsid w:val="007F5FEC"/>
    <w:rsid w:val="007F6039"/>
    <w:rsid w:val="007F610C"/>
    <w:rsid w:val="007F6A81"/>
    <w:rsid w:val="007F6B88"/>
    <w:rsid w:val="007F6C0F"/>
    <w:rsid w:val="007F6DA1"/>
    <w:rsid w:val="007F6DDB"/>
    <w:rsid w:val="007F760F"/>
    <w:rsid w:val="007F7820"/>
    <w:rsid w:val="007F78D0"/>
    <w:rsid w:val="007F7A12"/>
    <w:rsid w:val="007F7B5D"/>
    <w:rsid w:val="007F7BB5"/>
    <w:rsid w:val="007F7DCE"/>
    <w:rsid w:val="007F7E94"/>
    <w:rsid w:val="008000A0"/>
    <w:rsid w:val="0080016C"/>
    <w:rsid w:val="00800495"/>
    <w:rsid w:val="00800623"/>
    <w:rsid w:val="008008EE"/>
    <w:rsid w:val="00800912"/>
    <w:rsid w:val="00800B58"/>
    <w:rsid w:val="00800C09"/>
    <w:rsid w:val="00800D54"/>
    <w:rsid w:val="00800D93"/>
    <w:rsid w:val="008016A1"/>
    <w:rsid w:val="0080172B"/>
    <w:rsid w:val="008017D0"/>
    <w:rsid w:val="008017F0"/>
    <w:rsid w:val="00801899"/>
    <w:rsid w:val="00801C70"/>
    <w:rsid w:val="0080208A"/>
    <w:rsid w:val="0080258D"/>
    <w:rsid w:val="008028DC"/>
    <w:rsid w:val="00802AD5"/>
    <w:rsid w:val="00802E8C"/>
    <w:rsid w:val="0080300C"/>
    <w:rsid w:val="0080317E"/>
    <w:rsid w:val="00803491"/>
    <w:rsid w:val="00803566"/>
    <w:rsid w:val="0080359F"/>
    <w:rsid w:val="008037EF"/>
    <w:rsid w:val="0080390A"/>
    <w:rsid w:val="00803A49"/>
    <w:rsid w:val="00803CC5"/>
    <w:rsid w:val="00803E4B"/>
    <w:rsid w:val="00803FF5"/>
    <w:rsid w:val="008042BE"/>
    <w:rsid w:val="00804796"/>
    <w:rsid w:val="0080490A"/>
    <w:rsid w:val="0080490F"/>
    <w:rsid w:val="00804959"/>
    <w:rsid w:val="00804C6C"/>
    <w:rsid w:val="00804D13"/>
    <w:rsid w:val="00804F27"/>
    <w:rsid w:val="008050A1"/>
    <w:rsid w:val="00805135"/>
    <w:rsid w:val="00805346"/>
    <w:rsid w:val="00805347"/>
    <w:rsid w:val="008054DF"/>
    <w:rsid w:val="00805536"/>
    <w:rsid w:val="0080556B"/>
    <w:rsid w:val="0080556F"/>
    <w:rsid w:val="008055E3"/>
    <w:rsid w:val="008058EA"/>
    <w:rsid w:val="008058F4"/>
    <w:rsid w:val="00805E54"/>
    <w:rsid w:val="008060B3"/>
    <w:rsid w:val="008062AE"/>
    <w:rsid w:val="008063C1"/>
    <w:rsid w:val="00806655"/>
    <w:rsid w:val="00806816"/>
    <w:rsid w:val="00806847"/>
    <w:rsid w:val="0080684A"/>
    <w:rsid w:val="00806C89"/>
    <w:rsid w:val="00806CE1"/>
    <w:rsid w:val="00806CFF"/>
    <w:rsid w:val="00806EA5"/>
    <w:rsid w:val="00806F2C"/>
    <w:rsid w:val="00806F80"/>
    <w:rsid w:val="00806FDF"/>
    <w:rsid w:val="008072C6"/>
    <w:rsid w:val="00807624"/>
    <w:rsid w:val="00807761"/>
    <w:rsid w:val="008077BA"/>
    <w:rsid w:val="00807A8D"/>
    <w:rsid w:val="00810012"/>
    <w:rsid w:val="008100DD"/>
    <w:rsid w:val="008101A3"/>
    <w:rsid w:val="0081040A"/>
    <w:rsid w:val="00810473"/>
    <w:rsid w:val="008106E6"/>
    <w:rsid w:val="00810742"/>
    <w:rsid w:val="00810A29"/>
    <w:rsid w:val="00810CCF"/>
    <w:rsid w:val="0081110F"/>
    <w:rsid w:val="00811468"/>
    <w:rsid w:val="00811640"/>
    <w:rsid w:val="00811820"/>
    <w:rsid w:val="00811BD6"/>
    <w:rsid w:val="00811E3C"/>
    <w:rsid w:val="00811E3D"/>
    <w:rsid w:val="008120E3"/>
    <w:rsid w:val="00812314"/>
    <w:rsid w:val="008123FC"/>
    <w:rsid w:val="008125A7"/>
    <w:rsid w:val="0081263C"/>
    <w:rsid w:val="00812978"/>
    <w:rsid w:val="008129EF"/>
    <w:rsid w:val="00812ECA"/>
    <w:rsid w:val="008130FD"/>
    <w:rsid w:val="008133EE"/>
    <w:rsid w:val="00813453"/>
    <w:rsid w:val="00813542"/>
    <w:rsid w:val="00813564"/>
    <w:rsid w:val="00813574"/>
    <w:rsid w:val="00813599"/>
    <w:rsid w:val="00813D56"/>
    <w:rsid w:val="00813F96"/>
    <w:rsid w:val="00814177"/>
    <w:rsid w:val="00814385"/>
    <w:rsid w:val="00814641"/>
    <w:rsid w:val="0081477E"/>
    <w:rsid w:val="00814908"/>
    <w:rsid w:val="00814A9F"/>
    <w:rsid w:val="00814CCF"/>
    <w:rsid w:val="00814DE4"/>
    <w:rsid w:val="00815950"/>
    <w:rsid w:val="00815953"/>
    <w:rsid w:val="00815974"/>
    <w:rsid w:val="00815D42"/>
    <w:rsid w:val="00815D72"/>
    <w:rsid w:val="00816120"/>
    <w:rsid w:val="00816288"/>
    <w:rsid w:val="008163C4"/>
    <w:rsid w:val="008164DD"/>
    <w:rsid w:val="00816537"/>
    <w:rsid w:val="008165D5"/>
    <w:rsid w:val="00816A71"/>
    <w:rsid w:val="00816B34"/>
    <w:rsid w:val="0081716F"/>
    <w:rsid w:val="008171E3"/>
    <w:rsid w:val="0081743E"/>
    <w:rsid w:val="0081759C"/>
    <w:rsid w:val="00817C6A"/>
    <w:rsid w:val="00817D9D"/>
    <w:rsid w:val="00817E3E"/>
    <w:rsid w:val="00817F72"/>
    <w:rsid w:val="00817FF3"/>
    <w:rsid w:val="00820211"/>
    <w:rsid w:val="00820433"/>
    <w:rsid w:val="008205C0"/>
    <w:rsid w:val="0082068E"/>
    <w:rsid w:val="008209A2"/>
    <w:rsid w:val="00820A8D"/>
    <w:rsid w:val="00820ADA"/>
    <w:rsid w:val="00820DBC"/>
    <w:rsid w:val="00821066"/>
    <w:rsid w:val="008211E7"/>
    <w:rsid w:val="0082127C"/>
    <w:rsid w:val="0082187D"/>
    <w:rsid w:val="00821890"/>
    <w:rsid w:val="008218F1"/>
    <w:rsid w:val="00821B37"/>
    <w:rsid w:val="00821B5B"/>
    <w:rsid w:val="008220DB"/>
    <w:rsid w:val="00822128"/>
    <w:rsid w:val="00822219"/>
    <w:rsid w:val="00822668"/>
    <w:rsid w:val="0082292E"/>
    <w:rsid w:val="00822A1B"/>
    <w:rsid w:val="00822B14"/>
    <w:rsid w:val="00822BE8"/>
    <w:rsid w:val="00822E11"/>
    <w:rsid w:val="00822F72"/>
    <w:rsid w:val="00823223"/>
    <w:rsid w:val="008239ED"/>
    <w:rsid w:val="00823A4A"/>
    <w:rsid w:val="00823F4C"/>
    <w:rsid w:val="00824232"/>
    <w:rsid w:val="008242C3"/>
    <w:rsid w:val="008245E7"/>
    <w:rsid w:val="008245F9"/>
    <w:rsid w:val="0082498A"/>
    <w:rsid w:val="00824CB9"/>
    <w:rsid w:val="00824E94"/>
    <w:rsid w:val="00825479"/>
    <w:rsid w:val="00825509"/>
    <w:rsid w:val="008255B4"/>
    <w:rsid w:val="0082588C"/>
    <w:rsid w:val="00825C3E"/>
    <w:rsid w:val="00825D7C"/>
    <w:rsid w:val="00825ECD"/>
    <w:rsid w:val="0082603B"/>
    <w:rsid w:val="0082606A"/>
    <w:rsid w:val="00826279"/>
    <w:rsid w:val="0082634A"/>
    <w:rsid w:val="008265B7"/>
    <w:rsid w:val="008265C6"/>
    <w:rsid w:val="00826851"/>
    <w:rsid w:val="00826905"/>
    <w:rsid w:val="00826A38"/>
    <w:rsid w:val="00826B1A"/>
    <w:rsid w:val="00826C97"/>
    <w:rsid w:val="00826EE0"/>
    <w:rsid w:val="00826F04"/>
    <w:rsid w:val="00826F93"/>
    <w:rsid w:val="00827311"/>
    <w:rsid w:val="008274ED"/>
    <w:rsid w:val="0082766A"/>
    <w:rsid w:val="008277DA"/>
    <w:rsid w:val="0082789D"/>
    <w:rsid w:val="00827A8A"/>
    <w:rsid w:val="00827AAF"/>
    <w:rsid w:val="00827AD0"/>
    <w:rsid w:val="00827C06"/>
    <w:rsid w:val="00827F56"/>
    <w:rsid w:val="0083006A"/>
    <w:rsid w:val="00830183"/>
    <w:rsid w:val="008302D6"/>
    <w:rsid w:val="008307E7"/>
    <w:rsid w:val="008308E8"/>
    <w:rsid w:val="00830C94"/>
    <w:rsid w:val="00830D78"/>
    <w:rsid w:val="00830F04"/>
    <w:rsid w:val="0083104A"/>
    <w:rsid w:val="00831549"/>
    <w:rsid w:val="008315D0"/>
    <w:rsid w:val="00831A3F"/>
    <w:rsid w:val="00831AF5"/>
    <w:rsid w:val="00831F5B"/>
    <w:rsid w:val="00831FEF"/>
    <w:rsid w:val="00832001"/>
    <w:rsid w:val="008321BD"/>
    <w:rsid w:val="0083230B"/>
    <w:rsid w:val="00832366"/>
    <w:rsid w:val="008324D4"/>
    <w:rsid w:val="0083269C"/>
    <w:rsid w:val="008326E6"/>
    <w:rsid w:val="008328B9"/>
    <w:rsid w:val="0083298E"/>
    <w:rsid w:val="00832C0E"/>
    <w:rsid w:val="008331D4"/>
    <w:rsid w:val="0083352B"/>
    <w:rsid w:val="008337A2"/>
    <w:rsid w:val="0083388F"/>
    <w:rsid w:val="00833975"/>
    <w:rsid w:val="00833CF3"/>
    <w:rsid w:val="00833D07"/>
    <w:rsid w:val="008341D4"/>
    <w:rsid w:val="0083425C"/>
    <w:rsid w:val="00834281"/>
    <w:rsid w:val="008348FF"/>
    <w:rsid w:val="00834A83"/>
    <w:rsid w:val="00834B6E"/>
    <w:rsid w:val="0083506D"/>
    <w:rsid w:val="00835183"/>
    <w:rsid w:val="008351F3"/>
    <w:rsid w:val="008353DB"/>
    <w:rsid w:val="00835489"/>
    <w:rsid w:val="008354AD"/>
    <w:rsid w:val="0083558D"/>
    <w:rsid w:val="008355B1"/>
    <w:rsid w:val="00835B5C"/>
    <w:rsid w:val="00835B88"/>
    <w:rsid w:val="00835BCE"/>
    <w:rsid w:val="00835EF3"/>
    <w:rsid w:val="00835F33"/>
    <w:rsid w:val="00836013"/>
    <w:rsid w:val="008360C6"/>
    <w:rsid w:val="008363A4"/>
    <w:rsid w:val="008363BA"/>
    <w:rsid w:val="00836536"/>
    <w:rsid w:val="00836BD0"/>
    <w:rsid w:val="00837046"/>
    <w:rsid w:val="00837062"/>
    <w:rsid w:val="00837121"/>
    <w:rsid w:val="008372E2"/>
    <w:rsid w:val="0083766F"/>
    <w:rsid w:val="00837823"/>
    <w:rsid w:val="00837AC6"/>
    <w:rsid w:val="00837BB2"/>
    <w:rsid w:val="00837D53"/>
    <w:rsid w:val="00837DDA"/>
    <w:rsid w:val="00837FC2"/>
    <w:rsid w:val="00840022"/>
    <w:rsid w:val="0084030F"/>
    <w:rsid w:val="00840746"/>
    <w:rsid w:val="00840B86"/>
    <w:rsid w:val="00840BB2"/>
    <w:rsid w:val="00840D09"/>
    <w:rsid w:val="00840EAB"/>
    <w:rsid w:val="00841288"/>
    <w:rsid w:val="008412AB"/>
    <w:rsid w:val="00841556"/>
    <w:rsid w:val="008415F3"/>
    <w:rsid w:val="00841918"/>
    <w:rsid w:val="00842154"/>
    <w:rsid w:val="00842175"/>
    <w:rsid w:val="008426FB"/>
    <w:rsid w:val="00842763"/>
    <w:rsid w:val="00842768"/>
    <w:rsid w:val="00842AB1"/>
    <w:rsid w:val="00842B96"/>
    <w:rsid w:val="00842C56"/>
    <w:rsid w:val="00842E0A"/>
    <w:rsid w:val="00842F89"/>
    <w:rsid w:val="00843760"/>
    <w:rsid w:val="0084386B"/>
    <w:rsid w:val="00843DDA"/>
    <w:rsid w:val="00843F17"/>
    <w:rsid w:val="00843F68"/>
    <w:rsid w:val="0084408E"/>
    <w:rsid w:val="0084429D"/>
    <w:rsid w:val="008443BD"/>
    <w:rsid w:val="00844693"/>
    <w:rsid w:val="008446EA"/>
    <w:rsid w:val="0084475F"/>
    <w:rsid w:val="00844884"/>
    <w:rsid w:val="00844C8A"/>
    <w:rsid w:val="00844DB4"/>
    <w:rsid w:val="00844E78"/>
    <w:rsid w:val="00845051"/>
    <w:rsid w:val="0084528B"/>
    <w:rsid w:val="00845395"/>
    <w:rsid w:val="008454FD"/>
    <w:rsid w:val="0084589B"/>
    <w:rsid w:val="008459DD"/>
    <w:rsid w:val="00845A07"/>
    <w:rsid w:val="00845B45"/>
    <w:rsid w:val="00845D9F"/>
    <w:rsid w:val="00845F90"/>
    <w:rsid w:val="00846038"/>
    <w:rsid w:val="00846131"/>
    <w:rsid w:val="008461A1"/>
    <w:rsid w:val="008461E9"/>
    <w:rsid w:val="0084628C"/>
    <w:rsid w:val="0084640A"/>
    <w:rsid w:val="008465AE"/>
    <w:rsid w:val="0084674D"/>
    <w:rsid w:val="0084695F"/>
    <w:rsid w:val="00846B1A"/>
    <w:rsid w:val="00846C07"/>
    <w:rsid w:val="00846DFF"/>
    <w:rsid w:val="0084701D"/>
    <w:rsid w:val="008470DD"/>
    <w:rsid w:val="00847684"/>
    <w:rsid w:val="0084778E"/>
    <w:rsid w:val="0084796F"/>
    <w:rsid w:val="00847F67"/>
    <w:rsid w:val="00850290"/>
    <w:rsid w:val="0085034B"/>
    <w:rsid w:val="00850767"/>
    <w:rsid w:val="00850B00"/>
    <w:rsid w:val="00850C1B"/>
    <w:rsid w:val="00850C5F"/>
    <w:rsid w:val="00850D6E"/>
    <w:rsid w:val="00850F71"/>
    <w:rsid w:val="0085119B"/>
    <w:rsid w:val="00851273"/>
    <w:rsid w:val="008514E2"/>
    <w:rsid w:val="00851583"/>
    <w:rsid w:val="008516E4"/>
    <w:rsid w:val="008518C2"/>
    <w:rsid w:val="00851924"/>
    <w:rsid w:val="00851993"/>
    <w:rsid w:val="00851B40"/>
    <w:rsid w:val="00851C72"/>
    <w:rsid w:val="008522A7"/>
    <w:rsid w:val="008522E6"/>
    <w:rsid w:val="00852316"/>
    <w:rsid w:val="00852783"/>
    <w:rsid w:val="008527C4"/>
    <w:rsid w:val="008527F9"/>
    <w:rsid w:val="00852816"/>
    <w:rsid w:val="008528B3"/>
    <w:rsid w:val="008529B4"/>
    <w:rsid w:val="00852A28"/>
    <w:rsid w:val="00852E1F"/>
    <w:rsid w:val="00852F6B"/>
    <w:rsid w:val="00852F6E"/>
    <w:rsid w:val="008530AA"/>
    <w:rsid w:val="00853245"/>
    <w:rsid w:val="008537BC"/>
    <w:rsid w:val="00853803"/>
    <w:rsid w:val="00853818"/>
    <w:rsid w:val="00853830"/>
    <w:rsid w:val="00853876"/>
    <w:rsid w:val="008539E1"/>
    <w:rsid w:val="00853A11"/>
    <w:rsid w:val="00853BBA"/>
    <w:rsid w:val="00853E10"/>
    <w:rsid w:val="00853F04"/>
    <w:rsid w:val="00854007"/>
    <w:rsid w:val="008540FC"/>
    <w:rsid w:val="008541D3"/>
    <w:rsid w:val="00854213"/>
    <w:rsid w:val="00854244"/>
    <w:rsid w:val="008542B7"/>
    <w:rsid w:val="0085450B"/>
    <w:rsid w:val="0085473F"/>
    <w:rsid w:val="00854828"/>
    <w:rsid w:val="0085493A"/>
    <w:rsid w:val="008549B5"/>
    <w:rsid w:val="008554FB"/>
    <w:rsid w:val="008557D9"/>
    <w:rsid w:val="008557FE"/>
    <w:rsid w:val="00855BD2"/>
    <w:rsid w:val="00855C98"/>
    <w:rsid w:val="00855FBC"/>
    <w:rsid w:val="0085617F"/>
    <w:rsid w:val="00856232"/>
    <w:rsid w:val="008564F2"/>
    <w:rsid w:val="0085651E"/>
    <w:rsid w:val="008567FC"/>
    <w:rsid w:val="00856816"/>
    <w:rsid w:val="00856910"/>
    <w:rsid w:val="00856CF0"/>
    <w:rsid w:val="0085774F"/>
    <w:rsid w:val="008577D6"/>
    <w:rsid w:val="00857821"/>
    <w:rsid w:val="008578B2"/>
    <w:rsid w:val="00857A5E"/>
    <w:rsid w:val="00857CEE"/>
    <w:rsid w:val="00857FC1"/>
    <w:rsid w:val="008603B7"/>
    <w:rsid w:val="008605D5"/>
    <w:rsid w:val="00860950"/>
    <w:rsid w:val="008609AE"/>
    <w:rsid w:val="00860C66"/>
    <w:rsid w:val="00860FF7"/>
    <w:rsid w:val="0086108D"/>
    <w:rsid w:val="00861656"/>
    <w:rsid w:val="00861724"/>
    <w:rsid w:val="0086177B"/>
    <w:rsid w:val="008618D8"/>
    <w:rsid w:val="00861C45"/>
    <w:rsid w:val="00861D89"/>
    <w:rsid w:val="00861E80"/>
    <w:rsid w:val="00861EB5"/>
    <w:rsid w:val="00861FA8"/>
    <w:rsid w:val="008620A8"/>
    <w:rsid w:val="00862235"/>
    <w:rsid w:val="00862402"/>
    <w:rsid w:val="008624E9"/>
    <w:rsid w:val="00862706"/>
    <w:rsid w:val="008628B7"/>
    <w:rsid w:val="008628BB"/>
    <w:rsid w:val="00862936"/>
    <w:rsid w:val="008629D1"/>
    <w:rsid w:val="00862A80"/>
    <w:rsid w:val="00862B0F"/>
    <w:rsid w:val="00862DDA"/>
    <w:rsid w:val="00863136"/>
    <w:rsid w:val="0086314A"/>
    <w:rsid w:val="008633B6"/>
    <w:rsid w:val="0086342B"/>
    <w:rsid w:val="0086358D"/>
    <w:rsid w:val="008638C8"/>
    <w:rsid w:val="0086396F"/>
    <w:rsid w:val="00863B37"/>
    <w:rsid w:val="00863C5E"/>
    <w:rsid w:val="00863EF7"/>
    <w:rsid w:val="0086437F"/>
    <w:rsid w:val="008644A3"/>
    <w:rsid w:val="00864573"/>
    <w:rsid w:val="00864985"/>
    <w:rsid w:val="00864A85"/>
    <w:rsid w:val="00864C2B"/>
    <w:rsid w:val="00864D05"/>
    <w:rsid w:val="00864D91"/>
    <w:rsid w:val="00864E2C"/>
    <w:rsid w:val="00864F66"/>
    <w:rsid w:val="00865374"/>
    <w:rsid w:val="00865386"/>
    <w:rsid w:val="008653BD"/>
    <w:rsid w:val="008653D4"/>
    <w:rsid w:val="0086568F"/>
    <w:rsid w:val="008656F4"/>
    <w:rsid w:val="00865918"/>
    <w:rsid w:val="00865B22"/>
    <w:rsid w:val="00865F32"/>
    <w:rsid w:val="008662FE"/>
    <w:rsid w:val="00866584"/>
    <w:rsid w:val="008666C1"/>
    <w:rsid w:val="00866750"/>
    <w:rsid w:val="00866777"/>
    <w:rsid w:val="00866BD0"/>
    <w:rsid w:val="00866C33"/>
    <w:rsid w:val="00866DFB"/>
    <w:rsid w:val="00866F49"/>
    <w:rsid w:val="00866FEC"/>
    <w:rsid w:val="00867096"/>
    <w:rsid w:val="00867125"/>
    <w:rsid w:val="00867161"/>
    <w:rsid w:val="008671BB"/>
    <w:rsid w:val="008673D6"/>
    <w:rsid w:val="008677AB"/>
    <w:rsid w:val="00867810"/>
    <w:rsid w:val="00867866"/>
    <w:rsid w:val="00867A86"/>
    <w:rsid w:val="00867DF8"/>
    <w:rsid w:val="00867F8D"/>
    <w:rsid w:val="0087047C"/>
    <w:rsid w:val="008704ED"/>
    <w:rsid w:val="008706C2"/>
    <w:rsid w:val="00870C39"/>
    <w:rsid w:val="00870E17"/>
    <w:rsid w:val="00870FBA"/>
    <w:rsid w:val="00871524"/>
    <w:rsid w:val="0087161F"/>
    <w:rsid w:val="00871CD4"/>
    <w:rsid w:val="00871D48"/>
    <w:rsid w:val="00871F36"/>
    <w:rsid w:val="00871F83"/>
    <w:rsid w:val="00872099"/>
    <w:rsid w:val="00872376"/>
    <w:rsid w:val="008723F4"/>
    <w:rsid w:val="0087294C"/>
    <w:rsid w:val="00872B5E"/>
    <w:rsid w:val="00872BB5"/>
    <w:rsid w:val="00872DFA"/>
    <w:rsid w:val="00872F17"/>
    <w:rsid w:val="00873073"/>
    <w:rsid w:val="00873201"/>
    <w:rsid w:val="0087326B"/>
    <w:rsid w:val="0087336A"/>
    <w:rsid w:val="008733BE"/>
    <w:rsid w:val="008733F2"/>
    <w:rsid w:val="008736DE"/>
    <w:rsid w:val="008739DD"/>
    <w:rsid w:val="00873A95"/>
    <w:rsid w:val="00873B78"/>
    <w:rsid w:val="00873BED"/>
    <w:rsid w:val="0087420D"/>
    <w:rsid w:val="00874229"/>
    <w:rsid w:val="0087473E"/>
    <w:rsid w:val="00874740"/>
    <w:rsid w:val="00875179"/>
    <w:rsid w:val="008753E1"/>
    <w:rsid w:val="00875692"/>
    <w:rsid w:val="00875876"/>
    <w:rsid w:val="00875A9C"/>
    <w:rsid w:val="00875C12"/>
    <w:rsid w:val="00875E75"/>
    <w:rsid w:val="00875EB2"/>
    <w:rsid w:val="00876007"/>
    <w:rsid w:val="0087629F"/>
    <w:rsid w:val="00876337"/>
    <w:rsid w:val="00876431"/>
    <w:rsid w:val="0087651B"/>
    <w:rsid w:val="0087654B"/>
    <w:rsid w:val="0087662B"/>
    <w:rsid w:val="00876652"/>
    <w:rsid w:val="008766DB"/>
    <w:rsid w:val="00876935"/>
    <w:rsid w:val="00876AB6"/>
    <w:rsid w:val="008771B6"/>
    <w:rsid w:val="0087747D"/>
    <w:rsid w:val="0087764F"/>
    <w:rsid w:val="008777E8"/>
    <w:rsid w:val="0087798A"/>
    <w:rsid w:val="00877A4C"/>
    <w:rsid w:val="00877AF1"/>
    <w:rsid w:val="00877BF3"/>
    <w:rsid w:val="00877F5F"/>
    <w:rsid w:val="008801C0"/>
    <w:rsid w:val="0088042B"/>
    <w:rsid w:val="008804BC"/>
    <w:rsid w:val="008808B4"/>
    <w:rsid w:val="00880C17"/>
    <w:rsid w:val="00880C5D"/>
    <w:rsid w:val="00880FEC"/>
    <w:rsid w:val="0088100E"/>
    <w:rsid w:val="00881604"/>
    <w:rsid w:val="008817A2"/>
    <w:rsid w:val="00881E61"/>
    <w:rsid w:val="00882089"/>
    <w:rsid w:val="0088230F"/>
    <w:rsid w:val="00882419"/>
    <w:rsid w:val="0088242D"/>
    <w:rsid w:val="008824A5"/>
    <w:rsid w:val="00882808"/>
    <w:rsid w:val="0088291A"/>
    <w:rsid w:val="00882A06"/>
    <w:rsid w:val="00882A5F"/>
    <w:rsid w:val="00882B2B"/>
    <w:rsid w:val="00882BC6"/>
    <w:rsid w:val="00882EA9"/>
    <w:rsid w:val="00882F9A"/>
    <w:rsid w:val="00882FE7"/>
    <w:rsid w:val="00883378"/>
    <w:rsid w:val="008837C3"/>
    <w:rsid w:val="00883866"/>
    <w:rsid w:val="00883B20"/>
    <w:rsid w:val="00883D3E"/>
    <w:rsid w:val="00883EBA"/>
    <w:rsid w:val="00883F9A"/>
    <w:rsid w:val="0088402F"/>
    <w:rsid w:val="00884152"/>
    <w:rsid w:val="00884496"/>
    <w:rsid w:val="008849DA"/>
    <w:rsid w:val="00884C45"/>
    <w:rsid w:val="00884E08"/>
    <w:rsid w:val="00885036"/>
    <w:rsid w:val="008850BC"/>
    <w:rsid w:val="008852BC"/>
    <w:rsid w:val="00885506"/>
    <w:rsid w:val="00885566"/>
    <w:rsid w:val="008855C1"/>
    <w:rsid w:val="00885810"/>
    <w:rsid w:val="00885EF8"/>
    <w:rsid w:val="00885FF2"/>
    <w:rsid w:val="00886736"/>
    <w:rsid w:val="008867BF"/>
    <w:rsid w:val="00886D43"/>
    <w:rsid w:val="008871C7"/>
    <w:rsid w:val="0088738B"/>
    <w:rsid w:val="0088763D"/>
    <w:rsid w:val="00887755"/>
    <w:rsid w:val="00887833"/>
    <w:rsid w:val="00887BC8"/>
    <w:rsid w:val="00887DBD"/>
    <w:rsid w:val="00887EAA"/>
    <w:rsid w:val="00890002"/>
    <w:rsid w:val="00890017"/>
    <w:rsid w:val="0089014C"/>
    <w:rsid w:val="0089017A"/>
    <w:rsid w:val="00890249"/>
    <w:rsid w:val="00890481"/>
    <w:rsid w:val="00890624"/>
    <w:rsid w:val="00890AC9"/>
    <w:rsid w:val="00890E9C"/>
    <w:rsid w:val="00890F6E"/>
    <w:rsid w:val="00890FB5"/>
    <w:rsid w:val="0089144C"/>
    <w:rsid w:val="00891689"/>
    <w:rsid w:val="00891768"/>
    <w:rsid w:val="00891839"/>
    <w:rsid w:val="00891842"/>
    <w:rsid w:val="008918B6"/>
    <w:rsid w:val="00891A72"/>
    <w:rsid w:val="00891ADB"/>
    <w:rsid w:val="00891BDC"/>
    <w:rsid w:val="00891D1C"/>
    <w:rsid w:val="00891D1E"/>
    <w:rsid w:val="00891DFF"/>
    <w:rsid w:val="008920ED"/>
    <w:rsid w:val="008923C3"/>
    <w:rsid w:val="00892525"/>
    <w:rsid w:val="00892772"/>
    <w:rsid w:val="00892B40"/>
    <w:rsid w:val="00892CF0"/>
    <w:rsid w:val="00892E95"/>
    <w:rsid w:val="008931A7"/>
    <w:rsid w:val="008933BA"/>
    <w:rsid w:val="008935FF"/>
    <w:rsid w:val="00893609"/>
    <w:rsid w:val="008938DD"/>
    <w:rsid w:val="008939BC"/>
    <w:rsid w:val="00893AD5"/>
    <w:rsid w:val="00893E85"/>
    <w:rsid w:val="00893EE6"/>
    <w:rsid w:val="0089426D"/>
    <w:rsid w:val="0089436F"/>
    <w:rsid w:val="008943E9"/>
    <w:rsid w:val="008943FD"/>
    <w:rsid w:val="008947DC"/>
    <w:rsid w:val="00894817"/>
    <w:rsid w:val="00894880"/>
    <w:rsid w:val="00894AC6"/>
    <w:rsid w:val="00894D9E"/>
    <w:rsid w:val="0089501B"/>
    <w:rsid w:val="008952C1"/>
    <w:rsid w:val="00895519"/>
    <w:rsid w:val="008959FF"/>
    <w:rsid w:val="00895E36"/>
    <w:rsid w:val="00895E40"/>
    <w:rsid w:val="00895F5F"/>
    <w:rsid w:val="0089600B"/>
    <w:rsid w:val="0089665E"/>
    <w:rsid w:val="00896754"/>
    <w:rsid w:val="008968ED"/>
    <w:rsid w:val="00896D8A"/>
    <w:rsid w:val="0089708C"/>
    <w:rsid w:val="0089726D"/>
    <w:rsid w:val="008972E8"/>
    <w:rsid w:val="008975CE"/>
    <w:rsid w:val="00897DEA"/>
    <w:rsid w:val="008A015B"/>
    <w:rsid w:val="008A05C4"/>
    <w:rsid w:val="008A05DF"/>
    <w:rsid w:val="008A0660"/>
    <w:rsid w:val="008A08AF"/>
    <w:rsid w:val="008A0B81"/>
    <w:rsid w:val="008A0D63"/>
    <w:rsid w:val="008A0E98"/>
    <w:rsid w:val="008A101E"/>
    <w:rsid w:val="008A12B8"/>
    <w:rsid w:val="008A13AD"/>
    <w:rsid w:val="008A15CC"/>
    <w:rsid w:val="008A15FE"/>
    <w:rsid w:val="008A1848"/>
    <w:rsid w:val="008A1C59"/>
    <w:rsid w:val="008A1CC9"/>
    <w:rsid w:val="008A1D2A"/>
    <w:rsid w:val="008A2133"/>
    <w:rsid w:val="008A23A2"/>
    <w:rsid w:val="008A2616"/>
    <w:rsid w:val="008A26BC"/>
    <w:rsid w:val="008A26EE"/>
    <w:rsid w:val="008A271C"/>
    <w:rsid w:val="008A274B"/>
    <w:rsid w:val="008A2A91"/>
    <w:rsid w:val="008A300D"/>
    <w:rsid w:val="008A30D0"/>
    <w:rsid w:val="008A3158"/>
    <w:rsid w:val="008A31AA"/>
    <w:rsid w:val="008A31FD"/>
    <w:rsid w:val="008A342F"/>
    <w:rsid w:val="008A367F"/>
    <w:rsid w:val="008A39AB"/>
    <w:rsid w:val="008A4023"/>
    <w:rsid w:val="008A4361"/>
    <w:rsid w:val="008A4545"/>
    <w:rsid w:val="008A46B5"/>
    <w:rsid w:val="008A4721"/>
    <w:rsid w:val="008A4776"/>
    <w:rsid w:val="008A493F"/>
    <w:rsid w:val="008A4A9C"/>
    <w:rsid w:val="008A4C0A"/>
    <w:rsid w:val="008A4C2D"/>
    <w:rsid w:val="008A4CF8"/>
    <w:rsid w:val="008A502A"/>
    <w:rsid w:val="008A5411"/>
    <w:rsid w:val="008A59C8"/>
    <w:rsid w:val="008A5A97"/>
    <w:rsid w:val="008A5ABE"/>
    <w:rsid w:val="008A5AD0"/>
    <w:rsid w:val="008A5B28"/>
    <w:rsid w:val="008A5BE2"/>
    <w:rsid w:val="008A5D4E"/>
    <w:rsid w:val="008A5E61"/>
    <w:rsid w:val="008A62E0"/>
    <w:rsid w:val="008A659F"/>
    <w:rsid w:val="008A6CA6"/>
    <w:rsid w:val="008A6E39"/>
    <w:rsid w:val="008A6FE6"/>
    <w:rsid w:val="008A7020"/>
    <w:rsid w:val="008A73F2"/>
    <w:rsid w:val="008A744C"/>
    <w:rsid w:val="008A767F"/>
    <w:rsid w:val="008A7B40"/>
    <w:rsid w:val="008A7D98"/>
    <w:rsid w:val="008A7DAD"/>
    <w:rsid w:val="008A7DC9"/>
    <w:rsid w:val="008B01CE"/>
    <w:rsid w:val="008B0296"/>
    <w:rsid w:val="008B02CA"/>
    <w:rsid w:val="008B0431"/>
    <w:rsid w:val="008B04AC"/>
    <w:rsid w:val="008B053A"/>
    <w:rsid w:val="008B0934"/>
    <w:rsid w:val="008B0B4D"/>
    <w:rsid w:val="008B0B85"/>
    <w:rsid w:val="008B1194"/>
    <w:rsid w:val="008B1482"/>
    <w:rsid w:val="008B15D6"/>
    <w:rsid w:val="008B15F7"/>
    <w:rsid w:val="008B16DB"/>
    <w:rsid w:val="008B18FD"/>
    <w:rsid w:val="008B19EE"/>
    <w:rsid w:val="008B1B70"/>
    <w:rsid w:val="008B1C88"/>
    <w:rsid w:val="008B1D22"/>
    <w:rsid w:val="008B1FD3"/>
    <w:rsid w:val="008B24FF"/>
    <w:rsid w:val="008B271B"/>
    <w:rsid w:val="008B2916"/>
    <w:rsid w:val="008B2999"/>
    <w:rsid w:val="008B2B6B"/>
    <w:rsid w:val="008B349C"/>
    <w:rsid w:val="008B34EC"/>
    <w:rsid w:val="008B3513"/>
    <w:rsid w:val="008B357B"/>
    <w:rsid w:val="008B360A"/>
    <w:rsid w:val="008B36A1"/>
    <w:rsid w:val="008B3A63"/>
    <w:rsid w:val="008B40E9"/>
    <w:rsid w:val="008B42E5"/>
    <w:rsid w:val="008B4950"/>
    <w:rsid w:val="008B4CB5"/>
    <w:rsid w:val="008B4DF9"/>
    <w:rsid w:val="008B4E20"/>
    <w:rsid w:val="008B4F3D"/>
    <w:rsid w:val="008B4FA2"/>
    <w:rsid w:val="008B5024"/>
    <w:rsid w:val="008B5048"/>
    <w:rsid w:val="008B526E"/>
    <w:rsid w:val="008B55D1"/>
    <w:rsid w:val="008B575B"/>
    <w:rsid w:val="008B5D34"/>
    <w:rsid w:val="008B5D37"/>
    <w:rsid w:val="008B5F35"/>
    <w:rsid w:val="008B5F6B"/>
    <w:rsid w:val="008B6002"/>
    <w:rsid w:val="008B61DE"/>
    <w:rsid w:val="008B62F2"/>
    <w:rsid w:val="008B6377"/>
    <w:rsid w:val="008B6790"/>
    <w:rsid w:val="008B6B2E"/>
    <w:rsid w:val="008B6D2B"/>
    <w:rsid w:val="008B6E14"/>
    <w:rsid w:val="008B6E48"/>
    <w:rsid w:val="008B717D"/>
    <w:rsid w:val="008B71C9"/>
    <w:rsid w:val="008B7628"/>
    <w:rsid w:val="008B79E5"/>
    <w:rsid w:val="008B7A8F"/>
    <w:rsid w:val="008B7EA8"/>
    <w:rsid w:val="008B7F9E"/>
    <w:rsid w:val="008C00FA"/>
    <w:rsid w:val="008C018F"/>
    <w:rsid w:val="008C039E"/>
    <w:rsid w:val="008C03CE"/>
    <w:rsid w:val="008C0940"/>
    <w:rsid w:val="008C1223"/>
    <w:rsid w:val="008C13A6"/>
    <w:rsid w:val="008C1426"/>
    <w:rsid w:val="008C154E"/>
    <w:rsid w:val="008C17C6"/>
    <w:rsid w:val="008C1CDF"/>
    <w:rsid w:val="008C1CE4"/>
    <w:rsid w:val="008C1F80"/>
    <w:rsid w:val="008C2364"/>
    <w:rsid w:val="008C23C3"/>
    <w:rsid w:val="008C2444"/>
    <w:rsid w:val="008C278B"/>
    <w:rsid w:val="008C2D73"/>
    <w:rsid w:val="008C2E95"/>
    <w:rsid w:val="008C2EA9"/>
    <w:rsid w:val="008C2EE4"/>
    <w:rsid w:val="008C3102"/>
    <w:rsid w:val="008C3125"/>
    <w:rsid w:val="008C319E"/>
    <w:rsid w:val="008C3370"/>
    <w:rsid w:val="008C33CD"/>
    <w:rsid w:val="008C351B"/>
    <w:rsid w:val="008C3849"/>
    <w:rsid w:val="008C3A60"/>
    <w:rsid w:val="008C3BA9"/>
    <w:rsid w:val="008C3D48"/>
    <w:rsid w:val="008C3E31"/>
    <w:rsid w:val="008C4782"/>
    <w:rsid w:val="008C4B6B"/>
    <w:rsid w:val="008C5181"/>
    <w:rsid w:val="008C54C6"/>
    <w:rsid w:val="008C54C8"/>
    <w:rsid w:val="008C5580"/>
    <w:rsid w:val="008C57EB"/>
    <w:rsid w:val="008C5A11"/>
    <w:rsid w:val="008C5C2B"/>
    <w:rsid w:val="008C5D85"/>
    <w:rsid w:val="008C5F23"/>
    <w:rsid w:val="008C5F29"/>
    <w:rsid w:val="008C5F2F"/>
    <w:rsid w:val="008C60DD"/>
    <w:rsid w:val="008C61CF"/>
    <w:rsid w:val="008C6363"/>
    <w:rsid w:val="008C64A5"/>
    <w:rsid w:val="008C6518"/>
    <w:rsid w:val="008C6628"/>
    <w:rsid w:val="008C662B"/>
    <w:rsid w:val="008C6DA5"/>
    <w:rsid w:val="008C6E04"/>
    <w:rsid w:val="008C708E"/>
    <w:rsid w:val="008C71A0"/>
    <w:rsid w:val="008C725A"/>
    <w:rsid w:val="008C7299"/>
    <w:rsid w:val="008C7660"/>
    <w:rsid w:val="008C76EE"/>
    <w:rsid w:val="008C7C30"/>
    <w:rsid w:val="008C7D40"/>
    <w:rsid w:val="008C7DE6"/>
    <w:rsid w:val="008D019E"/>
    <w:rsid w:val="008D01AF"/>
    <w:rsid w:val="008D062B"/>
    <w:rsid w:val="008D08BF"/>
    <w:rsid w:val="008D0C4A"/>
    <w:rsid w:val="008D0CDD"/>
    <w:rsid w:val="008D0E0A"/>
    <w:rsid w:val="008D0E42"/>
    <w:rsid w:val="008D0EA7"/>
    <w:rsid w:val="008D0FEF"/>
    <w:rsid w:val="008D10CD"/>
    <w:rsid w:val="008D144E"/>
    <w:rsid w:val="008D1503"/>
    <w:rsid w:val="008D165C"/>
    <w:rsid w:val="008D18CB"/>
    <w:rsid w:val="008D1A1D"/>
    <w:rsid w:val="008D1BE8"/>
    <w:rsid w:val="008D1E41"/>
    <w:rsid w:val="008D2348"/>
    <w:rsid w:val="008D2760"/>
    <w:rsid w:val="008D2822"/>
    <w:rsid w:val="008D2DB1"/>
    <w:rsid w:val="008D2F50"/>
    <w:rsid w:val="008D314B"/>
    <w:rsid w:val="008D31BF"/>
    <w:rsid w:val="008D3220"/>
    <w:rsid w:val="008D33A4"/>
    <w:rsid w:val="008D36AF"/>
    <w:rsid w:val="008D36F7"/>
    <w:rsid w:val="008D3F43"/>
    <w:rsid w:val="008D4277"/>
    <w:rsid w:val="008D4635"/>
    <w:rsid w:val="008D480B"/>
    <w:rsid w:val="008D483B"/>
    <w:rsid w:val="008D48F5"/>
    <w:rsid w:val="008D4A95"/>
    <w:rsid w:val="008D4ABB"/>
    <w:rsid w:val="008D4D69"/>
    <w:rsid w:val="008D4D97"/>
    <w:rsid w:val="008D507B"/>
    <w:rsid w:val="008D5301"/>
    <w:rsid w:val="008D53DD"/>
    <w:rsid w:val="008D5466"/>
    <w:rsid w:val="008D56B1"/>
    <w:rsid w:val="008D56E2"/>
    <w:rsid w:val="008D5861"/>
    <w:rsid w:val="008D5A0A"/>
    <w:rsid w:val="008D5DF9"/>
    <w:rsid w:val="008D6113"/>
    <w:rsid w:val="008D61A7"/>
    <w:rsid w:val="008D61C8"/>
    <w:rsid w:val="008D61CE"/>
    <w:rsid w:val="008D6292"/>
    <w:rsid w:val="008D62DC"/>
    <w:rsid w:val="008D6508"/>
    <w:rsid w:val="008D67E3"/>
    <w:rsid w:val="008D6854"/>
    <w:rsid w:val="008D6860"/>
    <w:rsid w:val="008D6900"/>
    <w:rsid w:val="008D6949"/>
    <w:rsid w:val="008D6CF3"/>
    <w:rsid w:val="008D6E44"/>
    <w:rsid w:val="008D765B"/>
    <w:rsid w:val="008D78A8"/>
    <w:rsid w:val="008D7B04"/>
    <w:rsid w:val="008D7D00"/>
    <w:rsid w:val="008D7F6D"/>
    <w:rsid w:val="008D7FA3"/>
    <w:rsid w:val="008D7FD1"/>
    <w:rsid w:val="008E0043"/>
    <w:rsid w:val="008E0242"/>
    <w:rsid w:val="008E0552"/>
    <w:rsid w:val="008E079C"/>
    <w:rsid w:val="008E084A"/>
    <w:rsid w:val="008E0A9C"/>
    <w:rsid w:val="008E0B97"/>
    <w:rsid w:val="008E0CA5"/>
    <w:rsid w:val="008E0F4F"/>
    <w:rsid w:val="008E11DF"/>
    <w:rsid w:val="008E1AF5"/>
    <w:rsid w:val="008E1E9E"/>
    <w:rsid w:val="008E204B"/>
    <w:rsid w:val="008E2232"/>
    <w:rsid w:val="008E22EC"/>
    <w:rsid w:val="008E282B"/>
    <w:rsid w:val="008E2883"/>
    <w:rsid w:val="008E2AF1"/>
    <w:rsid w:val="008E2CD9"/>
    <w:rsid w:val="008E2D5C"/>
    <w:rsid w:val="008E346A"/>
    <w:rsid w:val="008E39DB"/>
    <w:rsid w:val="008E3A49"/>
    <w:rsid w:val="008E402F"/>
    <w:rsid w:val="008E4566"/>
    <w:rsid w:val="008E4654"/>
    <w:rsid w:val="008E4804"/>
    <w:rsid w:val="008E481A"/>
    <w:rsid w:val="008E48A3"/>
    <w:rsid w:val="008E49F3"/>
    <w:rsid w:val="008E4BC1"/>
    <w:rsid w:val="008E502B"/>
    <w:rsid w:val="008E5074"/>
    <w:rsid w:val="008E51FD"/>
    <w:rsid w:val="008E54C0"/>
    <w:rsid w:val="008E5589"/>
    <w:rsid w:val="008E5872"/>
    <w:rsid w:val="008E5A72"/>
    <w:rsid w:val="008E5D49"/>
    <w:rsid w:val="008E5F08"/>
    <w:rsid w:val="008E6762"/>
    <w:rsid w:val="008E6790"/>
    <w:rsid w:val="008E69B1"/>
    <w:rsid w:val="008E69BE"/>
    <w:rsid w:val="008E6A06"/>
    <w:rsid w:val="008E6ED5"/>
    <w:rsid w:val="008E6FEF"/>
    <w:rsid w:val="008E7088"/>
    <w:rsid w:val="008E719C"/>
    <w:rsid w:val="008E71A3"/>
    <w:rsid w:val="008E71B2"/>
    <w:rsid w:val="008E727A"/>
    <w:rsid w:val="008E7DCA"/>
    <w:rsid w:val="008E8DF4"/>
    <w:rsid w:val="008F043E"/>
    <w:rsid w:val="008F0493"/>
    <w:rsid w:val="008F083B"/>
    <w:rsid w:val="008F0CF6"/>
    <w:rsid w:val="008F0D02"/>
    <w:rsid w:val="008F0EB6"/>
    <w:rsid w:val="008F0EF8"/>
    <w:rsid w:val="008F131B"/>
    <w:rsid w:val="008F142E"/>
    <w:rsid w:val="008F1521"/>
    <w:rsid w:val="008F16B0"/>
    <w:rsid w:val="008F1808"/>
    <w:rsid w:val="008F18E9"/>
    <w:rsid w:val="008F1AEB"/>
    <w:rsid w:val="008F1B92"/>
    <w:rsid w:val="008F1D08"/>
    <w:rsid w:val="008F1E4F"/>
    <w:rsid w:val="008F1F55"/>
    <w:rsid w:val="008F20CD"/>
    <w:rsid w:val="008F219B"/>
    <w:rsid w:val="008F230A"/>
    <w:rsid w:val="008F2597"/>
    <w:rsid w:val="008F269B"/>
    <w:rsid w:val="008F2B3E"/>
    <w:rsid w:val="008F2C54"/>
    <w:rsid w:val="008F3257"/>
    <w:rsid w:val="008F32A4"/>
    <w:rsid w:val="008F337B"/>
    <w:rsid w:val="008F3500"/>
    <w:rsid w:val="008F38D5"/>
    <w:rsid w:val="008F39E9"/>
    <w:rsid w:val="008F3AE9"/>
    <w:rsid w:val="008F3B6E"/>
    <w:rsid w:val="008F3D86"/>
    <w:rsid w:val="008F3DB8"/>
    <w:rsid w:val="008F3F90"/>
    <w:rsid w:val="008F4270"/>
    <w:rsid w:val="008F430F"/>
    <w:rsid w:val="008F4728"/>
    <w:rsid w:val="008F4887"/>
    <w:rsid w:val="008F49D2"/>
    <w:rsid w:val="008F4A04"/>
    <w:rsid w:val="008F4BCA"/>
    <w:rsid w:val="008F4D5C"/>
    <w:rsid w:val="008F52EE"/>
    <w:rsid w:val="008F5423"/>
    <w:rsid w:val="008F583A"/>
    <w:rsid w:val="008F5975"/>
    <w:rsid w:val="008F5ADB"/>
    <w:rsid w:val="008F6490"/>
    <w:rsid w:val="008F64D5"/>
    <w:rsid w:val="008F66C6"/>
    <w:rsid w:val="008F6829"/>
    <w:rsid w:val="008F6B0B"/>
    <w:rsid w:val="008F6B3B"/>
    <w:rsid w:val="008F6BC7"/>
    <w:rsid w:val="008F6C02"/>
    <w:rsid w:val="008F71A8"/>
    <w:rsid w:val="008F732C"/>
    <w:rsid w:val="008F7332"/>
    <w:rsid w:val="008F73F8"/>
    <w:rsid w:val="008F78E3"/>
    <w:rsid w:val="008F7B38"/>
    <w:rsid w:val="008F7B5B"/>
    <w:rsid w:val="008F7BE4"/>
    <w:rsid w:val="008F7C82"/>
    <w:rsid w:val="008F7CC0"/>
    <w:rsid w:val="008F7EF1"/>
    <w:rsid w:val="00900226"/>
    <w:rsid w:val="009005AD"/>
    <w:rsid w:val="00900C77"/>
    <w:rsid w:val="00900FA6"/>
    <w:rsid w:val="00901014"/>
    <w:rsid w:val="009010D3"/>
    <w:rsid w:val="00901207"/>
    <w:rsid w:val="00901408"/>
    <w:rsid w:val="0090175F"/>
    <w:rsid w:val="00901931"/>
    <w:rsid w:val="00901B3D"/>
    <w:rsid w:val="00901B86"/>
    <w:rsid w:val="00901E49"/>
    <w:rsid w:val="00901E78"/>
    <w:rsid w:val="0090202D"/>
    <w:rsid w:val="009020B7"/>
    <w:rsid w:val="0090226A"/>
    <w:rsid w:val="00902594"/>
    <w:rsid w:val="00902631"/>
    <w:rsid w:val="00902808"/>
    <w:rsid w:val="009029C4"/>
    <w:rsid w:val="00902BDD"/>
    <w:rsid w:val="00902EFA"/>
    <w:rsid w:val="00902F80"/>
    <w:rsid w:val="00902FC4"/>
    <w:rsid w:val="00903199"/>
    <w:rsid w:val="009031C6"/>
    <w:rsid w:val="00903234"/>
    <w:rsid w:val="00903686"/>
    <w:rsid w:val="009036F9"/>
    <w:rsid w:val="00903775"/>
    <w:rsid w:val="00903904"/>
    <w:rsid w:val="00903943"/>
    <w:rsid w:val="00903B8F"/>
    <w:rsid w:val="00903BB0"/>
    <w:rsid w:val="00903CAF"/>
    <w:rsid w:val="00903D6F"/>
    <w:rsid w:val="0090405D"/>
    <w:rsid w:val="009041A3"/>
    <w:rsid w:val="009045F3"/>
    <w:rsid w:val="00904B63"/>
    <w:rsid w:val="00904E74"/>
    <w:rsid w:val="00904F36"/>
    <w:rsid w:val="00904F68"/>
    <w:rsid w:val="00905097"/>
    <w:rsid w:val="0090517B"/>
    <w:rsid w:val="00905801"/>
    <w:rsid w:val="009059A4"/>
    <w:rsid w:val="00905B25"/>
    <w:rsid w:val="00905C55"/>
    <w:rsid w:val="00905E91"/>
    <w:rsid w:val="0090607E"/>
    <w:rsid w:val="0090653D"/>
    <w:rsid w:val="00906583"/>
    <w:rsid w:val="00906622"/>
    <w:rsid w:val="00906827"/>
    <w:rsid w:val="009068B0"/>
    <w:rsid w:val="009069CB"/>
    <w:rsid w:val="00906ADF"/>
    <w:rsid w:val="00906BA0"/>
    <w:rsid w:val="00906D96"/>
    <w:rsid w:val="00906EFB"/>
    <w:rsid w:val="00906F68"/>
    <w:rsid w:val="00906FAE"/>
    <w:rsid w:val="00906FC3"/>
    <w:rsid w:val="0090761A"/>
    <w:rsid w:val="009076CD"/>
    <w:rsid w:val="009076D5"/>
    <w:rsid w:val="009079B0"/>
    <w:rsid w:val="009079E9"/>
    <w:rsid w:val="00907C13"/>
    <w:rsid w:val="00907D2E"/>
    <w:rsid w:val="00907D55"/>
    <w:rsid w:val="009104D1"/>
    <w:rsid w:val="00910779"/>
    <w:rsid w:val="00910B49"/>
    <w:rsid w:val="00910B95"/>
    <w:rsid w:val="00910E71"/>
    <w:rsid w:val="00911014"/>
    <w:rsid w:val="009111F9"/>
    <w:rsid w:val="0091124C"/>
    <w:rsid w:val="009113A1"/>
    <w:rsid w:val="009115F9"/>
    <w:rsid w:val="009116AB"/>
    <w:rsid w:val="009119DF"/>
    <w:rsid w:val="00911A10"/>
    <w:rsid w:val="00911BBC"/>
    <w:rsid w:val="00911CA9"/>
    <w:rsid w:val="00911D2A"/>
    <w:rsid w:val="00911DD4"/>
    <w:rsid w:val="0091228E"/>
    <w:rsid w:val="00912315"/>
    <w:rsid w:val="0091240B"/>
    <w:rsid w:val="009126E7"/>
    <w:rsid w:val="00912967"/>
    <w:rsid w:val="009129AA"/>
    <w:rsid w:val="00912AB2"/>
    <w:rsid w:val="00913022"/>
    <w:rsid w:val="00913081"/>
    <w:rsid w:val="009131D2"/>
    <w:rsid w:val="009137D4"/>
    <w:rsid w:val="009139FD"/>
    <w:rsid w:val="00913B2A"/>
    <w:rsid w:val="00913D6F"/>
    <w:rsid w:val="0091400A"/>
    <w:rsid w:val="00914449"/>
    <w:rsid w:val="0091449E"/>
    <w:rsid w:val="00914530"/>
    <w:rsid w:val="00914549"/>
    <w:rsid w:val="00914AD7"/>
    <w:rsid w:val="00914B12"/>
    <w:rsid w:val="00914B81"/>
    <w:rsid w:val="00914BBB"/>
    <w:rsid w:val="00914C9D"/>
    <w:rsid w:val="00914D2E"/>
    <w:rsid w:val="00914E47"/>
    <w:rsid w:val="00914F96"/>
    <w:rsid w:val="00915244"/>
    <w:rsid w:val="009156F3"/>
    <w:rsid w:val="00915B8D"/>
    <w:rsid w:val="00915CDE"/>
    <w:rsid w:val="00915FBE"/>
    <w:rsid w:val="009163BD"/>
    <w:rsid w:val="00916453"/>
    <w:rsid w:val="00916526"/>
    <w:rsid w:val="009169A8"/>
    <w:rsid w:val="009169F3"/>
    <w:rsid w:val="00916A4D"/>
    <w:rsid w:val="00916B8F"/>
    <w:rsid w:val="00916C3B"/>
    <w:rsid w:val="00916DE9"/>
    <w:rsid w:val="00917130"/>
    <w:rsid w:val="0091732B"/>
    <w:rsid w:val="009173C9"/>
    <w:rsid w:val="009175C4"/>
    <w:rsid w:val="0091768D"/>
    <w:rsid w:val="0091780A"/>
    <w:rsid w:val="00917EB5"/>
    <w:rsid w:val="00917F57"/>
    <w:rsid w:val="0092081A"/>
    <w:rsid w:val="0092089A"/>
    <w:rsid w:val="00920A60"/>
    <w:rsid w:val="00920C7E"/>
    <w:rsid w:val="00920EF1"/>
    <w:rsid w:val="00920F1F"/>
    <w:rsid w:val="0092121B"/>
    <w:rsid w:val="00921472"/>
    <w:rsid w:val="009215BB"/>
    <w:rsid w:val="0092162C"/>
    <w:rsid w:val="00921824"/>
    <w:rsid w:val="00921EB0"/>
    <w:rsid w:val="00921FD1"/>
    <w:rsid w:val="00922101"/>
    <w:rsid w:val="0092251F"/>
    <w:rsid w:val="009226A5"/>
    <w:rsid w:val="0092271E"/>
    <w:rsid w:val="0092275B"/>
    <w:rsid w:val="009227AD"/>
    <w:rsid w:val="009228A9"/>
    <w:rsid w:val="009228AA"/>
    <w:rsid w:val="009228F4"/>
    <w:rsid w:val="009229F0"/>
    <w:rsid w:val="00922B4A"/>
    <w:rsid w:val="00922BAF"/>
    <w:rsid w:val="00922C6A"/>
    <w:rsid w:val="00922CC5"/>
    <w:rsid w:val="00922D03"/>
    <w:rsid w:val="00922E77"/>
    <w:rsid w:val="00922F4E"/>
    <w:rsid w:val="0092302C"/>
    <w:rsid w:val="00923131"/>
    <w:rsid w:val="009232F9"/>
    <w:rsid w:val="0092330F"/>
    <w:rsid w:val="009235CA"/>
    <w:rsid w:val="00923B2B"/>
    <w:rsid w:val="00923D5E"/>
    <w:rsid w:val="00923F38"/>
    <w:rsid w:val="00923F88"/>
    <w:rsid w:val="00924130"/>
    <w:rsid w:val="00924137"/>
    <w:rsid w:val="009242E0"/>
    <w:rsid w:val="009243C9"/>
    <w:rsid w:val="0092458E"/>
    <w:rsid w:val="00924721"/>
    <w:rsid w:val="00924963"/>
    <w:rsid w:val="0092498A"/>
    <w:rsid w:val="00924AC5"/>
    <w:rsid w:val="00924CFA"/>
    <w:rsid w:val="00924D4D"/>
    <w:rsid w:val="00924D9C"/>
    <w:rsid w:val="00924D9E"/>
    <w:rsid w:val="0092502A"/>
    <w:rsid w:val="00925060"/>
    <w:rsid w:val="00925272"/>
    <w:rsid w:val="00925285"/>
    <w:rsid w:val="0092572F"/>
    <w:rsid w:val="00925785"/>
    <w:rsid w:val="009258A2"/>
    <w:rsid w:val="009259F0"/>
    <w:rsid w:val="00925A66"/>
    <w:rsid w:val="009261D3"/>
    <w:rsid w:val="009264AC"/>
    <w:rsid w:val="009265AC"/>
    <w:rsid w:val="00926B17"/>
    <w:rsid w:val="00926C8B"/>
    <w:rsid w:val="00926CA9"/>
    <w:rsid w:val="00926D45"/>
    <w:rsid w:val="009270C4"/>
    <w:rsid w:val="00927169"/>
    <w:rsid w:val="0092724B"/>
    <w:rsid w:val="0092735F"/>
    <w:rsid w:val="00927554"/>
    <w:rsid w:val="00927640"/>
    <w:rsid w:val="0092768E"/>
    <w:rsid w:val="009277AD"/>
    <w:rsid w:val="009279B6"/>
    <w:rsid w:val="00927A81"/>
    <w:rsid w:val="009301A5"/>
    <w:rsid w:val="0093037C"/>
    <w:rsid w:val="009305F8"/>
    <w:rsid w:val="0093061F"/>
    <w:rsid w:val="0093065F"/>
    <w:rsid w:val="009306B9"/>
    <w:rsid w:val="00930809"/>
    <w:rsid w:val="00930844"/>
    <w:rsid w:val="00930864"/>
    <w:rsid w:val="00930DDD"/>
    <w:rsid w:val="00930F96"/>
    <w:rsid w:val="00930FE2"/>
    <w:rsid w:val="00931083"/>
    <w:rsid w:val="009312BC"/>
    <w:rsid w:val="009317E7"/>
    <w:rsid w:val="00931863"/>
    <w:rsid w:val="00931AEB"/>
    <w:rsid w:val="00931B09"/>
    <w:rsid w:val="00931EEF"/>
    <w:rsid w:val="00932196"/>
    <w:rsid w:val="009322D8"/>
    <w:rsid w:val="009322ED"/>
    <w:rsid w:val="00932376"/>
    <w:rsid w:val="00932505"/>
    <w:rsid w:val="009327E5"/>
    <w:rsid w:val="00932C5B"/>
    <w:rsid w:val="00932EE8"/>
    <w:rsid w:val="0093306F"/>
    <w:rsid w:val="0093315A"/>
    <w:rsid w:val="009331D6"/>
    <w:rsid w:val="0093365B"/>
    <w:rsid w:val="00933752"/>
    <w:rsid w:val="0093375A"/>
    <w:rsid w:val="009339FD"/>
    <w:rsid w:val="00933BB8"/>
    <w:rsid w:val="00933C19"/>
    <w:rsid w:val="00933D13"/>
    <w:rsid w:val="00933F99"/>
    <w:rsid w:val="00933FD0"/>
    <w:rsid w:val="00934243"/>
    <w:rsid w:val="009342E7"/>
    <w:rsid w:val="00934308"/>
    <w:rsid w:val="00934750"/>
    <w:rsid w:val="00934A0B"/>
    <w:rsid w:val="00934B17"/>
    <w:rsid w:val="00934F22"/>
    <w:rsid w:val="0093529D"/>
    <w:rsid w:val="00935458"/>
    <w:rsid w:val="0093566D"/>
    <w:rsid w:val="0093596F"/>
    <w:rsid w:val="00935B64"/>
    <w:rsid w:val="00935BB0"/>
    <w:rsid w:val="00935CAE"/>
    <w:rsid w:val="009360B4"/>
    <w:rsid w:val="009360BD"/>
    <w:rsid w:val="00936309"/>
    <w:rsid w:val="00936348"/>
    <w:rsid w:val="009364DB"/>
    <w:rsid w:val="00936580"/>
    <w:rsid w:val="0093664A"/>
    <w:rsid w:val="00936832"/>
    <w:rsid w:val="00936926"/>
    <w:rsid w:val="009369E8"/>
    <w:rsid w:val="00936B04"/>
    <w:rsid w:val="00936D48"/>
    <w:rsid w:val="00936F24"/>
    <w:rsid w:val="00936F80"/>
    <w:rsid w:val="00936FE9"/>
    <w:rsid w:val="00937101"/>
    <w:rsid w:val="00937238"/>
    <w:rsid w:val="0093735F"/>
    <w:rsid w:val="00937397"/>
    <w:rsid w:val="0093760E"/>
    <w:rsid w:val="00937895"/>
    <w:rsid w:val="00937ABF"/>
    <w:rsid w:val="00937CD1"/>
    <w:rsid w:val="00937EA2"/>
    <w:rsid w:val="00937F6F"/>
    <w:rsid w:val="0094018E"/>
    <w:rsid w:val="00940559"/>
    <w:rsid w:val="00940645"/>
    <w:rsid w:val="00940647"/>
    <w:rsid w:val="0094082C"/>
    <w:rsid w:val="009408E7"/>
    <w:rsid w:val="00940DAD"/>
    <w:rsid w:val="00940E21"/>
    <w:rsid w:val="00940E30"/>
    <w:rsid w:val="0094102D"/>
    <w:rsid w:val="0094157E"/>
    <w:rsid w:val="009416F4"/>
    <w:rsid w:val="009417D2"/>
    <w:rsid w:val="00941A56"/>
    <w:rsid w:val="00941C1A"/>
    <w:rsid w:val="00941C41"/>
    <w:rsid w:val="00941E2C"/>
    <w:rsid w:val="009421CF"/>
    <w:rsid w:val="00942357"/>
    <w:rsid w:val="009425F4"/>
    <w:rsid w:val="00942726"/>
    <w:rsid w:val="009427BC"/>
    <w:rsid w:val="009428DF"/>
    <w:rsid w:val="00942B09"/>
    <w:rsid w:val="00942BBA"/>
    <w:rsid w:val="00942BD0"/>
    <w:rsid w:val="00942FDE"/>
    <w:rsid w:val="0094317A"/>
    <w:rsid w:val="0094318D"/>
    <w:rsid w:val="009433F8"/>
    <w:rsid w:val="00943450"/>
    <w:rsid w:val="009434E8"/>
    <w:rsid w:val="009435CE"/>
    <w:rsid w:val="0094369E"/>
    <w:rsid w:val="009436DC"/>
    <w:rsid w:val="0094391D"/>
    <w:rsid w:val="00943B38"/>
    <w:rsid w:val="00943D48"/>
    <w:rsid w:val="00943FD5"/>
    <w:rsid w:val="009441C0"/>
    <w:rsid w:val="00944212"/>
    <w:rsid w:val="009443E0"/>
    <w:rsid w:val="00944680"/>
    <w:rsid w:val="00944B39"/>
    <w:rsid w:val="00944D85"/>
    <w:rsid w:val="00944D91"/>
    <w:rsid w:val="00944E12"/>
    <w:rsid w:val="00944FD5"/>
    <w:rsid w:val="00945194"/>
    <w:rsid w:val="009456C0"/>
    <w:rsid w:val="009458A1"/>
    <w:rsid w:val="0094592A"/>
    <w:rsid w:val="00945B57"/>
    <w:rsid w:val="009463B3"/>
    <w:rsid w:val="00946587"/>
    <w:rsid w:val="009468FA"/>
    <w:rsid w:val="00946D42"/>
    <w:rsid w:val="00946E63"/>
    <w:rsid w:val="00947133"/>
    <w:rsid w:val="0094715A"/>
    <w:rsid w:val="009472AD"/>
    <w:rsid w:val="00947A51"/>
    <w:rsid w:val="00947AA8"/>
    <w:rsid w:val="00947E23"/>
    <w:rsid w:val="00947E53"/>
    <w:rsid w:val="00947F02"/>
    <w:rsid w:val="00950063"/>
    <w:rsid w:val="009500E6"/>
    <w:rsid w:val="009501C2"/>
    <w:rsid w:val="009503B6"/>
    <w:rsid w:val="009506DC"/>
    <w:rsid w:val="009509BA"/>
    <w:rsid w:val="00950C3D"/>
    <w:rsid w:val="00950D9F"/>
    <w:rsid w:val="00950F22"/>
    <w:rsid w:val="00951728"/>
    <w:rsid w:val="00951E5A"/>
    <w:rsid w:val="00951E73"/>
    <w:rsid w:val="00952212"/>
    <w:rsid w:val="009522A5"/>
    <w:rsid w:val="0095248D"/>
    <w:rsid w:val="009525C3"/>
    <w:rsid w:val="00953180"/>
    <w:rsid w:val="0095327A"/>
    <w:rsid w:val="0095328B"/>
    <w:rsid w:val="00953465"/>
    <w:rsid w:val="00953805"/>
    <w:rsid w:val="00953906"/>
    <w:rsid w:val="009539B2"/>
    <w:rsid w:val="00953D41"/>
    <w:rsid w:val="00953D83"/>
    <w:rsid w:val="00954212"/>
    <w:rsid w:val="009543D6"/>
    <w:rsid w:val="00954416"/>
    <w:rsid w:val="0095442F"/>
    <w:rsid w:val="00954440"/>
    <w:rsid w:val="0095462E"/>
    <w:rsid w:val="00954806"/>
    <w:rsid w:val="00954B1D"/>
    <w:rsid w:val="00954B2B"/>
    <w:rsid w:val="00954C2A"/>
    <w:rsid w:val="00954CC4"/>
    <w:rsid w:val="0095513C"/>
    <w:rsid w:val="00955343"/>
    <w:rsid w:val="009554AE"/>
    <w:rsid w:val="009556E9"/>
    <w:rsid w:val="00955CDB"/>
    <w:rsid w:val="00955D67"/>
    <w:rsid w:val="00955DA5"/>
    <w:rsid w:val="00955DC6"/>
    <w:rsid w:val="0095632D"/>
    <w:rsid w:val="00956655"/>
    <w:rsid w:val="00956A23"/>
    <w:rsid w:val="00956A57"/>
    <w:rsid w:val="009571B8"/>
    <w:rsid w:val="00957359"/>
    <w:rsid w:val="00957363"/>
    <w:rsid w:val="009574EB"/>
    <w:rsid w:val="00957B43"/>
    <w:rsid w:val="00957C9C"/>
    <w:rsid w:val="00957F48"/>
    <w:rsid w:val="00957FF6"/>
    <w:rsid w:val="00960364"/>
    <w:rsid w:val="009607C1"/>
    <w:rsid w:val="00960D59"/>
    <w:rsid w:val="00960FD1"/>
    <w:rsid w:val="0096100F"/>
    <w:rsid w:val="00961060"/>
    <w:rsid w:val="00961489"/>
    <w:rsid w:val="009614D8"/>
    <w:rsid w:val="009618F9"/>
    <w:rsid w:val="0096192C"/>
    <w:rsid w:val="00961BD7"/>
    <w:rsid w:val="00961C6B"/>
    <w:rsid w:val="00961FB9"/>
    <w:rsid w:val="0096226A"/>
    <w:rsid w:val="009627E7"/>
    <w:rsid w:val="009629FE"/>
    <w:rsid w:val="00962ACF"/>
    <w:rsid w:val="00962AFA"/>
    <w:rsid w:val="00962D12"/>
    <w:rsid w:val="00962D88"/>
    <w:rsid w:val="00963179"/>
    <w:rsid w:val="009632E2"/>
    <w:rsid w:val="0096333D"/>
    <w:rsid w:val="0096340B"/>
    <w:rsid w:val="009635F8"/>
    <w:rsid w:val="00963D59"/>
    <w:rsid w:val="0096423E"/>
    <w:rsid w:val="009644DC"/>
    <w:rsid w:val="009647F5"/>
    <w:rsid w:val="00964843"/>
    <w:rsid w:val="009648DB"/>
    <w:rsid w:val="00964971"/>
    <w:rsid w:val="00964A7F"/>
    <w:rsid w:val="00964B32"/>
    <w:rsid w:val="0096521E"/>
    <w:rsid w:val="00965382"/>
    <w:rsid w:val="00965604"/>
    <w:rsid w:val="00965690"/>
    <w:rsid w:val="00965705"/>
    <w:rsid w:val="0096574E"/>
    <w:rsid w:val="00965810"/>
    <w:rsid w:val="009658ED"/>
    <w:rsid w:val="00965C88"/>
    <w:rsid w:val="00965D12"/>
    <w:rsid w:val="0096624A"/>
    <w:rsid w:val="009663F3"/>
    <w:rsid w:val="009665BC"/>
    <w:rsid w:val="0096670C"/>
    <w:rsid w:val="0096684C"/>
    <w:rsid w:val="00966C56"/>
    <w:rsid w:val="00966E36"/>
    <w:rsid w:val="00966E59"/>
    <w:rsid w:val="00966E9F"/>
    <w:rsid w:val="0096709D"/>
    <w:rsid w:val="009671B9"/>
    <w:rsid w:val="00967246"/>
    <w:rsid w:val="00967417"/>
    <w:rsid w:val="0096747E"/>
    <w:rsid w:val="00967684"/>
    <w:rsid w:val="009676A6"/>
    <w:rsid w:val="009676B2"/>
    <w:rsid w:val="00967707"/>
    <w:rsid w:val="00967711"/>
    <w:rsid w:val="00967721"/>
    <w:rsid w:val="00967723"/>
    <w:rsid w:val="009677FF"/>
    <w:rsid w:val="0096791A"/>
    <w:rsid w:val="00967BA9"/>
    <w:rsid w:val="00970201"/>
    <w:rsid w:val="0097022D"/>
    <w:rsid w:val="009702EE"/>
    <w:rsid w:val="00970528"/>
    <w:rsid w:val="00970551"/>
    <w:rsid w:val="00970771"/>
    <w:rsid w:val="009707E8"/>
    <w:rsid w:val="00970823"/>
    <w:rsid w:val="009709AC"/>
    <w:rsid w:val="00970A30"/>
    <w:rsid w:val="00970B89"/>
    <w:rsid w:val="00970C5D"/>
    <w:rsid w:val="00970D0C"/>
    <w:rsid w:val="00970E98"/>
    <w:rsid w:val="00971753"/>
    <w:rsid w:val="0097175D"/>
    <w:rsid w:val="00971A27"/>
    <w:rsid w:val="00971BEA"/>
    <w:rsid w:val="00971CD3"/>
    <w:rsid w:val="009720EB"/>
    <w:rsid w:val="009721D2"/>
    <w:rsid w:val="0097224B"/>
    <w:rsid w:val="009726F5"/>
    <w:rsid w:val="00972750"/>
    <w:rsid w:val="0097298F"/>
    <w:rsid w:val="00972BCF"/>
    <w:rsid w:val="0097315C"/>
    <w:rsid w:val="009732DD"/>
    <w:rsid w:val="009734A6"/>
    <w:rsid w:val="009736F9"/>
    <w:rsid w:val="00973719"/>
    <w:rsid w:val="00973732"/>
    <w:rsid w:val="009737E8"/>
    <w:rsid w:val="0097391F"/>
    <w:rsid w:val="00973A05"/>
    <w:rsid w:val="00973A16"/>
    <w:rsid w:val="00973D7F"/>
    <w:rsid w:val="00973E94"/>
    <w:rsid w:val="00974047"/>
    <w:rsid w:val="009740C4"/>
    <w:rsid w:val="00974236"/>
    <w:rsid w:val="009743BB"/>
    <w:rsid w:val="009749B3"/>
    <w:rsid w:val="00974B10"/>
    <w:rsid w:val="00974CB6"/>
    <w:rsid w:val="00974DDA"/>
    <w:rsid w:val="0097519A"/>
    <w:rsid w:val="00975349"/>
    <w:rsid w:val="00975436"/>
    <w:rsid w:val="009755AA"/>
    <w:rsid w:val="00975997"/>
    <w:rsid w:val="00975A3C"/>
    <w:rsid w:val="00975E0C"/>
    <w:rsid w:val="00975E24"/>
    <w:rsid w:val="00975F77"/>
    <w:rsid w:val="0097600A"/>
    <w:rsid w:val="009760BE"/>
    <w:rsid w:val="00976165"/>
    <w:rsid w:val="00976256"/>
    <w:rsid w:val="009766AF"/>
    <w:rsid w:val="00976983"/>
    <w:rsid w:val="009769D3"/>
    <w:rsid w:val="00976A3F"/>
    <w:rsid w:val="00976C6E"/>
    <w:rsid w:val="00976D6E"/>
    <w:rsid w:val="00976E23"/>
    <w:rsid w:val="00976E4E"/>
    <w:rsid w:val="0097734B"/>
    <w:rsid w:val="00977506"/>
    <w:rsid w:val="00977578"/>
    <w:rsid w:val="00977876"/>
    <w:rsid w:val="00977906"/>
    <w:rsid w:val="00980465"/>
    <w:rsid w:val="009806B1"/>
    <w:rsid w:val="0098089B"/>
    <w:rsid w:val="00980AC6"/>
    <w:rsid w:val="00980B5C"/>
    <w:rsid w:val="00980D5F"/>
    <w:rsid w:val="00980FD3"/>
    <w:rsid w:val="0098129D"/>
    <w:rsid w:val="009812DE"/>
    <w:rsid w:val="00981331"/>
    <w:rsid w:val="00981397"/>
    <w:rsid w:val="009814DD"/>
    <w:rsid w:val="00981636"/>
    <w:rsid w:val="009816C6"/>
    <w:rsid w:val="00981884"/>
    <w:rsid w:val="00981D52"/>
    <w:rsid w:val="00981E8D"/>
    <w:rsid w:val="009821CF"/>
    <w:rsid w:val="00982233"/>
    <w:rsid w:val="00982720"/>
    <w:rsid w:val="009827A0"/>
    <w:rsid w:val="00982CE3"/>
    <w:rsid w:val="00982D18"/>
    <w:rsid w:val="00982D90"/>
    <w:rsid w:val="00982DF8"/>
    <w:rsid w:val="00982FA6"/>
    <w:rsid w:val="009830A0"/>
    <w:rsid w:val="00983101"/>
    <w:rsid w:val="0098380E"/>
    <w:rsid w:val="0098385D"/>
    <w:rsid w:val="00983865"/>
    <w:rsid w:val="00983A65"/>
    <w:rsid w:val="00983DED"/>
    <w:rsid w:val="00983F88"/>
    <w:rsid w:val="00983F8E"/>
    <w:rsid w:val="0098409E"/>
    <w:rsid w:val="009842A9"/>
    <w:rsid w:val="00984337"/>
    <w:rsid w:val="00984602"/>
    <w:rsid w:val="009847D1"/>
    <w:rsid w:val="00984935"/>
    <w:rsid w:val="00984B3B"/>
    <w:rsid w:val="00984BAB"/>
    <w:rsid w:val="00984CCC"/>
    <w:rsid w:val="00984CE7"/>
    <w:rsid w:val="00984D73"/>
    <w:rsid w:val="00984E4E"/>
    <w:rsid w:val="00985006"/>
    <w:rsid w:val="00985010"/>
    <w:rsid w:val="00985240"/>
    <w:rsid w:val="00985380"/>
    <w:rsid w:val="00985434"/>
    <w:rsid w:val="009854DE"/>
    <w:rsid w:val="00985564"/>
    <w:rsid w:val="009856A0"/>
    <w:rsid w:val="009856E7"/>
    <w:rsid w:val="009857AB"/>
    <w:rsid w:val="0098582C"/>
    <w:rsid w:val="0098587C"/>
    <w:rsid w:val="009858CA"/>
    <w:rsid w:val="009859DF"/>
    <w:rsid w:val="00985B71"/>
    <w:rsid w:val="00985BBB"/>
    <w:rsid w:val="00985D05"/>
    <w:rsid w:val="00985F24"/>
    <w:rsid w:val="00986317"/>
    <w:rsid w:val="009863D9"/>
    <w:rsid w:val="00986C27"/>
    <w:rsid w:val="00986F47"/>
    <w:rsid w:val="00987187"/>
    <w:rsid w:val="00987433"/>
    <w:rsid w:val="0098753A"/>
    <w:rsid w:val="009877A7"/>
    <w:rsid w:val="00987ADE"/>
    <w:rsid w:val="00987CB9"/>
    <w:rsid w:val="00987E47"/>
    <w:rsid w:val="00987FEE"/>
    <w:rsid w:val="00987FF3"/>
    <w:rsid w:val="0099002B"/>
    <w:rsid w:val="009900A0"/>
    <w:rsid w:val="009900C0"/>
    <w:rsid w:val="00990322"/>
    <w:rsid w:val="009906A5"/>
    <w:rsid w:val="009906B0"/>
    <w:rsid w:val="00990CC2"/>
    <w:rsid w:val="00990F65"/>
    <w:rsid w:val="0099109B"/>
    <w:rsid w:val="0099148D"/>
    <w:rsid w:val="009914C4"/>
    <w:rsid w:val="00991505"/>
    <w:rsid w:val="0099153B"/>
    <w:rsid w:val="00991A2D"/>
    <w:rsid w:val="00991A49"/>
    <w:rsid w:val="00991C61"/>
    <w:rsid w:val="00991CE0"/>
    <w:rsid w:val="00991DF4"/>
    <w:rsid w:val="00991E84"/>
    <w:rsid w:val="00991FD2"/>
    <w:rsid w:val="009922EC"/>
    <w:rsid w:val="00992306"/>
    <w:rsid w:val="009923BE"/>
    <w:rsid w:val="0099248F"/>
    <w:rsid w:val="00992852"/>
    <w:rsid w:val="00992904"/>
    <w:rsid w:val="009929E9"/>
    <w:rsid w:val="00992B30"/>
    <w:rsid w:val="00992C53"/>
    <w:rsid w:val="00992EA0"/>
    <w:rsid w:val="00992F4C"/>
    <w:rsid w:val="0099318F"/>
    <w:rsid w:val="009931F3"/>
    <w:rsid w:val="009934F0"/>
    <w:rsid w:val="00993828"/>
    <w:rsid w:val="0099386B"/>
    <w:rsid w:val="00993D3F"/>
    <w:rsid w:val="00993D54"/>
    <w:rsid w:val="00993EDD"/>
    <w:rsid w:val="00993FA9"/>
    <w:rsid w:val="0099402A"/>
    <w:rsid w:val="009940C4"/>
    <w:rsid w:val="009943C9"/>
    <w:rsid w:val="00994410"/>
    <w:rsid w:val="00994487"/>
    <w:rsid w:val="009945B8"/>
    <w:rsid w:val="0099469C"/>
    <w:rsid w:val="00994BB7"/>
    <w:rsid w:val="00995079"/>
    <w:rsid w:val="009954E4"/>
    <w:rsid w:val="009956E9"/>
    <w:rsid w:val="009959B3"/>
    <w:rsid w:val="00995D28"/>
    <w:rsid w:val="00995DC5"/>
    <w:rsid w:val="00995E30"/>
    <w:rsid w:val="00996163"/>
    <w:rsid w:val="00996734"/>
    <w:rsid w:val="00996AF1"/>
    <w:rsid w:val="00996BC4"/>
    <w:rsid w:val="00996CF0"/>
    <w:rsid w:val="00996F6F"/>
    <w:rsid w:val="00996FE0"/>
    <w:rsid w:val="00997032"/>
    <w:rsid w:val="00997411"/>
    <w:rsid w:val="0099744F"/>
    <w:rsid w:val="009976AF"/>
    <w:rsid w:val="0099771F"/>
    <w:rsid w:val="009978D7"/>
    <w:rsid w:val="009978F5"/>
    <w:rsid w:val="00997FDC"/>
    <w:rsid w:val="009A0288"/>
    <w:rsid w:val="009A02FC"/>
    <w:rsid w:val="009A0536"/>
    <w:rsid w:val="009A0572"/>
    <w:rsid w:val="009A0BC2"/>
    <w:rsid w:val="009A0BF8"/>
    <w:rsid w:val="009A0C1A"/>
    <w:rsid w:val="009A0CE5"/>
    <w:rsid w:val="009A0E73"/>
    <w:rsid w:val="009A11BA"/>
    <w:rsid w:val="009A1456"/>
    <w:rsid w:val="009A169D"/>
    <w:rsid w:val="009A1A86"/>
    <w:rsid w:val="009A1B09"/>
    <w:rsid w:val="009A21EC"/>
    <w:rsid w:val="009A22A1"/>
    <w:rsid w:val="009A2360"/>
    <w:rsid w:val="009A23BA"/>
    <w:rsid w:val="009A258F"/>
    <w:rsid w:val="009A268C"/>
    <w:rsid w:val="009A2819"/>
    <w:rsid w:val="009A301D"/>
    <w:rsid w:val="009A336F"/>
    <w:rsid w:val="009A3467"/>
    <w:rsid w:val="009A3661"/>
    <w:rsid w:val="009A398D"/>
    <w:rsid w:val="009A3CD9"/>
    <w:rsid w:val="009A3F89"/>
    <w:rsid w:val="009A43A7"/>
    <w:rsid w:val="009A44EB"/>
    <w:rsid w:val="009A45A8"/>
    <w:rsid w:val="009A4E37"/>
    <w:rsid w:val="009A5112"/>
    <w:rsid w:val="009A52BB"/>
    <w:rsid w:val="009A52E3"/>
    <w:rsid w:val="009A53BE"/>
    <w:rsid w:val="009A54C3"/>
    <w:rsid w:val="009A55C0"/>
    <w:rsid w:val="009A5978"/>
    <w:rsid w:val="009A5A99"/>
    <w:rsid w:val="009A5BCE"/>
    <w:rsid w:val="009A635D"/>
    <w:rsid w:val="009A64E1"/>
    <w:rsid w:val="009A6763"/>
    <w:rsid w:val="009A68F0"/>
    <w:rsid w:val="009A6A2E"/>
    <w:rsid w:val="009A6A43"/>
    <w:rsid w:val="009A6A90"/>
    <w:rsid w:val="009A6C5A"/>
    <w:rsid w:val="009A6F7E"/>
    <w:rsid w:val="009A7119"/>
    <w:rsid w:val="009A716A"/>
    <w:rsid w:val="009A7435"/>
    <w:rsid w:val="009A75D6"/>
    <w:rsid w:val="009A7794"/>
    <w:rsid w:val="009A7867"/>
    <w:rsid w:val="009A7CA7"/>
    <w:rsid w:val="009A7EB6"/>
    <w:rsid w:val="009B0219"/>
    <w:rsid w:val="009B02B7"/>
    <w:rsid w:val="009B03E5"/>
    <w:rsid w:val="009B0959"/>
    <w:rsid w:val="009B0A16"/>
    <w:rsid w:val="009B0A38"/>
    <w:rsid w:val="009B0EC7"/>
    <w:rsid w:val="009B0FC1"/>
    <w:rsid w:val="009B11D4"/>
    <w:rsid w:val="009B12BD"/>
    <w:rsid w:val="009B1506"/>
    <w:rsid w:val="009B17CD"/>
    <w:rsid w:val="009B18ED"/>
    <w:rsid w:val="009B1993"/>
    <w:rsid w:val="009B1A99"/>
    <w:rsid w:val="009B1B4B"/>
    <w:rsid w:val="009B1B7F"/>
    <w:rsid w:val="009B1F41"/>
    <w:rsid w:val="009B1FB4"/>
    <w:rsid w:val="009B20C1"/>
    <w:rsid w:val="009B20DF"/>
    <w:rsid w:val="009B20E8"/>
    <w:rsid w:val="009B2229"/>
    <w:rsid w:val="009B23DF"/>
    <w:rsid w:val="009B263C"/>
    <w:rsid w:val="009B2851"/>
    <w:rsid w:val="009B2855"/>
    <w:rsid w:val="009B2A6C"/>
    <w:rsid w:val="009B2AA3"/>
    <w:rsid w:val="009B2CB5"/>
    <w:rsid w:val="009B2D3B"/>
    <w:rsid w:val="009B2DC6"/>
    <w:rsid w:val="009B2E8E"/>
    <w:rsid w:val="009B2EF2"/>
    <w:rsid w:val="009B3436"/>
    <w:rsid w:val="009B365D"/>
    <w:rsid w:val="009B3B57"/>
    <w:rsid w:val="009B3F3D"/>
    <w:rsid w:val="009B3F52"/>
    <w:rsid w:val="009B429C"/>
    <w:rsid w:val="009B46B0"/>
    <w:rsid w:val="009B4795"/>
    <w:rsid w:val="009B494D"/>
    <w:rsid w:val="009B49CD"/>
    <w:rsid w:val="009B4A04"/>
    <w:rsid w:val="009B4C47"/>
    <w:rsid w:val="009B4E5F"/>
    <w:rsid w:val="009B4F33"/>
    <w:rsid w:val="009B5097"/>
    <w:rsid w:val="009B511C"/>
    <w:rsid w:val="009B51BC"/>
    <w:rsid w:val="009B5433"/>
    <w:rsid w:val="009B544C"/>
    <w:rsid w:val="009B568C"/>
    <w:rsid w:val="009B5784"/>
    <w:rsid w:val="009B5B4C"/>
    <w:rsid w:val="009B5B59"/>
    <w:rsid w:val="009B5FD9"/>
    <w:rsid w:val="009B5FDF"/>
    <w:rsid w:val="009B64D0"/>
    <w:rsid w:val="009B64E4"/>
    <w:rsid w:val="009B65CD"/>
    <w:rsid w:val="009B66AB"/>
    <w:rsid w:val="009B6897"/>
    <w:rsid w:val="009B69C4"/>
    <w:rsid w:val="009B6B6E"/>
    <w:rsid w:val="009B7129"/>
    <w:rsid w:val="009B7477"/>
    <w:rsid w:val="009B76CD"/>
    <w:rsid w:val="009B7739"/>
    <w:rsid w:val="009B77D9"/>
    <w:rsid w:val="009B78FD"/>
    <w:rsid w:val="009B7ABE"/>
    <w:rsid w:val="009B7C50"/>
    <w:rsid w:val="009B7EFE"/>
    <w:rsid w:val="009B7F40"/>
    <w:rsid w:val="009C08B6"/>
    <w:rsid w:val="009C0C05"/>
    <w:rsid w:val="009C0D91"/>
    <w:rsid w:val="009C0F5A"/>
    <w:rsid w:val="009C1170"/>
    <w:rsid w:val="009C11DC"/>
    <w:rsid w:val="009C123F"/>
    <w:rsid w:val="009C13D0"/>
    <w:rsid w:val="009C14CD"/>
    <w:rsid w:val="009C16D1"/>
    <w:rsid w:val="009C193A"/>
    <w:rsid w:val="009C1DA0"/>
    <w:rsid w:val="009C1EA3"/>
    <w:rsid w:val="009C1EBC"/>
    <w:rsid w:val="009C2070"/>
    <w:rsid w:val="009C20C4"/>
    <w:rsid w:val="009C21BF"/>
    <w:rsid w:val="009C226C"/>
    <w:rsid w:val="009C2318"/>
    <w:rsid w:val="009C2350"/>
    <w:rsid w:val="009C2543"/>
    <w:rsid w:val="009C2C55"/>
    <w:rsid w:val="009C2D3C"/>
    <w:rsid w:val="009C3592"/>
    <w:rsid w:val="009C3614"/>
    <w:rsid w:val="009C36F1"/>
    <w:rsid w:val="009C37E5"/>
    <w:rsid w:val="009C3CD4"/>
    <w:rsid w:val="009C408A"/>
    <w:rsid w:val="009C40A7"/>
    <w:rsid w:val="009C459D"/>
    <w:rsid w:val="009C4622"/>
    <w:rsid w:val="009C49FF"/>
    <w:rsid w:val="009C4D2B"/>
    <w:rsid w:val="009C4E00"/>
    <w:rsid w:val="009C51FB"/>
    <w:rsid w:val="009C538B"/>
    <w:rsid w:val="009C53A2"/>
    <w:rsid w:val="009C545F"/>
    <w:rsid w:val="009C5667"/>
    <w:rsid w:val="009C5873"/>
    <w:rsid w:val="009C5A6A"/>
    <w:rsid w:val="009C5FC5"/>
    <w:rsid w:val="009C60F5"/>
    <w:rsid w:val="009C6152"/>
    <w:rsid w:val="009C6312"/>
    <w:rsid w:val="009C6633"/>
    <w:rsid w:val="009C6935"/>
    <w:rsid w:val="009C6A77"/>
    <w:rsid w:val="009C6B65"/>
    <w:rsid w:val="009C6E21"/>
    <w:rsid w:val="009C6ECD"/>
    <w:rsid w:val="009C736B"/>
    <w:rsid w:val="009C73BB"/>
    <w:rsid w:val="009C73DC"/>
    <w:rsid w:val="009C74B9"/>
    <w:rsid w:val="009C766B"/>
    <w:rsid w:val="009C77B7"/>
    <w:rsid w:val="009C782D"/>
    <w:rsid w:val="009C791B"/>
    <w:rsid w:val="009C7BE7"/>
    <w:rsid w:val="009D01D6"/>
    <w:rsid w:val="009D02C0"/>
    <w:rsid w:val="009D0619"/>
    <w:rsid w:val="009D07C0"/>
    <w:rsid w:val="009D080E"/>
    <w:rsid w:val="009D1070"/>
    <w:rsid w:val="009D14B0"/>
    <w:rsid w:val="009D1731"/>
    <w:rsid w:val="009D1785"/>
    <w:rsid w:val="009D17C6"/>
    <w:rsid w:val="009D198B"/>
    <w:rsid w:val="009D1AD0"/>
    <w:rsid w:val="009D1D1D"/>
    <w:rsid w:val="009D1FCE"/>
    <w:rsid w:val="009D1FFD"/>
    <w:rsid w:val="009D2335"/>
    <w:rsid w:val="009D2792"/>
    <w:rsid w:val="009D2887"/>
    <w:rsid w:val="009D28C1"/>
    <w:rsid w:val="009D28EB"/>
    <w:rsid w:val="009D293F"/>
    <w:rsid w:val="009D299A"/>
    <w:rsid w:val="009D2B07"/>
    <w:rsid w:val="009D2C3B"/>
    <w:rsid w:val="009D2F6B"/>
    <w:rsid w:val="009D30E7"/>
    <w:rsid w:val="009D311F"/>
    <w:rsid w:val="009D3192"/>
    <w:rsid w:val="009D322A"/>
    <w:rsid w:val="009D3403"/>
    <w:rsid w:val="009D355D"/>
    <w:rsid w:val="009D36C1"/>
    <w:rsid w:val="009D397E"/>
    <w:rsid w:val="009D3984"/>
    <w:rsid w:val="009D3BF5"/>
    <w:rsid w:val="009D3D6F"/>
    <w:rsid w:val="009D3DCC"/>
    <w:rsid w:val="009D3E17"/>
    <w:rsid w:val="009D415A"/>
    <w:rsid w:val="009D4624"/>
    <w:rsid w:val="009D4A65"/>
    <w:rsid w:val="009D4F6F"/>
    <w:rsid w:val="009D4FA1"/>
    <w:rsid w:val="009D5214"/>
    <w:rsid w:val="009D54AF"/>
    <w:rsid w:val="009D54DF"/>
    <w:rsid w:val="009D5621"/>
    <w:rsid w:val="009D5670"/>
    <w:rsid w:val="009D58B4"/>
    <w:rsid w:val="009D5D34"/>
    <w:rsid w:val="009D6088"/>
    <w:rsid w:val="009D65DA"/>
    <w:rsid w:val="009D6C95"/>
    <w:rsid w:val="009D6D3A"/>
    <w:rsid w:val="009D6EDB"/>
    <w:rsid w:val="009D7384"/>
    <w:rsid w:val="009D7767"/>
    <w:rsid w:val="009D7775"/>
    <w:rsid w:val="009D78DC"/>
    <w:rsid w:val="009D7CD3"/>
    <w:rsid w:val="009D7CEA"/>
    <w:rsid w:val="009D7E7E"/>
    <w:rsid w:val="009D7ECE"/>
    <w:rsid w:val="009E0397"/>
    <w:rsid w:val="009E0504"/>
    <w:rsid w:val="009E0AD9"/>
    <w:rsid w:val="009E0D07"/>
    <w:rsid w:val="009E1175"/>
    <w:rsid w:val="009E11D5"/>
    <w:rsid w:val="009E1370"/>
    <w:rsid w:val="009E137B"/>
    <w:rsid w:val="009E13AF"/>
    <w:rsid w:val="009E13D8"/>
    <w:rsid w:val="009E1688"/>
    <w:rsid w:val="009E1733"/>
    <w:rsid w:val="009E1CA0"/>
    <w:rsid w:val="009E1F54"/>
    <w:rsid w:val="009E223D"/>
    <w:rsid w:val="009E2276"/>
    <w:rsid w:val="009E22C5"/>
    <w:rsid w:val="009E248D"/>
    <w:rsid w:val="009E25D6"/>
    <w:rsid w:val="009E28D5"/>
    <w:rsid w:val="009E292E"/>
    <w:rsid w:val="009E2CB2"/>
    <w:rsid w:val="009E308F"/>
    <w:rsid w:val="009E3308"/>
    <w:rsid w:val="009E385B"/>
    <w:rsid w:val="009E38F7"/>
    <w:rsid w:val="009E3A01"/>
    <w:rsid w:val="009E3B7E"/>
    <w:rsid w:val="009E3C3E"/>
    <w:rsid w:val="009E3DC8"/>
    <w:rsid w:val="009E3E92"/>
    <w:rsid w:val="009E3FB7"/>
    <w:rsid w:val="009E421A"/>
    <w:rsid w:val="009E4284"/>
    <w:rsid w:val="009E4408"/>
    <w:rsid w:val="009E44E8"/>
    <w:rsid w:val="009E45F0"/>
    <w:rsid w:val="009E4612"/>
    <w:rsid w:val="009E47AF"/>
    <w:rsid w:val="009E4821"/>
    <w:rsid w:val="009E4B31"/>
    <w:rsid w:val="009E4B6F"/>
    <w:rsid w:val="009E526C"/>
    <w:rsid w:val="009E55D5"/>
    <w:rsid w:val="009E5655"/>
    <w:rsid w:val="009E565D"/>
    <w:rsid w:val="009E56A4"/>
    <w:rsid w:val="009E5B15"/>
    <w:rsid w:val="009E5D31"/>
    <w:rsid w:val="009E5FAB"/>
    <w:rsid w:val="009E6292"/>
    <w:rsid w:val="009E6369"/>
    <w:rsid w:val="009E63EE"/>
    <w:rsid w:val="009E6558"/>
    <w:rsid w:val="009E6650"/>
    <w:rsid w:val="009E6695"/>
    <w:rsid w:val="009E69A8"/>
    <w:rsid w:val="009E6EBD"/>
    <w:rsid w:val="009E72E4"/>
    <w:rsid w:val="009E72FF"/>
    <w:rsid w:val="009E772B"/>
    <w:rsid w:val="009E7740"/>
    <w:rsid w:val="009E77EC"/>
    <w:rsid w:val="009E787B"/>
    <w:rsid w:val="009E7B7E"/>
    <w:rsid w:val="009E7C82"/>
    <w:rsid w:val="009E7CEC"/>
    <w:rsid w:val="009E7D99"/>
    <w:rsid w:val="009F02D7"/>
    <w:rsid w:val="009F0378"/>
    <w:rsid w:val="009F05B9"/>
    <w:rsid w:val="009F0607"/>
    <w:rsid w:val="009F0CAC"/>
    <w:rsid w:val="009F0D08"/>
    <w:rsid w:val="009F0D66"/>
    <w:rsid w:val="009F0DC0"/>
    <w:rsid w:val="009F106E"/>
    <w:rsid w:val="009F14B1"/>
    <w:rsid w:val="009F1596"/>
    <w:rsid w:val="009F175C"/>
    <w:rsid w:val="009F175D"/>
    <w:rsid w:val="009F19D5"/>
    <w:rsid w:val="009F1B1C"/>
    <w:rsid w:val="009F1C8F"/>
    <w:rsid w:val="009F1CC4"/>
    <w:rsid w:val="009F1E16"/>
    <w:rsid w:val="009F1E4B"/>
    <w:rsid w:val="009F1FA8"/>
    <w:rsid w:val="009F203B"/>
    <w:rsid w:val="009F22DC"/>
    <w:rsid w:val="009F2389"/>
    <w:rsid w:val="009F2494"/>
    <w:rsid w:val="009F25E4"/>
    <w:rsid w:val="009F291F"/>
    <w:rsid w:val="009F2EA4"/>
    <w:rsid w:val="009F2EE2"/>
    <w:rsid w:val="009F2FA4"/>
    <w:rsid w:val="009F313C"/>
    <w:rsid w:val="009F316B"/>
    <w:rsid w:val="009F3338"/>
    <w:rsid w:val="009F3419"/>
    <w:rsid w:val="009F3552"/>
    <w:rsid w:val="009F3B6A"/>
    <w:rsid w:val="009F412D"/>
    <w:rsid w:val="009F4274"/>
    <w:rsid w:val="009F435E"/>
    <w:rsid w:val="009F45AC"/>
    <w:rsid w:val="009F4A5A"/>
    <w:rsid w:val="009F4A8B"/>
    <w:rsid w:val="009F4AC0"/>
    <w:rsid w:val="009F4BFE"/>
    <w:rsid w:val="009F4CB4"/>
    <w:rsid w:val="009F4F28"/>
    <w:rsid w:val="009F527A"/>
    <w:rsid w:val="009F5287"/>
    <w:rsid w:val="009F556F"/>
    <w:rsid w:val="009F5582"/>
    <w:rsid w:val="009F5C78"/>
    <w:rsid w:val="009F5FBB"/>
    <w:rsid w:val="009F6416"/>
    <w:rsid w:val="009F6527"/>
    <w:rsid w:val="009F658E"/>
    <w:rsid w:val="009F6638"/>
    <w:rsid w:val="009F6713"/>
    <w:rsid w:val="009F6B26"/>
    <w:rsid w:val="009F6D33"/>
    <w:rsid w:val="009F6E3B"/>
    <w:rsid w:val="009F6E9C"/>
    <w:rsid w:val="009F6F48"/>
    <w:rsid w:val="009F6FD2"/>
    <w:rsid w:val="009F707F"/>
    <w:rsid w:val="009F7307"/>
    <w:rsid w:val="009F75B5"/>
    <w:rsid w:val="009F7639"/>
    <w:rsid w:val="009F7709"/>
    <w:rsid w:val="009F77C0"/>
    <w:rsid w:val="009F7879"/>
    <w:rsid w:val="009F78AD"/>
    <w:rsid w:val="009F794E"/>
    <w:rsid w:val="009F7BFD"/>
    <w:rsid w:val="009F7C44"/>
    <w:rsid w:val="009F7CCD"/>
    <w:rsid w:val="009F7E00"/>
    <w:rsid w:val="009F7E8E"/>
    <w:rsid w:val="00A00796"/>
    <w:rsid w:val="00A00C3B"/>
    <w:rsid w:val="00A011BB"/>
    <w:rsid w:val="00A01640"/>
    <w:rsid w:val="00A01691"/>
    <w:rsid w:val="00A0177D"/>
    <w:rsid w:val="00A01855"/>
    <w:rsid w:val="00A01C56"/>
    <w:rsid w:val="00A02199"/>
    <w:rsid w:val="00A0222C"/>
    <w:rsid w:val="00A022AD"/>
    <w:rsid w:val="00A0243F"/>
    <w:rsid w:val="00A025D3"/>
    <w:rsid w:val="00A02647"/>
    <w:rsid w:val="00A029B1"/>
    <w:rsid w:val="00A029EA"/>
    <w:rsid w:val="00A02BF9"/>
    <w:rsid w:val="00A02DC7"/>
    <w:rsid w:val="00A02F10"/>
    <w:rsid w:val="00A02FF0"/>
    <w:rsid w:val="00A03496"/>
    <w:rsid w:val="00A0365D"/>
    <w:rsid w:val="00A03CD2"/>
    <w:rsid w:val="00A03D87"/>
    <w:rsid w:val="00A03E94"/>
    <w:rsid w:val="00A040B7"/>
    <w:rsid w:val="00A046E8"/>
    <w:rsid w:val="00A04AAC"/>
    <w:rsid w:val="00A04B96"/>
    <w:rsid w:val="00A04C35"/>
    <w:rsid w:val="00A053D2"/>
    <w:rsid w:val="00A053F9"/>
    <w:rsid w:val="00A05462"/>
    <w:rsid w:val="00A05524"/>
    <w:rsid w:val="00A055C6"/>
    <w:rsid w:val="00A05829"/>
    <w:rsid w:val="00A060DF"/>
    <w:rsid w:val="00A06112"/>
    <w:rsid w:val="00A06575"/>
    <w:rsid w:val="00A0659A"/>
    <w:rsid w:val="00A0659C"/>
    <w:rsid w:val="00A065B1"/>
    <w:rsid w:val="00A0661D"/>
    <w:rsid w:val="00A069B9"/>
    <w:rsid w:val="00A069EB"/>
    <w:rsid w:val="00A06A9F"/>
    <w:rsid w:val="00A06AD0"/>
    <w:rsid w:val="00A06F11"/>
    <w:rsid w:val="00A06F69"/>
    <w:rsid w:val="00A07039"/>
    <w:rsid w:val="00A07144"/>
    <w:rsid w:val="00A073BF"/>
    <w:rsid w:val="00A07463"/>
    <w:rsid w:val="00A07689"/>
    <w:rsid w:val="00A0778B"/>
    <w:rsid w:val="00A07833"/>
    <w:rsid w:val="00A0783A"/>
    <w:rsid w:val="00A07CC1"/>
    <w:rsid w:val="00A10004"/>
    <w:rsid w:val="00A1018E"/>
    <w:rsid w:val="00A10271"/>
    <w:rsid w:val="00A1039F"/>
    <w:rsid w:val="00A103C3"/>
    <w:rsid w:val="00A1048A"/>
    <w:rsid w:val="00A10537"/>
    <w:rsid w:val="00A105A1"/>
    <w:rsid w:val="00A107E0"/>
    <w:rsid w:val="00A1082E"/>
    <w:rsid w:val="00A10AB9"/>
    <w:rsid w:val="00A10EA2"/>
    <w:rsid w:val="00A10F38"/>
    <w:rsid w:val="00A1108B"/>
    <w:rsid w:val="00A1124B"/>
    <w:rsid w:val="00A1143F"/>
    <w:rsid w:val="00A114ED"/>
    <w:rsid w:val="00A116C8"/>
    <w:rsid w:val="00A1178A"/>
    <w:rsid w:val="00A11C70"/>
    <w:rsid w:val="00A11D3D"/>
    <w:rsid w:val="00A12120"/>
    <w:rsid w:val="00A1213E"/>
    <w:rsid w:val="00A121AE"/>
    <w:rsid w:val="00A122B2"/>
    <w:rsid w:val="00A122B9"/>
    <w:rsid w:val="00A127EE"/>
    <w:rsid w:val="00A12923"/>
    <w:rsid w:val="00A129F8"/>
    <w:rsid w:val="00A12EFC"/>
    <w:rsid w:val="00A13165"/>
    <w:rsid w:val="00A135CC"/>
    <w:rsid w:val="00A13728"/>
    <w:rsid w:val="00A137A3"/>
    <w:rsid w:val="00A13AC6"/>
    <w:rsid w:val="00A13D7A"/>
    <w:rsid w:val="00A13DB6"/>
    <w:rsid w:val="00A13E3C"/>
    <w:rsid w:val="00A13F74"/>
    <w:rsid w:val="00A1416C"/>
    <w:rsid w:val="00A141F5"/>
    <w:rsid w:val="00A14309"/>
    <w:rsid w:val="00A14539"/>
    <w:rsid w:val="00A146B5"/>
    <w:rsid w:val="00A147AB"/>
    <w:rsid w:val="00A14E2D"/>
    <w:rsid w:val="00A14E64"/>
    <w:rsid w:val="00A14E87"/>
    <w:rsid w:val="00A15368"/>
    <w:rsid w:val="00A154C5"/>
    <w:rsid w:val="00A1579B"/>
    <w:rsid w:val="00A157AA"/>
    <w:rsid w:val="00A15818"/>
    <w:rsid w:val="00A1599B"/>
    <w:rsid w:val="00A15BBB"/>
    <w:rsid w:val="00A15D3D"/>
    <w:rsid w:val="00A1610F"/>
    <w:rsid w:val="00A16387"/>
    <w:rsid w:val="00A16841"/>
    <w:rsid w:val="00A16C92"/>
    <w:rsid w:val="00A1700C"/>
    <w:rsid w:val="00A170C7"/>
    <w:rsid w:val="00A171D0"/>
    <w:rsid w:val="00A17399"/>
    <w:rsid w:val="00A17625"/>
    <w:rsid w:val="00A176D6"/>
    <w:rsid w:val="00A17BDD"/>
    <w:rsid w:val="00A17E8A"/>
    <w:rsid w:val="00A20050"/>
    <w:rsid w:val="00A200CE"/>
    <w:rsid w:val="00A2021A"/>
    <w:rsid w:val="00A20237"/>
    <w:rsid w:val="00A20444"/>
    <w:rsid w:val="00A20465"/>
    <w:rsid w:val="00A20764"/>
    <w:rsid w:val="00A20BF9"/>
    <w:rsid w:val="00A20C37"/>
    <w:rsid w:val="00A20CEB"/>
    <w:rsid w:val="00A213E4"/>
    <w:rsid w:val="00A214F3"/>
    <w:rsid w:val="00A218F9"/>
    <w:rsid w:val="00A21AA3"/>
    <w:rsid w:val="00A21DDF"/>
    <w:rsid w:val="00A21ECA"/>
    <w:rsid w:val="00A21F78"/>
    <w:rsid w:val="00A2208D"/>
    <w:rsid w:val="00A22162"/>
    <w:rsid w:val="00A22185"/>
    <w:rsid w:val="00A223CA"/>
    <w:rsid w:val="00A22435"/>
    <w:rsid w:val="00A2260B"/>
    <w:rsid w:val="00A22714"/>
    <w:rsid w:val="00A2279F"/>
    <w:rsid w:val="00A227E6"/>
    <w:rsid w:val="00A2293D"/>
    <w:rsid w:val="00A22E69"/>
    <w:rsid w:val="00A230BD"/>
    <w:rsid w:val="00A2321C"/>
    <w:rsid w:val="00A232B3"/>
    <w:rsid w:val="00A235B3"/>
    <w:rsid w:val="00A23642"/>
    <w:rsid w:val="00A23848"/>
    <w:rsid w:val="00A23AB0"/>
    <w:rsid w:val="00A23B5F"/>
    <w:rsid w:val="00A23B75"/>
    <w:rsid w:val="00A23C77"/>
    <w:rsid w:val="00A23D13"/>
    <w:rsid w:val="00A23D69"/>
    <w:rsid w:val="00A23E4F"/>
    <w:rsid w:val="00A240BD"/>
    <w:rsid w:val="00A241E0"/>
    <w:rsid w:val="00A24750"/>
    <w:rsid w:val="00A2482D"/>
    <w:rsid w:val="00A24AD9"/>
    <w:rsid w:val="00A24C5A"/>
    <w:rsid w:val="00A24CD6"/>
    <w:rsid w:val="00A24D54"/>
    <w:rsid w:val="00A24D59"/>
    <w:rsid w:val="00A2519E"/>
    <w:rsid w:val="00A2532C"/>
    <w:rsid w:val="00A25490"/>
    <w:rsid w:val="00A25535"/>
    <w:rsid w:val="00A2553E"/>
    <w:rsid w:val="00A2555B"/>
    <w:rsid w:val="00A25AC4"/>
    <w:rsid w:val="00A25B0C"/>
    <w:rsid w:val="00A25B26"/>
    <w:rsid w:val="00A25D63"/>
    <w:rsid w:val="00A260C0"/>
    <w:rsid w:val="00A2625C"/>
    <w:rsid w:val="00A26266"/>
    <w:rsid w:val="00A2628A"/>
    <w:rsid w:val="00A264F4"/>
    <w:rsid w:val="00A26526"/>
    <w:rsid w:val="00A26B4E"/>
    <w:rsid w:val="00A26BC0"/>
    <w:rsid w:val="00A26F44"/>
    <w:rsid w:val="00A26F82"/>
    <w:rsid w:val="00A27385"/>
    <w:rsid w:val="00A273FE"/>
    <w:rsid w:val="00A275AE"/>
    <w:rsid w:val="00A275B9"/>
    <w:rsid w:val="00A27824"/>
    <w:rsid w:val="00A30250"/>
    <w:rsid w:val="00A305AC"/>
    <w:rsid w:val="00A3073B"/>
    <w:rsid w:val="00A3096E"/>
    <w:rsid w:val="00A30BCE"/>
    <w:rsid w:val="00A30EB5"/>
    <w:rsid w:val="00A30ED8"/>
    <w:rsid w:val="00A3113F"/>
    <w:rsid w:val="00A319A4"/>
    <w:rsid w:val="00A31C09"/>
    <w:rsid w:val="00A32081"/>
    <w:rsid w:val="00A321F3"/>
    <w:rsid w:val="00A322EA"/>
    <w:rsid w:val="00A323C2"/>
    <w:rsid w:val="00A32658"/>
    <w:rsid w:val="00A32807"/>
    <w:rsid w:val="00A32BE9"/>
    <w:rsid w:val="00A33151"/>
    <w:rsid w:val="00A331D6"/>
    <w:rsid w:val="00A332B2"/>
    <w:rsid w:val="00A3337A"/>
    <w:rsid w:val="00A333E8"/>
    <w:rsid w:val="00A3347A"/>
    <w:rsid w:val="00A33640"/>
    <w:rsid w:val="00A33655"/>
    <w:rsid w:val="00A336FF"/>
    <w:rsid w:val="00A3391F"/>
    <w:rsid w:val="00A3396A"/>
    <w:rsid w:val="00A33A44"/>
    <w:rsid w:val="00A33ADB"/>
    <w:rsid w:val="00A33D13"/>
    <w:rsid w:val="00A33DAD"/>
    <w:rsid w:val="00A3419C"/>
    <w:rsid w:val="00A34402"/>
    <w:rsid w:val="00A34419"/>
    <w:rsid w:val="00A344BE"/>
    <w:rsid w:val="00A345A0"/>
    <w:rsid w:val="00A3475E"/>
    <w:rsid w:val="00A34A00"/>
    <w:rsid w:val="00A34B2F"/>
    <w:rsid w:val="00A34D97"/>
    <w:rsid w:val="00A34DD3"/>
    <w:rsid w:val="00A34FDA"/>
    <w:rsid w:val="00A3510E"/>
    <w:rsid w:val="00A35161"/>
    <w:rsid w:val="00A351A1"/>
    <w:rsid w:val="00A35237"/>
    <w:rsid w:val="00A35759"/>
    <w:rsid w:val="00A35780"/>
    <w:rsid w:val="00A357B8"/>
    <w:rsid w:val="00A35D19"/>
    <w:rsid w:val="00A35D52"/>
    <w:rsid w:val="00A35D6B"/>
    <w:rsid w:val="00A3601B"/>
    <w:rsid w:val="00A3604C"/>
    <w:rsid w:val="00A36101"/>
    <w:rsid w:val="00A36152"/>
    <w:rsid w:val="00A3622F"/>
    <w:rsid w:val="00A367A3"/>
    <w:rsid w:val="00A36D34"/>
    <w:rsid w:val="00A36DE4"/>
    <w:rsid w:val="00A37049"/>
    <w:rsid w:val="00A373CE"/>
    <w:rsid w:val="00A374FE"/>
    <w:rsid w:val="00A3768F"/>
    <w:rsid w:val="00A377AB"/>
    <w:rsid w:val="00A377F5"/>
    <w:rsid w:val="00A37DAF"/>
    <w:rsid w:val="00A37E54"/>
    <w:rsid w:val="00A37F27"/>
    <w:rsid w:val="00A37F73"/>
    <w:rsid w:val="00A37F8C"/>
    <w:rsid w:val="00A4004A"/>
    <w:rsid w:val="00A402F7"/>
    <w:rsid w:val="00A402FB"/>
    <w:rsid w:val="00A40310"/>
    <w:rsid w:val="00A40358"/>
    <w:rsid w:val="00A408E8"/>
    <w:rsid w:val="00A40E45"/>
    <w:rsid w:val="00A40E4C"/>
    <w:rsid w:val="00A41303"/>
    <w:rsid w:val="00A4138D"/>
    <w:rsid w:val="00A414B9"/>
    <w:rsid w:val="00A414F4"/>
    <w:rsid w:val="00A416B7"/>
    <w:rsid w:val="00A41726"/>
    <w:rsid w:val="00A4203A"/>
    <w:rsid w:val="00A42705"/>
    <w:rsid w:val="00A42856"/>
    <w:rsid w:val="00A42DB6"/>
    <w:rsid w:val="00A42E18"/>
    <w:rsid w:val="00A42E29"/>
    <w:rsid w:val="00A42E97"/>
    <w:rsid w:val="00A434ED"/>
    <w:rsid w:val="00A43849"/>
    <w:rsid w:val="00A4395D"/>
    <w:rsid w:val="00A43B63"/>
    <w:rsid w:val="00A44123"/>
    <w:rsid w:val="00A44535"/>
    <w:rsid w:val="00A446E2"/>
    <w:rsid w:val="00A44730"/>
    <w:rsid w:val="00A447B2"/>
    <w:rsid w:val="00A4482D"/>
    <w:rsid w:val="00A449EF"/>
    <w:rsid w:val="00A449FA"/>
    <w:rsid w:val="00A44D66"/>
    <w:rsid w:val="00A4533B"/>
    <w:rsid w:val="00A4541A"/>
    <w:rsid w:val="00A45509"/>
    <w:rsid w:val="00A45638"/>
    <w:rsid w:val="00A456C9"/>
    <w:rsid w:val="00A45766"/>
    <w:rsid w:val="00A45807"/>
    <w:rsid w:val="00A45968"/>
    <w:rsid w:val="00A45DD7"/>
    <w:rsid w:val="00A45E45"/>
    <w:rsid w:val="00A45ED6"/>
    <w:rsid w:val="00A463E5"/>
    <w:rsid w:val="00A468DE"/>
    <w:rsid w:val="00A46ADC"/>
    <w:rsid w:val="00A46C75"/>
    <w:rsid w:val="00A46E2A"/>
    <w:rsid w:val="00A46EC0"/>
    <w:rsid w:val="00A47367"/>
    <w:rsid w:val="00A477C5"/>
    <w:rsid w:val="00A47908"/>
    <w:rsid w:val="00A47C88"/>
    <w:rsid w:val="00A47C8F"/>
    <w:rsid w:val="00A47F37"/>
    <w:rsid w:val="00A503DB"/>
    <w:rsid w:val="00A50432"/>
    <w:rsid w:val="00A50452"/>
    <w:rsid w:val="00A5062B"/>
    <w:rsid w:val="00A507A6"/>
    <w:rsid w:val="00A50C75"/>
    <w:rsid w:val="00A50DE4"/>
    <w:rsid w:val="00A50E27"/>
    <w:rsid w:val="00A50F8F"/>
    <w:rsid w:val="00A5109E"/>
    <w:rsid w:val="00A5146E"/>
    <w:rsid w:val="00A51478"/>
    <w:rsid w:val="00A514BC"/>
    <w:rsid w:val="00A5184D"/>
    <w:rsid w:val="00A51918"/>
    <w:rsid w:val="00A51982"/>
    <w:rsid w:val="00A51ABA"/>
    <w:rsid w:val="00A51D5D"/>
    <w:rsid w:val="00A51DE1"/>
    <w:rsid w:val="00A5217F"/>
    <w:rsid w:val="00A523E8"/>
    <w:rsid w:val="00A525E0"/>
    <w:rsid w:val="00A52743"/>
    <w:rsid w:val="00A52C28"/>
    <w:rsid w:val="00A52E76"/>
    <w:rsid w:val="00A530C2"/>
    <w:rsid w:val="00A531BA"/>
    <w:rsid w:val="00A535F2"/>
    <w:rsid w:val="00A5361E"/>
    <w:rsid w:val="00A5369D"/>
    <w:rsid w:val="00A53724"/>
    <w:rsid w:val="00A53AE0"/>
    <w:rsid w:val="00A53C29"/>
    <w:rsid w:val="00A53C40"/>
    <w:rsid w:val="00A53CB6"/>
    <w:rsid w:val="00A53D0D"/>
    <w:rsid w:val="00A54050"/>
    <w:rsid w:val="00A5427B"/>
    <w:rsid w:val="00A542A9"/>
    <w:rsid w:val="00A542DD"/>
    <w:rsid w:val="00A54398"/>
    <w:rsid w:val="00A546B8"/>
    <w:rsid w:val="00A54A68"/>
    <w:rsid w:val="00A54D7D"/>
    <w:rsid w:val="00A54E1C"/>
    <w:rsid w:val="00A552D0"/>
    <w:rsid w:val="00A55B3F"/>
    <w:rsid w:val="00A55CED"/>
    <w:rsid w:val="00A55F28"/>
    <w:rsid w:val="00A5610A"/>
    <w:rsid w:val="00A5622A"/>
    <w:rsid w:val="00A56393"/>
    <w:rsid w:val="00A5657A"/>
    <w:rsid w:val="00A568DC"/>
    <w:rsid w:val="00A5703F"/>
    <w:rsid w:val="00A5723C"/>
    <w:rsid w:val="00A57728"/>
    <w:rsid w:val="00A578A9"/>
    <w:rsid w:val="00A57955"/>
    <w:rsid w:val="00A57999"/>
    <w:rsid w:val="00A579CE"/>
    <w:rsid w:val="00A57A81"/>
    <w:rsid w:val="00A57B2B"/>
    <w:rsid w:val="00A57CA6"/>
    <w:rsid w:val="00A57D8C"/>
    <w:rsid w:val="00A57DE0"/>
    <w:rsid w:val="00A57E0F"/>
    <w:rsid w:val="00A600A6"/>
    <w:rsid w:val="00A604B0"/>
    <w:rsid w:val="00A606D4"/>
    <w:rsid w:val="00A6098E"/>
    <w:rsid w:val="00A60E5C"/>
    <w:rsid w:val="00A60F37"/>
    <w:rsid w:val="00A60FAA"/>
    <w:rsid w:val="00A60FEB"/>
    <w:rsid w:val="00A6110E"/>
    <w:rsid w:val="00A613A1"/>
    <w:rsid w:val="00A6151D"/>
    <w:rsid w:val="00A61A85"/>
    <w:rsid w:val="00A61C51"/>
    <w:rsid w:val="00A61DD6"/>
    <w:rsid w:val="00A61E3A"/>
    <w:rsid w:val="00A6213B"/>
    <w:rsid w:val="00A624F9"/>
    <w:rsid w:val="00A62575"/>
    <w:rsid w:val="00A626B8"/>
    <w:rsid w:val="00A626C5"/>
    <w:rsid w:val="00A6275C"/>
    <w:rsid w:val="00A629E5"/>
    <w:rsid w:val="00A631CB"/>
    <w:rsid w:val="00A635E7"/>
    <w:rsid w:val="00A6371C"/>
    <w:rsid w:val="00A63AAC"/>
    <w:rsid w:val="00A63C0A"/>
    <w:rsid w:val="00A63E00"/>
    <w:rsid w:val="00A63F29"/>
    <w:rsid w:val="00A63F54"/>
    <w:rsid w:val="00A643AC"/>
    <w:rsid w:val="00A643B6"/>
    <w:rsid w:val="00A6468C"/>
    <w:rsid w:val="00A64828"/>
    <w:rsid w:val="00A64998"/>
    <w:rsid w:val="00A64C4F"/>
    <w:rsid w:val="00A64C62"/>
    <w:rsid w:val="00A64EA8"/>
    <w:rsid w:val="00A64F7E"/>
    <w:rsid w:val="00A6508A"/>
    <w:rsid w:val="00A6534C"/>
    <w:rsid w:val="00A65390"/>
    <w:rsid w:val="00A65A73"/>
    <w:rsid w:val="00A65F9E"/>
    <w:rsid w:val="00A6659C"/>
    <w:rsid w:val="00A665E5"/>
    <w:rsid w:val="00A66737"/>
    <w:rsid w:val="00A66A9A"/>
    <w:rsid w:val="00A66B73"/>
    <w:rsid w:val="00A67583"/>
    <w:rsid w:val="00A677D4"/>
    <w:rsid w:val="00A67815"/>
    <w:rsid w:val="00A678FE"/>
    <w:rsid w:val="00A67AA1"/>
    <w:rsid w:val="00A67B98"/>
    <w:rsid w:val="00A67BC0"/>
    <w:rsid w:val="00A67BE0"/>
    <w:rsid w:val="00A67C3E"/>
    <w:rsid w:val="00A67E9C"/>
    <w:rsid w:val="00A67F14"/>
    <w:rsid w:val="00A67F3F"/>
    <w:rsid w:val="00A67FC3"/>
    <w:rsid w:val="00A6BE69"/>
    <w:rsid w:val="00A700BC"/>
    <w:rsid w:val="00A70139"/>
    <w:rsid w:val="00A70160"/>
    <w:rsid w:val="00A7033C"/>
    <w:rsid w:val="00A705B6"/>
    <w:rsid w:val="00A70680"/>
    <w:rsid w:val="00A7094C"/>
    <w:rsid w:val="00A70A52"/>
    <w:rsid w:val="00A70BC7"/>
    <w:rsid w:val="00A71194"/>
    <w:rsid w:val="00A71645"/>
    <w:rsid w:val="00A7179D"/>
    <w:rsid w:val="00A718A1"/>
    <w:rsid w:val="00A718DC"/>
    <w:rsid w:val="00A71912"/>
    <w:rsid w:val="00A71B5B"/>
    <w:rsid w:val="00A71F8B"/>
    <w:rsid w:val="00A7206C"/>
    <w:rsid w:val="00A720D4"/>
    <w:rsid w:val="00A72211"/>
    <w:rsid w:val="00A72466"/>
    <w:rsid w:val="00A72641"/>
    <w:rsid w:val="00A726B6"/>
    <w:rsid w:val="00A72840"/>
    <w:rsid w:val="00A7296F"/>
    <w:rsid w:val="00A72DE6"/>
    <w:rsid w:val="00A72EB6"/>
    <w:rsid w:val="00A72EC0"/>
    <w:rsid w:val="00A72FDA"/>
    <w:rsid w:val="00A73215"/>
    <w:rsid w:val="00A733B0"/>
    <w:rsid w:val="00A7346E"/>
    <w:rsid w:val="00A734BF"/>
    <w:rsid w:val="00A73561"/>
    <w:rsid w:val="00A736A3"/>
    <w:rsid w:val="00A739FC"/>
    <w:rsid w:val="00A73B81"/>
    <w:rsid w:val="00A73BBF"/>
    <w:rsid w:val="00A73BCD"/>
    <w:rsid w:val="00A73E45"/>
    <w:rsid w:val="00A7404B"/>
    <w:rsid w:val="00A740BD"/>
    <w:rsid w:val="00A74111"/>
    <w:rsid w:val="00A741DF"/>
    <w:rsid w:val="00A742F1"/>
    <w:rsid w:val="00A7446D"/>
    <w:rsid w:val="00A744D3"/>
    <w:rsid w:val="00A746A2"/>
    <w:rsid w:val="00A746A8"/>
    <w:rsid w:val="00A7487F"/>
    <w:rsid w:val="00A748A5"/>
    <w:rsid w:val="00A749C4"/>
    <w:rsid w:val="00A74A28"/>
    <w:rsid w:val="00A74C7B"/>
    <w:rsid w:val="00A74D9D"/>
    <w:rsid w:val="00A753FF"/>
    <w:rsid w:val="00A75429"/>
    <w:rsid w:val="00A757D7"/>
    <w:rsid w:val="00A75A80"/>
    <w:rsid w:val="00A75F96"/>
    <w:rsid w:val="00A76373"/>
    <w:rsid w:val="00A76395"/>
    <w:rsid w:val="00A764A4"/>
    <w:rsid w:val="00A765CE"/>
    <w:rsid w:val="00A76901"/>
    <w:rsid w:val="00A76976"/>
    <w:rsid w:val="00A76C07"/>
    <w:rsid w:val="00A76C92"/>
    <w:rsid w:val="00A76D43"/>
    <w:rsid w:val="00A76ED0"/>
    <w:rsid w:val="00A76F24"/>
    <w:rsid w:val="00A770C4"/>
    <w:rsid w:val="00A771CD"/>
    <w:rsid w:val="00A7738F"/>
    <w:rsid w:val="00A77466"/>
    <w:rsid w:val="00A77478"/>
    <w:rsid w:val="00A775A2"/>
    <w:rsid w:val="00A77755"/>
    <w:rsid w:val="00A777B6"/>
    <w:rsid w:val="00A77804"/>
    <w:rsid w:val="00A77947"/>
    <w:rsid w:val="00A77A5B"/>
    <w:rsid w:val="00A77A9A"/>
    <w:rsid w:val="00A77E8D"/>
    <w:rsid w:val="00A77F12"/>
    <w:rsid w:val="00A800B1"/>
    <w:rsid w:val="00A8021B"/>
    <w:rsid w:val="00A802C6"/>
    <w:rsid w:val="00A80306"/>
    <w:rsid w:val="00A8032B"/>
    <w:rsid w:val="00A8045F"/>
    <w:rsid w:val="00A8065E"/>
    <w:rsid w:val="00A80F57"/>
    <w:rsid w:val="00A81153"/>
    <w:rsid w:val="00A8123A"/>
    <w:rsid w:val="00A813B3"/>
    <w:rsid w:val="00A817CB"/>
    <w:rsid w:val="00A82123"/>
    <w:rsid w:val="00A8222C"/>
    <w:rsid w:val="00A82233"/>
    <w:rsid w:val="00A823E9"/>
    <w:rsid w:val="00A825CC"/>
    <w:rsid w:val="00A82620"/>
    <w:rsid w:val="00A82627"/>
    <w:rsid w:val="00A827DF"/>
    <w:rsid w:val="00A8290E"/>
    <w:rsid w:val="00A82956"/>
    <w:rsid w:val="00A82CAA"/>
    <w:rsid w:val="00A82D5D"/>
    <w:rsid w:val="00A82D9E"/>
    <w:rsid w:val="00A82E43"/>
    <w:rsid w:val="00A82E44"/>
    <w:rsid w:val="00A8315A"/>
    <w:rsid w:val="00A83226"/>
    <w:rsid w:val="00A8325D"/>
    <w:rsid w:val="00A8375D"/>
    <w:rsid w:val="00A83810"/>
    <w:rsid w:val="00A838CA"/>
    <w:rsid w:val="00A83922"/>
    <w:rsid w:val="00A83B30"/>
    <w:rsid w:val="00A83C9F"/>
    <w:rsid w:val="00A83E71"/>
    <w:rsid w:val="00A83F07"/>
    <w:rsid w:val="00A83FEE"/>
    <w:rsid w:val="00A844B2"/>
    <w:rsid w:val="00A84786"/>
    <w:rsid w:val="00A847CD"/>
    <w:rsid w:val="00A8498B"/>
    <w:rsid w:val="00A84C1C"/>
    <w:rsid w:val="00A84DF2"/>
    <w:rsid w:val="00A85323"/>
    <w:rsid w:val="00A855C8"/>
    <w:rsid w:val="00A858DC"/>
    <w:rsid w:val="00A8593D"/>
    <w:rsid w:val="00A85991"/>
    <w:rsid w:val="00A85993"/>
    <w:rsid w:val="00A85D9C"/>
    <w:rsid w:val="00A85EBA"/>
    <w:rsid w:val="00A860FA"/>
    <w:rsid w:val="00A86374"/>
    <w:rsid w:val="00A86406"/>
    <w:rsid w:val="00A8644E"/>
    <w:rsid w:val="00A86628"/>
    <w:rsid w:val="00A8668E"/>
    <w:rsid w:val="00A867E3"/>
    <w:rsid w:val="00A86830"/>
    <w:rsid w:val="00A86871"/>
    <w:rsid w:val="00A86965"/>
    <w:rsid w:val="00A86ABD"/>
    <w:rsid w:val="00A86B74"/>
    <w:rsid w:val="00A86E5B"/>
    <w:rsid w:val="00A86E75"/>
    <w:rsid w:val="00A86F15"/>
    <w:rsid w:val="00A86F4D"/>
    <w:rsid w:val="00A870C9"/>
    <w:rsid w:val="00A87465"/>
    <w:rsid w:val="00A874E0"/>
    <w:rsid w:val="00A876D2"/>
    <w:rsid w:val="00A876DE"/>
    <w:rsid w:val="00A8786F"/>
    <w:rsid w:val="00A87BEE"/>
    <w:rsid w:val="00A87C4C"/>
    <w:rsid w:val="00A87E41"/>
    <w:rsid w:val="00A87FCE"/>
    <w:rsid w:val="00A87FE0"/>
    <w:rsid w:val="00A9012D"/>
    <w:rsid w:val="00A90214"/>
    <w:rsid w:val="00A9093B"/>
    <w:rsid w:val="00A90A2F"/>
    <w:rsid w:val="00A90B5A"/>
    <w:rsid w:val="00A90BCC"/>
    <w:rsid w:val="00A90D78"/>
    <w:rsid w:val="00A91005"/>
    <w:rsid w:val="00A91132"/>
    <w:rsid w:val="00A911C3"/>
    <w:rsid w:val="00A912F9"/>
    <w:rsid w:val="00A91315"/>
    <w:rsid w:val="00A9158D"/>
    <w:rsid w:val="00A91792"/>
    <w:rsid w:val="00A919B3"/>
    <w:rsid w:val="00A91EC5"/>
    <w:rsid w:val="00A9218A"/>
    <w:rsid w:val="00A92528"/>
    <w:rsid w:val="00A9261F"/>
    <w:rsid w:val="00A92D10"/>
    <w:rsid w:val="00A92DD0"/>
    <w:rsid w:val="00A932A9"/>
    <w:rsid w:val="00A93778"/>
    <w:rsid w:val="00A93A96"/>
    <w:rsid w:val="00A93E70"/>
    <w:rsid w:val="00A9452A"/>
    <w:rsid w:val="00A94971"/>
    <w:rsid w:val="00A94AA7"/>
    <w:rsid w:val="00A94B98"/>
    <w:rsid w:val="00A94F93"/>
    <w:rsid w:val="00A951CB"/>
    <w:rsid w:val="00A95203"/>
    <w:rsid w:val="00A95385"/>
    <w:rsid w:val="00A95670"/>
    <w:rsid w:val="00A9571D"/>
    <w:rsid w:val="00A959F3"/>
    <w:rsid w:val="00A95DEF"/>
    <w:rsid w:val="00A9600D"/>
    <w:rsid w:val="00A96042"/>
    <w:rsid w:val="00A9612F"/>
    <w:rsid w:val="00A963F9"/>
    <w:rsid w:val="00A96707"/>
    <w:rsid w:val="00A96A90"/>
    <w:rsid w:val="00A96EF6"/>
    <w:rsid w:val="00A9709A"/>
    <w:rsid w:val="00A972C5"/>
    <w:rsid w:val="00A97353"/>
    <w:rsid w:val="00A975B2"/>
    <w:rsid w:val="00A97744"/>
    <w:rsid w:val="00A9788D"/>
    <w:rsid w:val="00A97A2D"/>
    <w:rsid w:val="00A97A4D"/>
    <w:rsid w:val="00A97B77"/>
    <w:rsid w:val="00A97E25"/>
    <w:rsid w:val="00A97F19"/>
    <w:rsid w:val="00AA053B"/>
    <w:rsid w:val="00AA0696"/>
    <w:rsid w:val="00AA09D4"/>
    <w:rsid w:val="00AA0B17"/>
    <w:rsid w:val="00AA0C06"/>
    <w:rsid w:val="00AA0C79"/>
    <w:rsid w:val="00AA0F0B"/>
    <w:rsid w:val="00AA0F23"/>
    <w:rsid w:val="00AA0F7B"/>
    <w:rsid w:val="00AA10AE"/>
    <w:rsid w:val="00AA156C"/>
    <w:rsid w:val="00AA15F8"/>
    <w:rsid w:val="00AA165A"/>
    <w:rsid w:val="00AA18BE"/>
    <w:rsid w:val="00AA1915"/>
    <w:rsid w:val="00AA1ACB"/>
    <w:rsid w:val="00AA1BD0"/>
    <w:rsid w:val="00AA1BE7"/>
    <w:rsid w:val="00AA1CF0"/>
    <w:rsid w:val="00AA1D2B"/>
    <w:rsid w:val="00AA1DF8"/>
    <w:rsid w:val="00AA2066"/>
    <w:rsid w:val="00AA20DD"/>
    <w:rsid w:val="00AA25B1"/>
    <w:rsid w:val="00AA2600"/>
    <w:rsid w:val="00AA2736"/>
    <w:rsid w:val="00AA2875"/>
    <w:rsid w:val="00AA2ADF"/>
    <w:rsid w:val="00AA2C09"/>
    <w:rsid w:val="00AA316A"/>
    <w:rsid w:val="00AA34CD"/>
    <w:rsid w:val="00AA351E"/>
    <w:rsid w:val="00AA354E"/>
    <w:rsid w:val="00AA36FA"/>
    <w:rsid w:val="00AA3763"/>
    <w:rsid w:val="00AA380B"/>
    <w:rsid w:val="00AA3AC4"/>
    <w:rsid w:val="00AA3C38"/>
    <w:rsid w:val="00AA3C8A"/>
    <w:rsid w:val="00AA3D12"/>
    <w:rsid w:val="00AA41F9"/>
    <w:rsid w:val="00AA479C"/>
    <w:rsid w:val="00AA4921"/>
    <w:rsid w:val="00AA4AF6"/>
    <w:rsid w:val="00AA4FEA"/>
    <w:rsid w:val="00AA5286"/>
    <w:rsid w:val="00AA53FE"/>
    <w:rsid w:val="00AA58C3"/>
    <w:rsid w:val="00AA5A07"/>
    <w:rsid w:val="00AA5B3B"/>
    <w:rsid w:val="00AA5B7E"/>
    <w:rsid w:val="00AA5CFB"/>
    <w:rsid w:val="00AA5E61"/>
    <w:rsid w:val="00AA5F7E"/>
    <w:rsid w:val="00AA61B6"/>
    <w:rsid w:val="00AA6320"/>
    <w:rsid w:val="00AA65E8"/>
    <w:rsid w:val="00AA692D"/>
    <w:rsid w:val="00AA6939"/>
    <w:rsid w:val="00AA6C49"/>
    <w:rsid w:val="00AA6C98"/>
    <w:rsid w:val="00AA6EF6"/>
    <w:rsid w:val="00AA6FC3"/>
    <w:rsid w:val="00AA704F"/>
    <w:rsid w:val="00AA71AF"/>
    <w:rsid w:val="00AA7285"/>
    <w:rsid w:val="00AA7342"/>
    <w:rsid w:val="00AA73E4"/>
    <w:rsid w:val="00AA745A"/>
    <w:rsid w:val="00AA767D"/>
    <w:rsid w:val="00AA76D0"/>
    <w:rsid w:val="00AA76F7"/>
    <w:rsid w:val="00AA770A"/>
    <w:rsid w:val="00AA7787"/>
    <w:rsid w:val="00AA78CF"/>
    <w:rsid w:val="00AA79F5"/>
    <w:rsid w:val="00AA7A50"/>
    <w:rsid w:val="00AA7B8A"/>
    <w:rsid w:val="00AA7C87"/>
    <w:rsid w:val="00AA7CC4"/>
    <w:rsid w:val="00AA7F67"/>
    <w:rsid w:val="00AB0103"/>
    <w:rsid w:val="00AB0186"/>
    <w:rsid w:val="00AB03C7"/>
    <w:rsid w:val="00AB04B4"/>
    <w:rsid w:val="00AB053D"/>
    <w:rsid w:val="00AB08D0"/>
    <w:rsid w:val="00AB0948"/>
    <w:rsid w:val="00AB0A9D"/>
    <w:rsid w:val="00AB0AA0"/>
    <w:rsid w:val="00AB0B5D"/>
    <w:rsid w:val="00AB0D0E"/>
    <w:rsid w:val="00AB0E06"/>
    <w:rsid w:val="00AB0F1D"/>
    <w:rsid w:val="00AB103C"/>
    <w:rsid w:val="00AB1064"/>
    <w:rsid w:val="00AB10E0"/>
    <w:rsid w:val="00AB118B"/>
    <w:rsid w:val="00AB14A8"/>
    <w:rsid w:val="00AB169C"/>
    <w:rsid w:val="00AB1A6E"/>
    <w:rsid w:val="00AB1D3E"/>
    <w:rsid w:val="00AB1DE6"/>
    <w:rsid w:val="00AB20A5"/>
    <w:rsid w:val="00AB21B5"/>
    <w:rsid w:val="00AB236E"/>
    <w:rsid w:val="00AB23CD"/>
    <w:rsid w:val="00AB2438"/>
    <w:rsid w:val="00AB25A0"/>
    <w:rsid w:val="00AB2A5D"/>
    <w:rsid w:val="00AB2E9B"/>
    <w:rsid w:val="00AB2EF0"/>
    <w:rsid w:val="00AB3346"/>
    <w:rsid w:val="00AB368E"/>
    <w:rsid w:val="00AB37D7"/>
    <w:rsid w:val="00AB38E7"/>
    <w:rsid w:val="00AB39BE"/>
    <w:rsid w:val="00AB3A64"/>
    <w:rsid w:val="00AB3BCB"/>
    <w:rsid w:val="00AB3C3D"/>
    <w:rsid w:val="00AB3D88"/>
    <w:rsid w:val="00AB40DA"/>
    <w:rsid w:val="00AB40EC"/>
    <w:rsid w:val="00AB41EB"/>
    <w:rsid w:val="00AB4452"/>
    <w:rsid w:val="00AB4487"/>
    <w:rsid w:val="00AB45E1"/>
    <w:rsid w:val="00AB47ED"/>
    <w:rsid w:val="00AB4C10"/>
    <w:rsid w:val="00AB4D0B"/>
    <w:rsid w:val="00AB4F7D"/>
    <w:rsid w:val="00AB4F8A"/>
    <w:rsid w:val="00AB5024"/>
    <w:rsid w:val="00AB5111"/>
    <w:rsid w:val="00AB5740"/>
    <w:rsid w:val="00AB5B93"/>
    <w:rsid w:val="00AB5EE4"/>
    <w:rsid w:val="00AB650B"/>
    <w:rsid w:val="00AB65DD"/>
    <w:rsid w:val="00AB66BD"/>
    <w:rsid w:val="00AB6966"/>
    <w:rsid w:val="00AB71B9"/>
    <w:rsid w:val="00AB7428"/>
    <w:rsid w:val="00AB75A2"/>
    <w:rsid w:val="00AB7773"/>
    <w:rsid w:val="00AB778B"/>
    <w:rsid w:val="00AB788D"/>
    <w:rsid w:val="00AB79DA"/>
    <w:rsid w:val="00AB7C56"/>
    <w:rsid w:val="00AC00A4"/>
    <w:rsid w:val="00AC0177"/>
    <w:rsid w:val="00AC046D"/>
    <w:rsid w:val="00AC0585"/>
    <w:rsid w:val="00AC083C"/>
    <w:rsid w:val="00AC08B8"/>
    <w:rsid w:val="00AC0A22"/>
    <w:rsid w:val="00AC106C"/>
    <w:rsid w:val="00AC11C6"/>
    <w:rsid w:val="00AC124A"/>
    <w:rsid w:val="00AC152A"/>
    <w:rsid w:val="00AC15D5"/>
    <w:rsid w:val="00AC183F"/>
    <w:rsid w:val="00AC1B06"/>
    <w:rsid w:val="00AC1E39"/>
    <w:rsid w:val="00AC2488"/>
    <w:rsid w:val="00AC2703"/>
    <w:rsid w:val="00AC3047"/>
    <w:rsid w:val="00AC34D4"/>
    <w:rsid w:val="00AC3504"/>
    <w:rsid w:val="00AC39BB"/>
    <w:rsid w:val="00AC3B59"/>
    <w:rsid w:val="00AC3BEC"/>
    <w:rsid w:val="00AC3C4D"/>
    <w:rsid w:val="00AC3FA5"/>
    <w:rsid w:val="00AC4075"/>
    <w:rsid w:val="00AC41FC"/>
    <w:rsid w:val="00AC4239"/>
    <w:rsid w:val="00AC42C2"/>
    <w:rsid w:val="00AC464E"/>
    <w:rsid w:val="00AC486A"/>
    <w:rsid w:val="00AC4EA0"/>
    <w:rsid w:val="00AC4F4C"/>
    <w:rsid w:val="00AC54A1"/>
    <w:rsid w:val="00AC5B08"/>
    <w:rsid w:val="00AC5B22"/>
    <w:rsid w:val="00AC5BDC"/>
    <w:rsid w:val="00AC5DD4"/>
    <w:rsid w:val="00AC5DF5"/>
    <w:rsid w:val="00AC5F08"/>
    <w:rsid w:val="00AC6058"/>
    <w:rsid w:val="00AC635A"/>
    <w:rsid w:val="00AC675E"/>
    <w:rsid w:val="00AC67A1"/>
    <w:rsid w:val="00AC6961"/>
    <w:rsid w:val="00AC6F1F"/>
    <w:rsid w:val="00AC7011"/>
    <w:rsid w:val="00AC71D6"/>
    <w:rsid w:val="00AC723B"/>
    <w:rsid w:val="00AC74A6"/>
    <w:rsid w:val="00AC75BF"/>
    <w:rsid w:val="00AC799A"/>
    <w:rsid w:val="00AC7A2A"/>
    <w:rsid w:val="00AC7D3C"/>
    <w:rsid w:val="00AC7F21"/>
    <w:rsid w:val="00AD0863"/>
    <w:rsid w:val="00AD0A46"/>
    <w:rsid w:val="00AD0B9B"/>
    <w:rsid w:val="00AD0BE4"/>
    <w:rsid w:val="00AD0D89"/>
    <w:rsid w:val="00AD0E5E"/>
    <w:rsid w:val="00AD0F9B"/>
    <w:rsid w:val="00AD1126"/>
    <w:rsid w:val="00AD13C6"/>
    <w:rsid w:val="00AD14A2"/>
    <w:rsid w:val="00AD1694"/>
    <w:rsid w:val="00AD16AC"/>
    <w:rsid w:val="00AD18B2"/>
    <w:rsid w:val="00AD1934"/>
    <w:rsid w:val="00AD19F2"/>
    <w:rsid w:val="00AD1C87"/>
    <w:rsid w:val="00AD1EA5"/>
    <w:rsid w:val="00AD2189"/>
    <w:rsid w:val="00AD21F0"/>
    <w:rsid w:val="00AD22FB"/>
    <w:rsid w:val="00AD2517"/>
    <w:rsid w:val="00AD2538"/>
    <w:rsid w:val="00AD291E"/>
    <w:rsid w:val="00AD2B4D"/>
    <w:rsid w:val="00AD2D61"/>
    <w:rsid w:val="00AD3142"/>
    <w:rsid w:val="00AD3640"/>
    <w:rsid w:val="00AD36AC"/>
    <w:rsid w:val="00AD3728"/>
    <w:rsid w:val="00AD3778"/>
    <w:rsid w:val="00AD37CF"/>
    <w:rsid w:val="00AD3ACF"/>
    <w:rsid w:val="00AD3CFB"/>
    <w:rsid w:val="00AD3E50"/>
    <w:rsid w:val="00AD3FC5"/>
    <w:rsid w:val="00AD41DE"/>
    <w:rsid w:val="00AD4559"/>
    <w:rsid w:val="00AD45CA"/>
    <w:rsid w:val="00AD497F"/>
    <w:rsid w:val="00AD4A47"/>
    <w:rsid w:val="00AD4B50"/>
    <w:rsid w:val="00AD4DFD"/>
    <w:rsid w:val="00AD4E41"/>
    <w:rsid w:val="00AD4F30"/>
    <w:rsid w:val="00AD543A"/>
    <w:rsid w:val="00AD5647"/>
    <w:rsid w:val="00AD5B3B"/>
    <w:rsid w:val="00AD5FFE"/>
    <w:rsid w:val="00AD6294"/>
    <w:rsid w:val="00AD6577"/>
    <w:rsid w:val="00AD66BF"/>
    <w:rsid w:val="00AD67D5"/>
    <w:rsid w:val="00AD698D"/>
    <w:rsid w:val="00AD69B1"/>
    <w:rsid w:val="00AD69EF"/>
    <w:rsid w:val="00AD6A67"/>
    <w:rsid w:val="00AD6B67"/>
    <w:rsid w:val="00AD6C50"/>
    <w:rsid w:val="00AD6D72"/>
    <w:rsid w:val="00AD6E4D"/>
    <w:rsid w:val="00AD6EAE"/>
    <w:rsid w:val="00AD6FA7"/>
    <w:rsid w:val="00AD7202"/>
    <w:rsid w:val="00AD726F"/>
    <w:rsid w:val="00AD7631"/>
    <w:rsid w:val="00AD788D"/>
    <w:rsid w:val="00AD7C7D"/>
    <w:rsid w:val="00AD7CD4"/>
    <w:rsid w:val="00AD7E0A"/>
    <w:rsid w:val="00AD7FC6"/>
    <w:rsid w:val="00AE004F"/>
    <w:rsid w:val="00AE01B2"/>
    <w:rsid w:val="00AE0376"/>
    <w:rsid w:val="00AE06D4"/>
    <w:rsid w:val="00AE0874"/>
    <w:rsid w:val="00AE0F5B"/>
    <w:rsid w:val="00AE0FA6"/>
    <w:rsid w:val="00AE124F"/>
    <w:rsid w:val="00AE135E"/>
    <w:rsid w:val="00AE15C5"/>
    <w:rsid w:val="00AE16B9"/>
    <w:rsid w:val="00AE199D"/>
    <w:rsid w:val="00AE1A98"/>
    <w:rsid w:val="00AE1B00"/>
    <w:rsid w:val="00AE1C3E"/>
    <w:rsid w:val="00AE1D5F"/>
    <w:rsid w:val="00AE2243"/>
    <w:rsid w:val="00AE2458"/>
    <w:rsid w:val="00AE24B0"/>
    <w:rsid w:val="00AE271B"/>
    <w:rsid w:val="00AE2A23"/>
    <w:rsid w:val="00AE2C65"/>
    <w:rsid w:val="00AE2D4D"/>
    <w:rsid w:val="00AE2E1C"/>
    <w:rsid w:val="00AE2E9E"/>
    <w:rsid w:val="00AE2F54"/>
    <w:rsid w:val="00AE2FB2"/>
    <w:rsid w:val="00AE302D"/>
    <w:rsid w:val="00AE368B"/>
    <w:rsid w:val="00AE37C4"/>
    <w:rsid w:val="00AE3D84"/>
    <w:rsid w:val="00AE3FC6"/>
    <w:rsid w:val="00AE42D0"/>
    <w:rsid w:val="00AE45A9"/>
    <w:rsid w:val="00AE4644"/>
    <w:rsid w:val="00AE4658"/>
    <w:rsid w:val="00AE46C4"/>
    <w:rsid w:val="00AE475B"/>
    <w:rsid w:val="00AE478F"/>
    <w:rsid w:val="00AE47D7"/>
    <w:rsid w:val="00AE4B06"/>
    <w:rsid w:val="00AE4CE7"/>
    <w:rsid w:val="00AE50D0"/>
    <w:rsid w:val="00AE5281"/>
    <w:rsid w:val="00AE54DB"/>
    <w:rsid w:val="00AE54E3"/>
    <w:rsid w:val="00AE5712"/>
    <w:rsid w:val="00AE574B"/>
    <w:rsid w:val="00AE591C"/>
    <w:rsid w:val="00AE5A90"/>
    <w:rsid w:val="00AE5CB3"/>
    <w:rsid w:val="00AE5D0E"/>
    <w:rsid w:val="00AE5D11"/>
    <w:rsid w:val="00AE5D24"/>
    <w:rsid w:val="00AE64A8"/>
    <w:rsid w:val="00AE6972"/>
    <w:rsid w:val="00AE6BB2"/>
    <w:rsid w:val="00AE6DD4"/>
    <w:rsid w:val="00AE76FA"/>
    <w:rsid w:val="00AE7727"/>
    <w:rsid w:val="00AE7845"/>
    <w:rsid w:val="00AE7A6E"/>
    <w:rsid w:val="00AE7A7D"/>
    <w:rsid w:val="00AE7E17"/>
    <w:rsid w:val="00AE7F08"/>
    <w:rsid w:val="00AE7FBB"/>
    <w:rsid w:val="00AF007E"/>
    <w:rsid w:val="00AF0229"/>
    <w:rsid w:val="00AF023E"/>
    <w:rsid w:val="00AF028F"/>
    <w:rsid w:val="00AF0568"/>
    <w:rsid w:val="00AF05DF"/>
    <w:rsid w:val="00AF068A"/>
    <w:rsid w:val="00AF089E"/>
    <w:rsid w:val="00AF0F83"/>
    <w:rsid w:val="00AF122D"/>
    <w:rsid w:val="00AF132C"/>
    <w:rsid w:val="00AF1383"/>
    <w:rsid w:val="00AF174A"/>
    <w:rsid w:val="00AF19DE"/>
    <w:rsid w:val="00AF1C94"/>
    <w:rsid w:val="00AF1D44"/>
    <w:rsid w:val="00AF1F1E"/>
    <w:rsid w:val="00AF1FD0"/>
    <w:rsid w:val="00AF208A"/>
    <w:rsid w:val="00AF208E"/>
    <w:rsid w:val="00AF20DB"/>
    <w:rsid w:val="00AF22C4"/>
    <w:rsid w:val="00AF23AF"/>
    <w:rsid w:val="00AF2439"/>
    <w:rsid w:val="00AF28E1"/>
    <w:rsid w:val="00AF2AFC"/>
    <w:rsid w:val="00AF2B2D"/>
    <w:rsid w:val="00AF2CE1"/>
    <w:rsid w:val="00AF3015"/>
    <w:rsid w:val="00AF30DA"/>
    <w:rsid w:val="00AF36AA"/>
    <w:rsid w:val="00AF3830"/>
    <w:rsid w:val="00AF385E"/>
    <w:rsid w:val="00AF3920"/>
    <w:rsid w:val="00AF3AD2"/>
    <w:rsid w:val="00AF3C2D"/>
    <w:rsid w:val="00AF3C70"/>
    <w:rsid w:val="00AF3FE5"/>
    <w:rsid w:val="00AF3FF1"/>
    <w:rsid w:val="00AF40A0"/>
    <w:rsid w:val="00AF410A"/>
    <w:rsid w:val="00AF4402"/>
    <w:rsid w:val="00AF44D6"/>
    <w:rsid w:val="00AF480D"/>
    <w:rsid w:val="00AF4852"/>
    <w:rsid w:val="00AF500B"/>
    <w:rsid w:val="00AF50E2"/>
    <w:rsid w:val="00AF5220"/>
    <w:rsid w:val="00AF534B"/>
    <w:rsid w:val="00AF566E"/>
    <w:rsid w:val="00AF5880"/>
    <w:rsid w:val="00AF5BA6"/>
    <w:rsid w:val="00AF6009"/>
    <w:rsid w:val="00AF61D2"/>
    <w:rsid w:val="00AF61D6"/>
    <w:rsid w:val="00AF6239"/>
    <w:rsid w:val="00AF6293"/>
    <w:rsid w:val="00AF63C1"/>
    <w:rsid w:val="00AF6446"/>
    <w:rsid w:val="00AF65F4"/>
    <w:rsid w:val="00AF6601"/>
    <w:rsid w:val="00AF6699"/>
    <w:rsid w:val="00AF6A41"/>
    <w:rsid w:val="00AF6AF9"/>
    <w:rsid w:val="00AF6ECE"/>
    <w:rsid w:val="00AF70E9"/>
    <w:rsid w:val="00AF70F2"/>
    <w:rsid w:val="00AF764D"/>
    <w:rsid w:val="00AF79F9"/>
    <w:rsid w:val="00B00085"/>
    <w:rsid w:val="00B0039C"/>
    <w:rsid w:val="00B005C7"/>
    <w:rsid w:val="00B00B7E"/>
    <w:rsid w:val="00B00C3A"/>
    <w:rsid w:val="00B00D4C"/>
    <w:rsid w:val="00B011C8"/>
    <w:rsid w:val="00B01453"/>
    <w:rsid w:val="00B01484"/>
    <w:rsid w:val="00B01532"/>
    <w:rsid w:val="00B018BD"/>
    <w:rsid w:val="00B01C83"/>
    <w:rsid w:val="00B01CA2"/>
    <w:rsid w:val="00B01FED"/>
    <w:rsid w:val="00B02017"/>
    <w:rsid w:val="00B020A3"/>
    <w:rsid w:val="00B020F4"/>
    <w:rsid w:val="00B0231F"/>
    <w:rsid w:val="00B02393"/>
    <w:rsid w:val="00B02545"/>
    <w:rsid w:val="00B02B84"/>
    <w:rsid w:val="00B02E09"/>
    <w:rsid w:val="00B02E7E"/>
    <w:rsid w:val="00B02F35"/>
    <w:rsid w:val="00B030D5"/>
    <w:rsid w:val="00B034AD"/>
    <w:rsid w:val="00B0366C"/>
    <w:rsid w:val="00B036C1"/>
    <w:rsid w:val="00B03925"/>
    <w:rsid w:val="00B03A6A"/>
    <w:rsid w:val="00B0437B"/>
    <w:rsid w:val="00B04826"/>
    <w:rsid w:val="00B048B3"/>
    <w:rsid w:val="00B04D8B"/>
    <w:rsid w:val="00B0501F"/>
    <w:rsid w:val="00B050EC"/>
    <w:rsid w:val="00B051C9"/>
    <w:rsid w:val="00B056C8"/>
    <w:rsid w:val="00B056CF"/>
    <w:rsid w:val="00B05D4D"/>
    <w:rsid w:val="00B05DBE"/>
    <w:rsid w:val="00B05E40"/>
    <w:rsid w:val="00B05F6B"/>
    <w:rsid w:val="00B061B5"/>
    <w:rsid w:val="00B061EF"/>
    <w:rsid w:val="00B067B7"/>
    <w:rsid w:val="00B06850"/>
    <w:rsid w:val="00B0690D"/>
    <w:rsid w:val="00B069AE"/>
    <w:rsid w:val="00B06A14"/>
    <w:rsid w:val="00B06CBB"/>
    <w:rsid w:val="00B06CD7"/>
    <w:rsid w:val="00B06E4F"/>
    <w:rsid w:val="00B06EDD"/>
    <w:rsid w:val="00B06F49"/>
    <w:rsid w:val="00B07092"/>
    <w:rsid w:val="00B070C8"/>
    <w:rsid w:val="00B073F7"/>
    <w:rsid w:val="00B076AF"/>
    <w:rsid w:val="00B076F7"/>
    <w:rsid w:val="00B07A3C"/>
    <w:rsid w:val="00B07BCE"/>
    <w:rsid w:val="00B07C12"/>
    <w:rsid w:val="00B07F32"/>
    <w:rsid w:val="00B103AD"/>
    <w:rsid w:val="00B10585"/>
    <w:rsid w:val="00B10A72"/>
    <w:rsid w:val="00B10AF1"/>
    <w:rsid w:val="00B11003"/>
    <w:rsid w:val="00B110CB"/>
    <w:rsid w:val="00B1121F"/>
    <w:rsid w:val="00B1150E"/>
    <w:rsid w:val="00B119E4"/>
    <w:rsid w:val="00B11AC9"/>
    <w:rsid w:val="00B11B7B"/>
    <w:rsid w:val="00B11CBA"/>
    <w:rsid w:val="00B1207B"/>
    <w:rsid w:val="00B121ED"/>
    <w:rsid w:val="00B121FA"/>
    <w:rsid w:val="00B12737"/>
    <w:rsid w:val="00B1275F"/>
    <w:rsid w:val="00B129F0"/>
    <w:rsid w:val="00B12AA8"/>
    <w:rsid w:val="00B13041"/>
    <w:rsid w:val="00B131E8"/>
    <w:rsid w:val="00B1366B"/>
    <w:rsid w:val="00B13712"/>
    <w:rsid w:val="00B138C5"/>
    <w:rsid w:val="00B139B9"/>
    <w:rsid w:val="00B139DE"/>
    <w:rsid w:val="00B144BC"/>
    <w:rsid w:val="00B1468F"/>
    <w:rsid w:val="00B148E1"/>
    <w:rsid w:val="00B148EC"/>
    <w:rsid w:val="00B14913"/>
    <w:rsid w:val="00B14BF9"/>
    <w:rsid w:val="00B14F17"/>
    <w:rsid w:val="00B14F22"/>
    <w:rsid w:val="00B15655"/>
    <w:rsid w:val="00B156F1"/>
    <w:rsid w:val="00B15A6D"/>
    <w:rsid w:val="00B15C0C"/>
    <w:rsid w:val="00B15E83"/>
    <w:rsid w:val="00B15EF6"/>
    <w:rsid w:val="00B16232"/>
    <w:rsid w:val="00B16422"/>
    <w:rsid w:val="00B16612"/>
    <w:rsid w:val="00B166DA"/>
    <w:rsid w:val="00B1679E"/>
    <w:rsid w:val="00B16822"/>
    <w:rsid w:val="00B16ABA"/>
    <w:rsid w:val="00B16F09"/>
    <w:rsid w:val="00B16FA0"/>
    <w:rsid w:val="00B16FB9"/>
    <w:rsid w:val="00B16FD1"/>
    <w:rsid w:val="00B17061"/>
    <w:rsid w:val="00B17495"/>
    <w:rsid w:val="00B174B3"/>
    <w:rsid w:val="00B17555"/>
    <w:rsid w:val="00B17B71"/>
    <w:rsid w:val="00B17B9D"/>
    <w:rsid w:val="00B17ED9"/>
    <w:rsid w:val="00B201EF"/>
    <w:rsid w:val="00B20262"/>
    <w:rsid w:val="00B2029D"/>
    <w:rsid w:val="00B20337"/>
    <w:rsid w:val="00B203C6"/>
    <w:rsid w:val="00B20443"/>
    <w:rsid w:val="00B205BF"/>
    <w:rsid w:val="00B205EE"/>
    <w:rsid w:val="00B209E8"/>
    <w:rsid w:val="00B20B69"/>
    <w:rsid w:val="00B21244"/>
    <w:rsid w:val="00B212C3"/>
    <w:rsid w:val="00B21366"/>
    <w:rsid w:val="00B214D5"/>
    <w:rsid w:val="00B21826"/>
    <w:rsid w:val="00B219D1"/>
    <w:rsid w:val="00B21A03"/>
    <w:rsid w:val="00B21AA8"/>
    <w:rsid w:val="00B21B91"/>
    <w:rsid w:val="00B21BA1"/>
    <w:rsid w:val="00B21BF1"/>
    <w:rsid w:val="00B21E35"/>
    <w:rsid w:val="00B22017"/>
    <w:rsid w:val="00B2208C"/>
    <w:rsid w:val="00B22364"/>
    <w:rsid w:val="00B22374"/>
    <w:rsid w:val="00B223EE"/>
    <w:rsid w:val="00B227B6"/>
    <w:rsid w:val="00B22806"/>
    <w:rsid w:val="00B22857"/>
    <w:rsid w:val="00B228B5"/>
    <w:rsid w:val="00B229D9"/>
    <w:rsid w:val="00B22A0B"/>
    <w:rsid w:val="00B22DEA"/>
    <w:rsid w:val="00B22E8D"/>
    <w:rsid w:val="00B22F09"/>
    <w:rsid w:val="00B231BC"/>
    <w:rsid w:val="00B2355E"/>
    <w:rsid w:val="00B237D2"/>
    <w:rsid w:val="00B23823"/>
    <w:rsid w:val="00B23F8F"/>
    <w:rsid w:val="00B23F95"/>
    <w:rsid w:val="00B240B7"/>
    <w:rsid w:val="00B241D9"/>
    <w:rsid w:val="00B24318"/>
    <w:rsid w:val="00B2459D"/>
    <w:rsid w:val="00B245AD"/>
    <w:rsid w:val="00B247C5"/>
    <w:rsid w:val="00B24BFE"/>
    <w:rsid w:val="00B25267"/>
    <w:rsid w:val="00B252B0"/>
    <w:rsid w:val="00B252CA"/>
    <w:rsid w:val="00B25846"/>
    <w:rsid w:val="00B25BD0"/>
    <w:rsid w:val="00B25C96"/>
    <w:rsid w:val="00B25D44"/>
    <w:rsid w:val="00B25DBE"/>
    <w:rsid w:val="00B26007"/>
    <w:rsid w:val="00B2602C"/>
    <w:rsid w:val="00B2606D"/>
    <w:rsid w:val="00B26076"/>
    <w:rsid w:val="00B262CB"/>
    <w:rsid w:val="00B263EE"/>
    <w:rsid w:val="00B264BC"/>
    <w:rsid w:val="00B264CD"/>
    <w:rsid w:val="00B2667C"/>
    <w:rsid w:val="00B2675F"/>
    <w:rsid w:val="00B267B7"/>
    <w:rsid w:val="00B2696B"/>
    <w:rsid w:val="00B26A29"/>
    <w:rsid w:val="00B26D12"/>
    <w:rsid w:val="00B27249"/>
    <w:rsid w:val="00B272DE"/>
    <w:rsid w:val="00B27384"/>
    <w:rsid w:val="00B273E3"/>
    <w:rsid w:val="00B27406"/>
    <w:rsid w:val="00B27511"/>
    <w:rsid w:val="00B27765"/>
    <w:rsid w:val="00B279F3"/>
    <w:rsid w:val="00B27A0A"/>
    <w:rsid w:val="00B27B10"/>
    <w:rsid w:val="00B27F7B"/>
    <w:rsid w:val="00B30273"/>
    <w:rsid w:val="00B306B3"/>
    <w:rsid w:val="00B30A1D"/>
    <w:rsid w:val="00B30EB0"/>
    <w:rsid w:val="00B31785"/>
    <w:rsid w:val="00B31874"/>
    <w:rsid w:val="00B31EB1"/>
    <w:rsid w:val="00B31F98"/>
    <w:rsid w:val="00B320F6"/>
    <w:rsid w:val="00B32379"/>
    <w:rsid w:val="00B32751"/>
    <w:rsid w:val="00B32953"/>
    <w:rsid w:val="00B32A92"/>
    <w:rsid w:val="00B32D9F"/>
    <w:rsid w:val="00B32F9A"/>
    <w:rsid w:val="00B33119"/>
    <w:rsid w:val="00B33261"/>
    <w:rsid w:val="00B33555"/>
    <w:rsid w:val="00B3356B"/>
    <w:rsid w:val="00B33633"/>
    <w:rsid w:val="00B33705"/>
    <w:rsid w:val="00B3380A"/>
    <w:rsid w:val="00B33C95"/>
    <w:rsid w:val="00B33D5B"/>
    <w:rsid w:val="00B3406C"/>
    <w:rsid w:val="00B34610"/>
    <w:rsid w:val="00B348BC"/>
    <w:rsid w:val="00B34E25"/>
    <w:rsid w:val="00B34E9C"/>
    <w:rsid w:val="00B34EFF"/>
    <w:rsid w:val="00B35025"/>
    <w:rsid w:val="00B353E1"/>
    <w:rsid w:val="00B35663"/>
    <w:rsid w:val="00B356B2"/>
    <w:rsid w:val="00B35C4E"/>
    <w:rsid w:val="00B35DB4"/>
    <w:rsid w:val="00B35EEC"/>
    <w:rsid w:val="00B35F31"/>
    <w:rsid w:val="00B36080"/>
    <w:rsid w:val="00B36280"/>
    <w:rsid w:val="00B3654C"/>
    <w:rsid w:val="00B3669B"/>
    <w:rsid w:val="00B368EA"/>
    <w:rsid w:val="00B36CCB"/>
    <w:rsid w:val="00B371B1"/>
    <w:rsid w:val="00B37413"/>
    <w:rsid w:val="00B3768A"/>
    <w:rsid w:val="00B377C8"/>
    <w:rsid w:val="00B377D6"/>
    <w:rsid w:val="00B37894"/>
    <w:rsid w:val="00B378D6"/>
    <w:rsid w:val="00B379CF"/>
    <w:rsid w:val="00B37A7B"/>
    <w:rsid w:val="00B37CC3"/>
    <w:rsid w:val="00B37D1F"/>
    <w:rsid w:val="00B37E81"/>
    <w:rsid w:val="00B37F90"/>
    <w:rsid w:val="00B40393"/>
    <w:rsid w:val="00B403E6"/>
    <w:rsid w:val="00B4075E"/>
    <w:rsid w:val="00B40B7B"/>
    <w:rsid w:val="00B40D0F"/>
    <w:rsid w:val="00B40E26"/>
    <w:rsid w:val="00B40FC8"/>
    <w:rsid w:val="00B41147"/>
    <w:rsid w:val="00B4124D"/>
    <w:rsid w:val="00B412A8"/>
    <w:rsid w:val="00B41398"/>
    <w:rsid w:val="00B413B6"/>
    <w:rsid w:val="00B414BA"/>
    <w:rsid w:val="00B41539"/>
    <w:rsid w:val="00B415D2"/>
    <w:rsid w:val="00B416D0"/>
    <w:rsid w:val="00B41789"/>
    <w:rsid w:val="00B41A90"/>
    <w:rsid w:val="00B41B8C"/>
    <w:rsid w:val="00B41BAE"/>
    <w:rsid w:val="00B41C4F"/>
    <w:rsid w:val="00B41CD0"/>
    <w:rsid w:val="00B421D8"/>
    <w:rsid w:val="00B42267"/>
    <w:rsid w:val="00B42723"/>
    <w:rsid w:val="00B4281C"/>
    <w:rsid w:val="00B42881"/>
    <w:rsid w:val="00B42DA5"/>
    <w:rsid w:val="00B43036"/>
    <w:rsid w:val="00B431B4"/>
    <w:rsid w:val="00B4342E"/>
    <w:rsid w:val="00B43447"/>
    <w:rsid w:val="00B4353B"/>
    <w:rsid w:val="00B4359B"/>
    <w:rsid w:val="00B4363B"/>
    <w:rsid w:val="00B43A18"/>
    <w:rsid w:val="00B43DC2"/>
    <w:rsid w:val="00B440FE"/>
    <w:rsid w:val="00B44295"/>
    <w:rsid w:val="00B44323"/>
    <w:rsid w:val="00B44387"/>
    <w:rsid w:val="00B44543"/>
    <w:rsid w:val="00B44566"/>
    <w:rsid w:val="00B4480D"/>
    <w:rsid w:val="00B44B51"/>
    <w:rsid w:val="00B44CEE"/>
    <w:rsid w:val="00B45086"/>
    <w:rsid w:val="00B452DC"/>
    <w:rsid w:val="00B457A2"/>
    <w:rsid w:val="00B45A2A"/>
    <w:rsid w:val="00B45AE9"/>
    <w:rsid w:val="00B45B54"/>
    <w:rsid w:val="00B45BA0"/>
    <w:rsid w:val="00B45E2E"/>
    <w:rsid w:val="00B45E62"/>
    <w:rsid w:val="00B463A7"/>
    <w:rsid w:val="00B4644E"/>
    <w:rsid w:val="00B46456"/>
    <w:rsid w:val="00B4676E"/>
    <w:rsid w:val="00B46B12"/>
    <w:rsid w:val="00B46D3D"/>
    <w:rsid w:val="00B46FF4"/>
    <w:rsid w:val="00B47100"/>
    <w:rsid w:val="00B47194"/>
    <w:rsid w:val="00B471E0"/>
    <w:rsid w:val="00B47370"/>
    <w:rsid w:val="00B4738F"/>
    <w:rsid w:val="00B47421"/>
    <w:rsid w:val="00B474A0"/>
    <w:rsid w:val="00B474FD"/>
    <w:rsid w:val="00B47855"/>
    <w:rsid w:val="00B47A07"/>
    <w:rsid w:val="00B47C75"/>
    <w:rsid w:val="00B47D26"/>
    <w:rsid w:val="00B47D4A"/>
    <w:rsid w:val="00B47E25"/>
    <w:rsid w:val="00B50567"/>
    <w:rsid w:val="00B5064C"/>
    <w:rsid w:val="00B506E3"/>
    <w:rsid w:val="00B508F7"/>
    <w:rsid w:val="00B50B07"/>
    <w:rsid w:val="00B50D46"/>
    <w:rsid w:val="00B51007"/>
    <w:rsid w:val="00B51174"/>
    <w:rsid w:val="00B51359"/>
    <w:rsid w:val="00B51471"/>
    <w:rsid w:val="00B516A3"/>
    <w:rsid w:val="00B519B1"/>
    <w:rsid w:val="00B51BCA"/>
    <w:rsid w:val="00B51F42"/>
    <w:rsid w:val="00B51F46"/>
    <w:rsid w:val="00B51FE2"/>
    <w:rsid w:val="00B51FF8"/>
    <w:rsid w:val="00B5217C"/>
    <w:rsid w:val="00B523E5"/>
    <w:rsid w:val="00B524D0"/>
    <w:rsid w:val="00B52567"/>
    <w:rsid w:val="00B52904"/>
    <w:rsid w:val="00B5294A"/>
    <w:rsid w:val="00B5298F"/>
    <w:rsid w:val="00B529A3"/>
    <w:rsid w:val="00B52A1B"/>
    <w:rsid w:val="00B52B0F"/>
    <w:rsid w:val="00B52ECB"/>
    <w:rsid w:val="00B53307"/>
    <w:rsid w:val="00B53540"/>
    <w:rsid w:val="00B53A50"/>
    <w:rsid w:val="00B53A91"/>
    <w:rsid w:val="00B53B19"/>
    <w:rsid w:val="00B53D13"/>
    <w:rsid w:val="00B53FBF"/>
    <w:rsid w:val="00B541CF"/>
    <w:rsid w:val="00B542EF"/>
    <w:rsid w:val="00B546A9"/>
    <w:rsid w:val="00B547BF"/>
    <w:rsid w:val="00B54A37"/>
    <w:rsid w:val="00B54D11"/>
    <w:rsid w:val="00B54DA6"/>
    <w:rsid w:val="00B54E6F"/>
    <w:rsid w:val="00B550EF"/>
    <w:rsid w:val="00B55159"/>
    <w:rsid w:val="00B552E5"/>
    <w:rsid w:val="00B553B5"/>
    <w:rsid w:val="00B5578D"/>
    <w:rsid w:val="00B55817"/>
    <w:rsid w:val="00B55B73"/>
    <w:rsid w:val="00B55FBB"/>
    <w:rsid w:val="00B56020"/>
    <w:rsid w:val="00B56181"/>
    <w:rsid w:val="00B562A4"/>
    <w:rsid w:val="00B56AE4"/>
    <w:rsid w:val="00B56D2E"/>
    <w:rsid w:val="00B570E3"/>
    <w:rsid w:val="00B573BD"/>
    <w:rsid w:val="00B577DE"/>
    <w:rsid w:val="00B57850"/>
    <w:rsid w:val="00B57BD4"/>
    <w:rsid w:val="00B57CFB"/>
    <w:rsid w:val="00B57EFD"/>
    <w:rsid w:val="00B57F37"/>
    <w:rsid w:val="00B600BC"/>
    <w:rsid w:val="00B60221"/>
    <w:rsid w:val="00B60329"/>
    <w:rsid w:val="00B60332"/>
    <w:rsid w:val="00B60412"/>
    <w:rsid w:val="00B6048E"/>
    <w:rsid w:val="00B60612"/>
    <w:rsid w:val="00B6077F"/>
    <w:rsid w:val="00B6079A"/>
    <w:rsid w:val="00B607D0"/>
    <w:rsid w:val="00B60804"/>
    <w:rsid w:val="00B6082D"/>
    <w:rsid w:val="00B60AB2"/>
    <w:rsid w:val="00B60B75"/>
    <w:rsid w:val="00B60D7E"/>
    <w:rsid w:val="00B60E0F"/>
    <w:rsid w:val="00B61152"/>
    <w:rsid w:val="00B6166F"/>
    <w:rsid w:val="00B61703"/>
    <w:rsid w:val="00B61A0B"/>
    <w:rsid w:val="00B61CE7"/>
    <w:rsid w:val="00B61DFE"/>
    <w:rsid w:val="00B61E20"/>
    <w:rsid w:val="00B61E41"/>
    <w:rsid w:val="00B61F2B"/>
    <w:rsid w:val="00B61FBE"/>
    <w:rsid w:val="00B623DC"/>
    <w:rsid w:val="00B62570"/>
    <w:rsid w:val="00B6266C"/>
    <w:rsid w:val="00B62690"/>
    <w:rsid w:val="00B626E1"/>
    <w:rsid w:val="00B62760"/>
    <w:rsid w:val="00B6285D"/>
    <w:rsid w:val="00B62B33"/>
    <w:rsid w:val="00B62D6E"/>
    <w:rsid w:val="00B62F5B"/>
    <w:rsid w:val="00B63174"/>
    <w:rsid w:val="00B63325"/>
    <w:rsid w:val="00B635CC"/>
    <w:rsid w:val="00B63D50"/>
    <w:rsid w:val="00B63EC3"/>
    <w:rsid w:val="00B63EFF"/>
    <w:rsid w:val="00B641F9"/>
    <w:rsid w:val="00B6422A"/>
    <w:rsid w:val="00B643E7"/>
    <w:rsid w:val="00B64478"/>
    <w:rsid w:val="00B644E4"/>
    <w:rsid w:val="00B645B6"/>
    <w:rsid w:val="00B6460F"/>
    <w:rsid w:val="00B64818"/>
    <w:rsid w:val="00B64831"/>
    <w:rsid w:val="00B6493E"/>
    <w:rsid w:val="00B64B55"/>
    <w:rsid w:val="00B64F11"/>
    <w:rsid w:val="00B64F62"/>
    <w:rsid w:val="00B65234"/>
    <w:rsid w:val="00B6540E"/>
    <w:rsid w:val="00B65505"/>
    <w:rsid w:val="00B65A3D"/>
    <w:rsid w:val="00B65B31"/>
    <w:rsid w:val="00B65C73"/>
    <w:rsid w:val="00B65D83"/>
    <w:rsid w:val="00B65DD0"/>
    <w:rsid w:val="00B65EBD"/>
    <w:rsid w:val="00B65F1E"/>
    <w:rsid w:val="00B660B7"/>
    <w:rsid w:val="00B660F6"/>
    <w:rsid w:val="00B6659D"/>
    <w:rsid w:val="00B666CD"/>
    <w:rsid w:val="00B66BA6"/>
    <w:rsid w:val="00B66C6F"/>
    <w:rsid w:val="00B66ECE"/>
    <w:rsid w:val="00B66FD0"/>
    <w:rsid w:val="00B67307"/>
    <w:rsid w:val="00B67630"/>
    <w:rsid w:val="00B676AE"/>
    <w:rsid w:val="00B677EE"/>
    <w:rsid w:val="00B67C76"/>
    <w:rsid w:val="00B67F51"/>
    <w:rsid w:val="00B7004E"/>
    <w:rsid w:val="00B7030B"/>
    <w:rsid w:val="00B70545"/>
    <w:rsid w:val="00B70582"/>
    <w:rsid w:val="00B70627"/>
    <w:rsid w:val="00B7076E"/>
    <w:rsid w:val="00B70936"/>
    <w:rsid w:val="00B70BBF"/>
    <w:rsid w:val="00B70D13"/>
    <w:rsid w:val="00B70D1A"/>
    <w:rsid w:val="00B71237"/>
    <w:rsid w:val="00B712FD"/>
    <w:rsid w:val="00B713C3"/>
    <w:rsid w:val="00B71669"/>
    <w:rsid w:val="00B71B0B"/>
    <w:rsid w:val="00B71D7A"/>
    <w:rsid w:val="00B71FBA"/>
    <w:rsid w:val="00B7223B"/>
    <w:rsid w:val="00B72532"/>
    <w:rsid w:val="00B726C0"/>
    <w:rsid w:val="00B72765"/>
    <w:rsid w:val="00B7296C"/>
    <w:rsid w:val="00B72B5B"/>
    <w:rsid w:val="00B72C90"/>
    <w:rsid w:val="00B72F1B"/>
    <w:rsid w:val="00B72F2F"/>
    <w:rsid w:val="00B72F72"/>
    <w:rsid w:val="00B72FE8"/>
    <w:rsid w:val="00B7337A"/>
    <w:rsid w:val="00B7352B"/>
    <w:rsid w:val="00B735E2"/>
    <w:rsid w:val="00B73709"/>
    <w:rsid w:val="00B73D40"/>
    <w:rsid w:val="00B74145"/>
    <w:rsid w:val="00B74297"/>
    <w:rsid w:val="00B74418"/>
    <w:rsid w:val="00B74453"/>
    <w:rsid w:val="00B74472"/>
    <w:rsid w:val="00B7464E"/>
    <w:rsid w:val="00B74C57"/>
    <w:rsid w:val="00B74CBE"/>
    <w:rsid w:val="00B74ECF"/>
    <w:rsid w:val="00B75211"/>
    <w:rsid w:val="00B7523A"/>
    <w:rsid w:val="00B752C9"/>
    <w:rsid w:val="00B75404"/>
    <w:rsid w:val="00B75D0E"/>
    <w:rsid w:val="00B75E78"/>
    <w:rsid w:val="00B75F7F"/>
    <w:rsid w:val="00B7624E"/>
    <w:rsid w:val="00B763C3"/>
    <w:rsid w:val="00B76492"/>
    <w:rsid w:val="00B76998"/>
    <w:rsid w:val="00B769AB"/>
    <w:rsid w:val="00B769DE"/>
    <w:rsid w:val="00B76B3C"/>
    <w:rsid w:val="00B76C15"/>
    <w:rsid w:val="00B76C38"/>
    <w:rsid w:val="00B76CDC"/>
    <w:rsid w:val="00B76D0E"/>
    <w:rsid w:val="00B77304"/>
    <w:rsid w:val="00B7774E"/>
    <w:rsid w:val="00B77BED"/>
    <w:rsid w:val="00B77CAE"/>
    <w:rsid w:val="00B77FAE"/>
    <w:rsid w:val="00B800C4"/>
    <w:rsid w:val="00B802B5"/>
    <w:rsid w:val="00B803E4"/>
    <w:rsid w:val="00B803F4"/>
    <w:rsid w:val="00B804AA"/>
    <w:rsid w:val="00B807E0"/>
    <w:rsid w:val="00B808E3"/>
    <w:rsid w:val="00B80B87"/>
    <w:rsid w:val="00B80C3D"/>
    <w:rsid w:val="00B80CA2"/>
    <w:rsid w:val="00B80DB3"/>
    <w:rsid w:val="00B80EC3"/>
    <w:rsid w:val="00B80F14"/>
    <w:rsid w:val="00B8115E"/>
    <w:rsid w:val="00B816BC"/>
    <w:rsid w:val="00B816D4"/>
    <w:rsid w:val="00B8190B"/>
    <w:rsid w:val="00B81ADC"/>
    <w:rsid w:val="00B81C34"/>
    <w:rsid w:val="00B81C99"/>
    <w:rsid w:val="00B81CB1"/>
    <w:rsid w:val="00B820E2"/>
    <w:rsid w:val="00B8217B"/>
    <w:rsid w:val="00B8234A"/>
    <w:rsid w:val="00B8242F"/>
    <w:rsid w:val="00B826DB"/>
    <w:rsid w:val="00B827BA"/>
    <w:rsid w:val="00B82845"/>
    <w:rsid w:val="00B828D3"/>
    <w:rsid w:val="00B82E98"/>
    <w:rsid w:val="00B83116"/>
    <w:rsid w:val="00B83253"/>
    <w:rsid w:val="00B833D0"/>
    <w:rsid w:val="00B8343D"/>
    <w:rsid w:val="00B83543"/>
    <w:rsid w:val="00B838BC"/>
    <w:rsid w:val="00B838F5"/>
    <w:rsid w:val="00B83A67"/>
    <w:rsid w:val="00B83D52"/>
    <w:rsid w:val="00B83DCA"/>
    <w:rsid w:val="00B83E74"/>
    <w:rsid w:val="00B84239"/>
    <w:rsid w:val="00B842A7"/>
    <w:rsid w:val="00B842AA"/>
    <w:rsid w:val="00B842B9"/>
    <w:rsid w:val="00B842D4"/>
    <w:rsid w:val="00B844B3"/>
    <w:rsid w:val="00B84A2B"/>
    <w:rsid w:val="00B8502F"/>
    <w:rsid w:val="00B85045"/>
    <w:rsid w:val="00B852BD"/>
    <w:rsid w:val="00B85391"/>
    <w:rsid w:val="00B85431"/>
    <w:rsid w:val="00B85770"/>
    <w:rsid w:val="00B8587C"/>
    <w:rsid w:val="00B85A71"/>
    <w:rsid w:val="00B85B21"/>
    <w:rsid w:val="00B85B6D"/>
    <w:rsid w:val="00B85F50"/>
    <w:rsid w:val="00B85F72"/>
    <w:rsid w:val="00B85FBA"/>
    <w:rsid w:val="00B862D9"/>
    <w:rsid w:val="00B863E5"/>
    <w:rsid w:val="00B865FF"/>
    <w:rsid w:val="00B86E1C"/>
    <w:rsid w:val="00B87130"/>
    <w:rsid w:val="00B8723D"/>
    <w:rsid w:val="00B87432"/>
    <w:rsid w:val="00B875E9"/>
    <w:rsid w:val="00B878A5"/>
    <w:rsid w:val="00B878CA"/>
    <w:rsid w:val="00B87AA8"/>
    <w:rsid w:val="00B90173"/>
    <w:rsid w:val="00B903CB"/>
    <w:rsid w:val="00B90D81"/>
    <w:rsid w:val="00B90DC0"/>
    <w:rsid w:val="00B91418"/>
    <w:rsid w:val="00B91445"/>
    <w:rsid w:val="00B917C5"/>
    <w:rsid w:val="00B91941"/>
    <w:rsid w:val="00B9194A"/>
    <w:rsid w:val="00B91AAB"/>
    <w:rsid w:val="00B91E16"/>
    <w:rsid w:val="00B91E2C"/>
    <w:rsid w:val="00B91E9C"/>
    <w:rsid w:val="00B91F36"/>
    <w:rsid w:val="00B92231"/>
    <w:rsid w:val="00B9247D"/>
    <w:rsid w:val="00B92663"/>
    <w:rsid w:val="00B92A80"/>
    <w:rsid w:val="00B92BD7"/>
    <w:rsid w:val="00B92FC7"/>
    <w:rsid w:val="00B93170"/>
    <w:rsid w:val="00B93334"/>
    <w:rsid w:val="00B93627"/>
    <w:rsid w:val="00B9399A"/>
    <w:rsid w:val="00B93BB1"/>
    <w:rsid w:val="00B93DD8"/>
    <w:rsid w:val="00B9414C"/>
    <w:rsid w:val="00B943F6"/>
    <w:rsid w:val="00B94522"/>
    <w:rsid w:val="00B9462E"/>
    <w:rsid w:val="00B94734"/>
    <w:rsid w:val="00B94998"/>
    <w:rsid w:val="00B95098"/>
    <w:rsid w:val="00B950C6"/>
    <w:rsid w:val="00B95516"/>
    <w:rsid w:val="00B95689"/>
    <w:rsid w:val="00B95928"/>
    <w:rsid w:val="00B95C17"/>
    <w:rsid w:val="00B95C4C"/>
    <w:rsid w:val="00B960D7"/>
    <w:rsid w:val="00B961DF"/>
    <w:rsid w:val="00B96317"/>
    <w:rsid w:val="00B96394"/>
    <w:rsid w:val="00B9643B"/>
    <w:rsid w:val="00B96484"/>
    <w:rsid w:val="00B964F1"/>
    <w:rsid w:val="00B965C6"/>
    <w:rsid w:val="00B96624"/>
    <w:rsid w:val="00B96D07"/>
    <w:rsid w:val="00B96EDD"/>
    <w:rsid w:val="00B97753"/>
    <w:rsid w:val="00B97865"/>
    <w:rsid w:val="00B97D89"/>
    <w:rsid w:val="00B97F21"/>
    <w:rsid w:val="00B97F39"/>
    <w:rsid w:val="00B97FA9"/>
    <w:rsid w:val="00BA006C"/>
    <w:rsid w:val="00BA009C"/>
    <w:rsid w:val="00BA020F"/>
    <w:rsid w:val="00BA0227"/>
    <w:rsid w:val="00BA061C"/>
    <w:rsid w:val="00BA079B"/>
    <w:rsid w:val="00BA0933"/>
    <w:rsid w:val="00BA0AC9"/>
    <w:rsid w:val="00BA0ED0"/>
    <w:rsid w:val="00BA10C2"/>
    <w:rsid w:val="00BA12E3"/>
    <w:rsid w:val="00BA1532"/>
    <w:rsid w:val="00BA15EB"/>
    <w:rsid w:val="00BA1708"/>
    <w:rsid w:val="00BA1894"/>
    <w:rsid w:val="00BA1C58"/>
    <w:rsid w:val="00BA1CA7"/>
    <w:rsid w:val="00BA1ED0"/>
    <w:rsid w:val="00BA2542"/>
    <w:rsid w:val="00BA277B"/>
    <w:rsid w:val="00BA2853"/>
    <w:rsid w:val="00BA3029"/>
    <w:rsid w:val="00BA313D"/>
    <w:rsid w:val="00BA3262"/>
    <w:rsid w:val="00BA33B5"/>
    <w:rsid w:val="00BA33D8"/>
    <w:rsid w:val="00BA353D"/>
    <w:rsid w:val="00BA378B"/>
    <w:rsid w:val="00BA3C0F"/>
    <w:rsid w:val="00BA3CAF"/>
    <w:rsid w:val="00BA3CBA"/>
    <w:rsid w:val="00BA3D4D"/>
    <w:rsid w:val="00BA3E81"/>
    <w:rsid w:val="00BA3F1B"/>
    <w:rsid w:val="00BA429E"/>
    <w:rsid w:val="00BA44BC"/>
    <w:rsid w:val="00BA4660"/>
    <w:rsid w:val="00BA4A41"/>
    <w:rsid w:val="00BA4A7C"/>
    <w:rsid w:val="00BA4C73"/>
    <w:rsid w:val="00BA4CB7"/>
    <w:rsid w:val="00BA5697"/>
    <w:rsid w:val="00BA5960"/>
    <w:rsid w:val="00BA5A66"/>
    <w:rsid w:val="00BA5A68"/>
    <w:rsid w:val="00BA5BEA"/>
    <w:rsid w:val="00BA5CD4"/>
    <w:rsid w:val="00BA5E44"/>
    <w:rsid w:val="00BA5F23"/>
    <w:rsid w:val="00BA5FA0"/>
    <w:rsid w:val="00BA6109"/>
    <w:rsid w:val="00BA6345"/>
    <w:rsid w:val="00BA6426"/>
    <w:rsid w:val="00BA6607"/>
    <w:rsid w:val="00BA6660"/>
    <w:rsid w:val="00BA66DB"/>
    <w:rsid w:val="00BA6B75"/>
    <w:rsid w:val="00BA6C56"/>
    <w:rsid w:val="00BA6DB4"/>
    <w:rsid w:val="00BA71F0"/>
    <w:rsid w:val="00BA7248"/>
    <w:rsid w:val="00BA7322"/>
    <w:rsid w:val="00BA77EE"/>
    <w:rsid w:val="00BA7862"/>
    <w:rsid w:val="00BA7F70"/>
    <w:rsid w:val="00BA7FDF"/>
    <w:rsid w:val="00BB0673"/>
    <w:rsid w:val="00BB12CD"/>
    <w:rsid w:val="00BB12D7"/>
    <w:rsid w:val="00BB12E6"/>
    <w:rsid w:val="00BB1492"/>
    <w:rsid w:val="00BB16D4"/>
    <w:rsid w:val="00BB1725"/>
    <w:rsid w:val="00BB173E"/>
    <w:rsid w:val="00BB17E0"/>
    <w:rsid w:val="00BB1C5D"/>
    <w:rsid w:val="00BB1E98"/>
    <w:rsid w:val="00BB2687"/>
    <w:rsid w:val="00BB270C"/>
    <w:rsid w:val="00BB289D"/>
    <w:rsid w:val="00BB28DB"/>
    <w:rsid w:val="00BB28DD"/>
    <w:rsid w:val="00BB2A4A"/>
    <w:rsid w:val="00BB2D14"/>
    <w:rsid w:val="00BB2D1F"/>
    <w:rsid w:val="00BB30BB"/>
    <w:rsid w:val="00BB30E0"/>
    <w:rsid w:val="00BB3158"/>
    <w:rsid w:val="00BB3270"/>
    <w:rsid w:val="00BB3829"/>
    <w:rsid w:val="00BB399D"/>
    <w:rsid w:val="00BB3BCB"/>
    <w:rsid w:val="00BB3BFD"/>
    <w:rsid w:val="00BB3D72"/>
    <w:rsid w:val="00BB3E0F"/>
    <w:rsid w:val="00BB3E9A"/>
    <w:rsid w:val="00BB4007"/>
    <w:rsid w:val="00BB47CD"/>
    <w:rsid w:val="00BB48F3"/>
    <w:rsid w:val="00BB4993"/>
    <w:rsid w:val="00BB4B55"/>
    <w:rsid w:val="00BB4EDA"/>
    <w:rsid w:val="00BB4F13"/>
    <w:rsid w:val="00BB5171"/>
    <w:rsid w:val="00BB5B0F"/>
    <w:rsid w:val="00BB5EF7"/>
    <w:rsid w:val="00BB6370"/>
    <w:rsid w:val="00BB65CD"/>
    <w:rsid w:val="00BB6717"/>
    <w:rsid w:val="00BB69E2"/>
    <w:rsid w:val="00BB6A16"/>
    <w:rsid w:val="00BB6B2F"/>
    <w:rsid w:val="00BB6BFC"/>
    <w:rsid w:val="00BB6E30"/>
    <w:rsid w:val="00BB6E73"/>
    <w:rsid w:val="00BB7038"/>
    <w:rsid w:val="00BB70D4"/>
    <w:rsid w:val="00BB74A9"/>
    <w:rsid w:val="00BB75E4"/>
    <w:rsid w:val="00BB791A"/>
    <w:rsid w:val="00BB796A"/>
    <w:rsid w:val="00BB7CBA"/>
    <w:rsid w:val="00BC02EE"/>
    <w:rsid w:val="00BC0349"/>
    <w:rsid w:val="00BC0493"/>
    <w:rsid w:val="00BC04F2"/>
    <w:rsid w:val="00BC0678"/>
    <w:rsid w:val="00BC0809"/>
    <w:rsid w:val="00BC0B80"/>
    <w:rsid w:val="00BC0D1B"/>
    <w:rsid w:val="00BC0E71"/>
    <w:rsid w:val="00BC0F19"/>
    <w:rsid w:val="00BC1096"/>
    <w:rsid w:val="00BC10E1"/>
    <w:rsid w:val="00BC11AF"/>
    <w:rsid w:val="00BC14C4"/>
    <w:rsid w:val="00BC193B"/>
    <w:rsid w:val="00BC1CF3"/>
    <w:rsid w:val="00BC1EC3"/>
    <w:rsid w:val="00BC20F7"/>
    <w:rsid w:val="00BC21E2"/>
    <w:rsid w:val="00BC2241"/>
    <w:rsid w:val="00BC2F7A"/>
    <w:rsid w:val="00BC3344"/>
    <w:rsid w:val="00BC34F7"/>
    <w:rsid w:val="00BC3622"/>
    <w:rsid w:val="00BC3782"/>
    <w:rsid w:val="00BC3B29"/>
    <w:rsid w:val="00BC3C0B"/>
    <w:rsid w:val="00BC3E0C"/>
    <w:rsid w:val="00BC3F53"/>
    <w:rsid w:val="00BC408C"/>
    <w:rsid w:val="00BC40B5"/>
    <w:rsid w:val="00BC4148"/>
    <w:rsid w:val="00BC4307"/>
    <w:rsid w:val="00BC43C5"/>
    <w:rsid w:val="00BC44DB"/>
    <w:rsid w:val="00BC493E"/>
    <w:rsid w:val="00BC4959"/>
    <w:rsid w:val="00BC4A3C"/>
    <w:rsid w:val="00BC4D6F"/>
    <w:rsid w:val="00BC4EAD"/>
    <w:rsid w:val="00BC52A2"/>
    <w:rsid w:val="00BC52CE"/>
    <w:rsid w:val="00BC5300"/>
    <w:rsid w:val="00BC5539"/>
    <w:rsid w:val="00BC58C6"/>
    <w:rsid w:val="00BC58FD"/>
    <w:rsid w:val="00BC5E45"/>
    <w:rsid w:val="00BC5F1F"/>
    <w:rsid w:val="00BC611F"/>
    <w:rsid w:val="00BC618C"/>
    <w:rsid w:val="00BC6241"/>
    <w:rsid w:val="00BC62D1"/>
    <w:rsid w:val="00BC62EA"/>
    <w:rsid w:val="00BC6482"/>
    <w:rsid w:val="00BC67DE"/>
    <w:rsid w:val="00BC6C19"/>
    <w:rsid w:val="00BC6FD3"/>
    <w:rsid w:val="00BC7247"/>
    <w:rsid w:val="00BC77C2"/>
    <w:rsid w:val="00BC78B3"/>
    <w:rsid w:val="00BC7DEB"/>
    <w:rsid w:val="00BC7EB2"/>
    <w:rsid w:val="00BD0198"/>
    <w:rsid w:val="00BD0490"/>
    <w:rsid w:val="00BD0555"/>
    <w:rsid w:val="00BD061A"/>
    <w:rsid w:val="00BD0624"/>
    <w:rsid w:val="00BD0629"/>
    <w:rsid w:val="00BD06DF"/>
    <w:rsid w:val="00BD0950"/>
    <w:rsid w:val="00BD0EE4"/>
    <w:rsid w:val="00BD0F16"/>
    <w:rsid w:val="00BD0FC4"/>
    <w:rsid w:val="00BD1141"/>
    <w:rsid w:val="00BD11CD"/>
    <w:rsid w:val="00BD11D1"/>
    <w:rsid w:val="00BD168B"/>
    <w:rsid w:val="00BD177B"/>
    <w:rsid w:val="00BD179F"/>
    <w:rsid w:val="00BD1AA2"/>
    <w:rsid w:val="00BD1C0F"/>
    <w:rsid w:val="00BD1CC3"/>
    <w:rsid w:val="00BD1E38"/>
    <w:rsid w:val="00BD1E77"/>
    <w:rsid w:val="00BD2320"/>
    <w:rsid w:val="00BD28B6"/>
    <w:rsid w:val="00BD2BB1"/>
    <w:rsid w:val="00BD2C49"/>
    <w:rsid w:val="00BD301D"/>
    <w:rsid w:val="00BD33B3"/>
    <w:rsid w:val="00BD33BB"/>
    <w:rsid w:val="00BD3457"/>
    <w:rsid w:val="00BD3661"/>
    <w:rsid w:val="00BD36AC"/>
    <w:rsid w:val="00BD3939"/>
    <w:rsid w:val="00BD3A61"/>
    <w:rsid w:val="00BD3F3E"/>
    <w:rsid w:val="00BD4197"/>
    <w:rsid w:val="00BD42E9"/>
    <w:rsid w:val="00BD435C"/>
    <w:rsid w:val="00BD459A"/>
    <w:rsid w:val="00BD46A3"/>
    <w:rsid w:val="00BD48E9"/>
    <w:rsid w:val="00BD49A7"/>
    <w:rsid w:val="00BD49B0"/>
    <w:rsid w:val="00BD4B2E"/>
    <w:rsid w:val="00BD4D86"/>
    <w:rsid w:val="00BD5096"/>
    <w:rsid w:val="00BD519A"/>
    <w:rsid w:val="00BD54E7"/>
    <w:rsid w:val="00BD57EF"/>
    <w:rsid w:val="00BD5DF4"/>
    <w:rsid w:val="00BD6212"/>
    <w:rsid w:val="00BD62DA"/>
    <w:rsid w:val="00BD62DF"/>
    <w:rsid w:val="00BD65A0"/>
    <w:rsid w:val="00BD670E"/>
    <w:rsid w:val="00BD6950"/>
    <w:rsid w:val="00BD6D68"/>
    <w:rsid w:val="00BD7310"/>
    <w:rsid w:val="00BD7582"/>
    <w:rsid w:val="00BD7614"/>
    <w:rsid w:val="00BD7974"/>
    <w:rsid w:val="00BD7988"/>
    <w:rsid w:val="00BD7CA2"/>
    <w:rsid w:val="00BD7CC0"/>
    <w:rsid w:val="00BD7D96"/>
    <w:rsid w:val="00BD7E99"/>
    <w:rsid w:val="00BD9947"/>
    <w:rsid w:val="00BDB9C7"/>
    <w:rsid w:val="00BE0164"/>
    <w:rsid w:val="00BE01C6"/>
    <w:rsid w:val="00BE02C5"/>
    <w:rsid w:val="00BE04C0"/>
    <w:rsid w:val="00BE0D35"/>
    <w:rsid w:val="00BE0D51"/>
    <w:rsid w:val="00BE0DC0"/>
    <w:rsid w:val="00BE0F98"/>
    <w:rsid w:val="00BE10B5"/>
    <w:rsid w:val="00BE1265"/>
    <w:rsid w:val="00BE1607"/>
    <w:rsid w:val="00BE1823"/>
    <w:rsid w:val="00BE1878"/>
    <w:rsid w:val="00BE1B9C"/>
    <w:rsid w:val="00BE20DF"/>
    <w:rsid w:val="00BE2179"/>
    <w:rsid w:val="00BE24FE"/>
    <w:rsid w:val="00BE2510"/>
    <w:rsid w:val="00BE2535"/>
    <w:rsid w:val="00BE25AB"/>
    <w:rsid w:val="00BE27AC"/>
    <w:rsid w:val="00BE2991"/>
    <w:rsid w:val="00BE29E8"/>
    <w:rsid w:val="00BE2CA9"/>
    <w:rsid w:val="00BE2D46"/>
    <w:rsid w:val="00BE2D9F"/>
    <w:rsid w:val="00BE3014"/>
    <w:rsid w:val="00BE324E"/>
    <w:rsid w:val="00BE3818"/>
    <w:rsid w:val="00BE38DF"/>
    <w:rsid w:val="00BE3B38"/>
    <w:rsid w:val="00BE3D1A"/>
    <w:rsid w:val="00BE3DE5"/>
    <w:rsid w:val="00BE3E76"/>
    <w:rsid w:val="00BE4208"/>
    <w:rsid w:val="00BE4233"/>
    <w:rsid w:val="00BE474C"/>
    <w:rsid w:val="00BE49E2"/>
    <w:rsid w:val="00BE50FB"/>
    <w:rsid w:val="00BE5227"/>
    <w:rsid w:val="00BE53A7"/>
    <w:rsid w:val="00BE5BFE"/>
    <w:rsid w:val="00BE5C94"/>
    <w:rsid w:val="00BE5E76"/>
    <w:rsid w:val="00BE5ECC"/>
    <w:rsid w:val="00BE5F40"/>
    <w:rsid w:val="00BE5F41"/>
    <w:rsid w:val="00BE6226"/>
    <w:rsid w:val="00BE6308"/>
    <w:rsid w:val="00BE6A96"/>
    <w:rsid w:val="00BE6EE4"/>
    <w:rsid w:val="00BE6F85"/>
    <w:rsid w:val="00BE72B9"/>
    <w:rsid w:val="00BE748E"/>
    <w:rsid w:val="00BE75DE"/>
    <w:rsid w:val="00BE7812"/>
    <w:rsid w:val="00BE7BBD"/>
    <w:rsid w:val="00BE7F0A"/>
    <w:rsid w:val="00BF01B3"/>
    <w:rsid w:val="00BF065E"/>
    <w:rsid w:val="00BF08ED"/>
    <w:rsid w:val="00BF095D"/>
    <w:rsid w:val="00BF0CF0"/>
    <w:rsid w:val="00BF0D2A"/>
    <w:rsid w:val="00BF0DC4"/>
    <w:rsid w:val="00BF0EC2"/>
    <w:rsid w:val="00BF0FA0"/>
    <w:rsid w:val="00BF11FA"/>
    <w:rsid w:val="00BF1282"/>
    <w:rsid w:val="00BF141B"/>
    <w:rsid w:val="00BF15EF"/>
    <w:rsid w:val="00BF1BD9"/>
    <w:rsid w:val="00BF1C26"/>
    <w:rsid w:val="00BF1EFF"/>
    <w:rsid w:val="00BF271B"/>
    <w:rsid w:val="00BF27DF"/>
    <w:rsid w:val="00BF295A"/>
    <w:rsid w:val="00BF2A9D"/>
    <w:rsid w:val="00BF2C20"/>
    <w:rsid w:val="00BF34B4"/>
    <w:rsid w:val="00BF3B2A"/>
    <w:rsid w:val="00BF3C6F"/>
    <w:rsid w:val="00BF3ED4"/>
    <w:rsid w:val="00BF3EED"/>
    <w:rsid w:val="00BF3F88"/>
    <w:rsid w:val="00BF406E"/>
    <w:rsid w:val="00BF41FE"/>
    <w:rsid w:val="00BF43E0"/>
    <w:rsid w:val="00BF4A28"/>
    <w:rsid w:val="00BF4C70"/>
    <w:rsid w:val="00BF4F20"/>
    <w:rsid w:val="00BF5002"/>
    <w:rsid w:val="00BF537C"/>
    <w:rsid w:val="00BF5499"/>
    <w:rsid w:val="00BF5563"/>
    <w:rsid w:val="00BF5772"/>
    <w:rsid w:val="00BF5864"/>
    <w:rsid w:val="00BF594B"/>
    <w:rsid w:val="00BF5958"/>
    <w:rsid w:val="00BF5A3C"/>
    <w:rsid w:val="00BF6003"/>
    <w:rsid w:val="00BF62A0"/>
    <w:rsid w:val="00BF62C5"/>
    <w:rsid w:val="00BF62C7"/>
    <w:rsid w:val="00BF660F"/>
    <w:rsid w:val="00BF6638"/>
    <w:rsid w:val="00BF68EF"/>
    <w:rsid w:val="00BF6C08"/>
    <w:rsid w:val="00BF6E5F"/>
    <w:rsid w:val="00BF6F20"/>
    <w:rsid w:val="00BF702F"/>
    <w:rsid w:val="00BF752F"/>
    <w:rsid w:val="00BF76AC"/>
    <w:rsid w:val="00BF78DE"/>
    <w:rsid w:val="00BF7C12"/>
    <w:rsid w:val="00C000AF"/>
    <w:rsid w:val="00C004C3"/>
    <w:rsid w:val="00C00898"/>
    <w:rsid w:val="00C011ED"/>
    <w:rsid w:val="00C0172C"/>
    <w:rsid w:val="00C017BD"/>
    <w:rsid w:val="00C01805"/>
    <w:rsid w:val="00C01845"/>
    <w:rsid w:val="00C0185C"/>
    <w:rsid w:val="00C026C8"/>
    <w:rsid w:val="00C02736"/>
    <w:rsid w:val="00C0276E"/>
    <w:rsid w:val="00C02987"/>
    <w:rsid w:val="00C02DF9"/>
    <w:rsid w:val="00C039FE"/>
    <w:rsid w:val="00C03A99"/>
    <w:rsid w:val="00C03B31"/>
    <w:rsid w:val="00C03BB7"/>
    <w:rsid w:val="00C03D67"/>
    <w:rsid w:val="00C03F1F"/>
    <w:rsid w:val="00C04254"/>
    <w:rsid w:val="00C043A6"/>
    <w:rsid w:val="00C04554"/>
    <w:rsid w:val="00C049C0"/>
    <w:rsid w:val="00C04B21"/>
    <w:rsid w:val="00C04BBA"/>
    <w:rsid w:val="00C04C14"/>
    <w:rsid w:val="00C04E01"/>
    <w:rsid w:val="00C04F48"/>
    <w:rsid w:val="00C04F56"/>
    <w:rsid w:val="00C05028"/>
    <w:rsid w:val="00C05173"/>
    <w:rsid w:val="00C05529"/>
    <w:rsid w:val="00C05792"/>
    <w:rsid w:val="00C05821"/>
    <w:rsid w:val="00C0584A"/>
    <w:rsid w:val="00C0607B"/>
    <w:rsid w:val="00C0614D"/>
    <w:rsid w:val="00C061BA"/>
    <w:rsid w:val="00C062C1"/>
    <w:rsid w:val="00C06488"/>
    <w:rsid w:val="00C064BE"/>
    <w:rsid w:val="00C06608"/>
    <w:rsid w:val="00C068D6"/>
    <w:rsid w:val="00C06A04"/>
    <w:rsid w:val="00C06A17"/>
    <w:rsid w:val="00C06A30"/>
    <w:rsid w:val="00C06A89"/>
    <w:rsid w:val="00C06B01"/>
    <w:rsid w:val="00C06CFA"/>
    <w:rsid w:val="00C06DDF"/>
    <w:rsid w:val="00C06E47"/>
    <w:rsid w:val="00C07537"/>
    <w:rsid w:val="00C075B6"/>
    <w:rsid w:val="00C0761E"/>
    <w:rsid w:val="00C07804"/>
    <w:rsid w:val="00C07BCA"/>
    <w:rsid w:val="00C07BF5"/>
    <w:rsid w:val="00C07D85"/>
    <w:rsid w:val="00C07E3C"/>
    <w:rsid w:val="00C07E9F"/>
    <w:rsid w:val="00C10355"/>
    <w:rsid w:val="00C10543"/>
    <w:rsid w:val="00C107BD"/>
    <w:rsid w:val="00C10AC3"/>
    <w:rsid w:val="00C10DBA"/>
    <w:rsid w:val="00C11026"/>
    <w:rsid w:val="00C11277"/>
    <w:rsid w:val="00C113DA"/>
    <w:rsid w:val="00C11499"/>
    <w:rsid w:val="00C1169D"/>
    <w:rsid w:val="00C1196B"/>
    <w:rsid w:val="00C11A87"/>
    <w:rsid w:val="00C11ADF"/>
    <w:rsid w:val="00C11BEC"/>
    <w:rsid w:val="00C11BF2"/>
    <w:rsid w:val="00C11F05"/>
    <w:rsid w:val="00C12132"/>
    <w:rsid w:val="00C12157"/>
    <w:rsid w:val="00C1221A"/>
    <w:rsid w:val="00C12364"/>
    <w:rsid w:val="00C123F1"/>
    <w:rsid w:val="00C125DE"/>
    <w:rsid w:val="00C129CC"/>
    <w:rsid w:val="00C12A65"/>
    <w:rsid w:val="00C12C30"/>
    <w:rsid w:val="00C12CDB"/>
    <w:rsid w:val="00C12D7A"/>
    <w:rsid w:val="00C13360"/>
    <w:rsid w:val="00C13387"/>
    <w:rsid w:val="00C13468"/>
    <w:rsid w:val="00C134B2"/>
    <w:rsid w:val="00C13668"/>
    <w:rsid w:val="00C13878"/>
    <w:rsid w:val="00C13981"/>
    <w:rsid w:val="00C13D28"/>
    <w:rsid w:val="00C13E1F"/>
    <w:rsid w:val="00C14161"/>
    <w:rsid w:val="00C14248"/>
    <w:rsid w:val="00C14326"/>
    <w:rsid w:val="00C14346"/>
    <w:rsid w:val="00C14512"/>
    <w:rsid w:val="00C145E3"/>
    <w:rsid w:val="00C1471A"/>
    <w:rsid w:val="00C14791"/>
    <w:rsid w:val="00C14B4B"/>
    <w:rsid w:val="00C14D83"/>
    <w:rsid w:val="00C14DDD"/>
    <w:rsid w:val="00C1510A"/>
    <w:rsid w:val="00C151D8"/>
    <w:rsid w:val="00C15209"/>
    <w:rsid w:val="00C1523E"/>
    <w:rsid w:val="00C154C7"/>
    <w:rsid w:val="00C1550A"/>
    <w:rsid w:val="00C15B22"/>
    <w:rsid w:val="00C16191"/>
    <w:rsid w:val="00C161CC"/>
    <w:rsid w:val="00C16817"/>
    <w:rsid w:val="00C16B01"/>
    <w:rsid w:val="00C16F67"/>
    <w:rsid w:val="00C17010"/>
    <w:rsid w:val="00C17234"/>
    <w:rsid w:val="00C1752A"/>
    <w:rsid w:val="00C17540"/>
    <w:rsid w:val="00C17711"/>
    <w:rsid w:val="00C17C57"/>
    <w:rsid w:val="00C17C95"/>
    <w:rsid w:val="00C17E15"/>
    <w:rsid w:val="00C17E1B"/>
    <w:rsid w:val="00C20321"/>
    <w:rsid w:val="00C204DD"/>
    <w:rsid w:val="00C204DF"/>
    <w:rsid w:val="00C20A77"/>
    <w:rsid w:val="00C20CCC"/>
    <w:rsid w:val="00C20D33"/>
    <w:rsid w:val="00C211D4"/>
    <w:rsid w:val="00C21576"/>
    <w:rsid w:val="00C215B4"/>
    <w:rsid w:val="00C21707"/>
    <w:rsid w:val="00C218E6"/>
    <w:rsid w:val="00C21A25"/>
    <w:rsid w:val="00C21E45"/>
    <w:rsid w:val="00C21FCC"/>
    <w:rsid w:val="00C21FD7"/>
    <w:rsid w:val="00C2245C"/>
    <w:rsid w:val="00C224D4"/>
    <w:rsid w:val="00C2263A"/>
    <w:rsid w:val="00C2264E"/>
    <w:rsid w:val="00C227B9"/>
    <w:rsid w:val="00C2290B"/>
    <w:rsid w:val="00C22A32"/>
    <w:rsid w:val="00C22AB7"/>
    <w:rsid w:val="00C22B1B"/>
    <w:rsid w:val="00C22B6A"/>
    <w:rsid w:val="00C22F1B"/>
    <w:rsid w:val="00C23193"/>
    <w:rsid w:val="00C2328D"/>
    <w:rsid w:val="00C236A2"/>
    <w:rsid w:val="00C23A88"/>
    <w:rsid w:val="00C23AFA"/>
    <w:rsid w:val="00C23DC7"/>
    <w:rsid w:val="00C23FEB"/>
    <w:rsid w:val="00C240EF"/>
    <w:rsid w:val="00C24289"/>
    <w:rsid w:val="00C242A0"/>
    <w:rsid w:val="00C24522"/>
    <w:rsid w:val="00C246EF"/>
    <w:rsid w:val="00C24B1A"/>
    <w:rsid w:val="00C24DCC"/>
    <w:rsid w:val="00C24F63"/>
    <w:rsid w:val="00C2504A"/>
    <w:rsid w:val="00C25229"/>
    <w:rsid w:val="00C253B8"/>
    <w:rsid w:val="00C2549D"/>
    <w:rsid w:val="00C254E3"/>
    <w:rsid w:val="00C254FA"/>
    <w:rsid w:val="00C2579B"/>
    <w:rsid w:val="00C25BF9"/>
    <w:rsid w:val="00C25C60"/>
    <w:rsid w:val="00C25E9F"/>
    <w:rsid w:val="00C25F82"/>
    <w:rsid w:val="00C25FD2"/>
    <w:rsid w:val="00C260FC"/>
    <w:rsid w:val="00C261C7"/>
    <w:rsid w:val="00C26240"/>
    <w:rsid w:val="00C2643F"/>
    <w:rsid w:val="00C264B8"/>
    <w:rsid w:val="00C26D02"/>
    <w:rsid w:val="00C2710C"/>
    <w:rsid w:val="00C271C0"/>
    <w:rsid w:val="00C27360"/>
    <w:rsid w:val="00C27448"/>
    <w:rsid w:val="00C276AB"/>
    <w:rsid w:val="00C278DD"/>
    <w:rsid w:val="00C27CDE"/>
    <w:rsid w:val="00C300C2"/>
    <w:rsid w:val="00C3015A"/>
    <w:rsid w:val="00C30248"/>
    <w:rsid w:val="00C30330"/>
    <w:rsid w:val="00C30432"/>
    <w:rsid w:val="00C30460"/>
    <w:rsid w:val="00C308B5"/>
    <w:rsid w:val="00C309E6"/>
    <w:rsid w:val="00C30C0A"/>
    <w:rsid w:val="00C30D0D"/>
    <w:rsid w:val="00C30D53"/>
    <w:rsid w:val="00C30D78"/>
    <w:rsid w:val="00C30F1E"/>
    <w:rsid w:val="00C3119B"/>
    <w:rsid w:val="00C315E9"/>
    <w:rsid w:val="00C31AAF"/>
    <w:rsid w:val="00C31CBB"/>
    <w:rsid w:val="00C31FCC"/>
    <w:rsid w:val="00C3211E"/>
    <w:rsid w:val="00C32430"/>
    <w:rsid w:val="00C32508"/>
    <w:rsid w:val="00C32834"/>
    <w:rsid w:val="00C32A6E"/>
    <w:rsid w:val="00C32D4C"/>
    <w:rsid w:val="00C32F07"/>
    <w:rsid w:val="00C332E9"/>
    <w:rsid w:val="00C334BA"/>
    <w:rsid w:val="00C3383E"/>
    <w:rsid w:val="00C338FF"/>
    <w:rsid w:val="00C33B9E"/>
    <w:rsid w:val="00C33E0F"/>
    <w:rsid w:val="00C33E13"/>
    <w:rsid w:val="00C33E1C"/>
    <w:rsid w:val="00C33E39"/>
    <w:rsid w:val="00C3426D"/>
    <w:rsid w:val="00C3486E"/>
    <w:rsid w:val="00C34928"/>
    <w:rsid w:val="00C34AD1"/>
    <w:rsid w:val="00C34E3B"/>
    <w:rsid w:val="00C35175"/>
    <w:rsid w:val="00C3534B"/>
    <w:rsid w:val="00C3545D"/>
    <w:rsid w:val="00C35586"/>
    <w:rsid w:val="00C3558A"/>
    <w:rsid w:val="00C355B5"/>
    <w:rsid w:val="00C35829"/>
    <w:rsid w:val="00C3583F"/>
    <w:rsid w:val="00C35876"/>
    <w:rsid w:val="00C35AAB"/>
    <w:rsid w:val="00C35D95"/>
    <w:rsid w:val="00C36003"/>
    <w:rsid w:val="00C360A0"/>
    <w:rsid w:val="00C3634C"/>
    <w:rsid w:val="00C3650C"/>
    <w:rsid w:val="00C36625"/>
    <w:rsid w:val="00C36629"/>
    <w:rsid w:val="00C36770"/>
    <w:rsid w:val="00C3681D"/>
    <w:rsid w:val="00C36C4C"/>
    <w:rsid w:val="00C36C84"/>
    <w:rsid w:val="00C36D0A"/>
    <w:rsid w:val="00C36FA3"/>
    <w:rsid w:val="00C36FAA"/>
    <w:rsid w:val="00C37169"/>
    <w:rsid w:val="00C3719A"/>
    <w:rsid w:val="00C375DD"/>
    <w:rsid w:val="00C37E0F"/>
    <w:rsid w:val="00C37E70"/>
    <w:rsid w:val="00C37FB1"/>
    <w:rsid w:val="00C400AB"/>
    <w:rsid w:val="00C40213"/>
    <w:rsid w:val="00C403C2"/>
    <w:rsid w:val="00C4058C"/>
    <w:rsid w:val="00C40A2B"/>
    <w:rsid w:val="00C40AAE"/>
    <w:rsid w:val="00C40C9D"/>
    <w:rsid w:val="00C40D04"/>
    <w:rsid w:val="00C40ED3"/>
    <w:rsid w:val="00C41124"/>
    <w:rsid w:val="00C41151"/>
    <w:rsid w:val="00C41337"/>
    <w:rsid w:val="00C41350"/>
    <w:rsid w:val="00C4146A"/>
    <w:rsid w:val="00C415BA"/>
    <w:rsid w:val="00C4180A"/>
    <w:rsid w:val="00C41947"/>
    <w:rsid w:val="00C4217A"/>
    <w:rsid w:val="00C421A4"/>
    <w:rsid w:val="00C42328"/>
    <w:rsid w:val="00C42469"/>
    <w:rsid w:val="00C4252D"/>
    <w:rsid w:val="00C4262C"/>
    <w:rsid w:val="00C426F9"/>
    <w:rsid w:val="00C4271F"/>
    <w:rsid w:val="00C42875"/>
    <w:rsid w:val="00C42A6F"/>
    <w:rsid w:val="00C42BA3"/>
    <w:rsid w:val="00C42EA1"/>
    <w:rsid w:val="00C4390D"/>
    <w:rsid w:val="00C43A57"/>
    <w:rsid w:val="00C43ABA"/>
    <w:rsid w:val="00C43C25"/>
    <w:rsid w:val="00C43E2E"/>
    <w:rsid w:val="00C440D4"/>
    <w:rsid w:val="00C440F5"/>
    <w:rsid w:val="00C44279"/>
    <w:rsid w:val="00C4454D"/>
    <w:rsid w:val="00C44712"/>
    <w:rsid w:val="00C447EE"/>
    <w:rsid w:val="00C44879"/>
    <w:rsid w:val="00C44AB4"/>
    <w:rsid w:val="00C44B6C"/>
    <w:rsid w:val="00C4501E"/>
    <w:rsid w:val="00C450A6"/>
    <w:rsid w:val="00C45222"/>
    <w:rsid w:val="00C453A2"/>
    <w:rsid w:val="00C454A9"/>
    <w:rsid w:val="00C4571D"/>
    <w:rsid w:val="00C45F9A"/>
    <w:rsid w:val="00C45F9D"/>
    <w:rsid w:val="00C46017"/>
    <w:rsid w:val="00C462F1"/>
    <w:rsid w:val="00C4630B"/>
    <w:rsid w:val="00C46398"/>
    <w:rsid w:val="00C463C5"/>
    <w:rsid w:val="00C4643D"/>
    <w:rsid w:val="00C466D6"/>
    <w:rsid w:val="00C469D6"/>
    <w:rsid w:val="00C46B35"/>
    <w:rsid w:val="00C47338"/>
    <w:rsid w:val="00C4733A"/>
    <w:rsid w:val="00C47391"/>
    <w:rsid w:val="00C47824"/>
    <w:rsid w:val="00C4792B"/>
    <w:rsid w:val="00C4792F"/>
    <w:rsid w:val="00C479CB"/>
    <w:rsid w:val="00C47ACE"/>
    <w:rsid w:val="00C47B2E"/>
    <w:rsid w:val="00C47E81"/>
    <w:rsid w:val="00C47F47"/>
    <w:rsid w:val="00C5003A"/>
    <w:rsid w:val="00C50356"/>
    <w:rsid w:val="00C5035E"/>
    <w:rsid w:val="00C50727"/>
    <w:rsid w:val="00C5086C"/>
    <w:rsid w:val="00C50B23"/>
    <w:rsid w:val="00C50BC7"/>
    <w:rsid w:val="00C50F0A"/>
    <w:rsid w:val="00C510D4"/>
    <w:rsid w:val="00C51216"/>
    <w:rsid w:val="00C512E8"/>
    <w:rsid w:val="00C51419"/>
    <w:rsid w:val="00C515BE"/>
    <w:rsid w:val="00C51649"/>
    <w:rsid w:val="00C516C7"/>
    <w:rsid w:val="00C5178F"/>
    <w:rsid w:val="00C517E0"/>
    <w:rsid w:val="00C51812"/>
    <w:rsid w:val="00C51BEA"/>
    <w:rsid w:val="00C51CE3"/>
    <w:rsid w:val="00C51D63"/>
    <w:rsid w:val="00C51F0F"/>
    <w:rsid w:val="00C5225C"/>
    <w:rsid w:val="00C526F2"/>
    <w:rsid w:val="00C528E4"/>
    <w:rsid w:val="00C529AB"/>
    <w:rsid w:val="00C52E1D"/>
    <w:rsid w:val="00C52FF9"/>
    <w:rsid w:val="00C53296"/>
    <w:rsid w:val="00C5347C"/>
    <w:rsid w:val="00C53498"/>
    <w:rsid w:val="00C534E6"/>
    <w:rsid w:val="00C53997"/>
    <w:rsid w:val="00C53BD0"/>
    <w:rsid w:val="00C53C27"/>
    <w:rsid w:val="00C53C81"/>
    <w:rsid w:val="00C54178"/>
    <w:rsid w:val="00C545F0"/>
    <w:rsid w:val="00C54603"/>
    <w:rsid w:val="00C549DE"/>
    <w:rsid w:val="00C54A12"/>
    <w:rsid w:val="00C553D2"/>
    <w:rsid w:val="00C5564B"/>
    <w:rsid w:val="00C55A28"/>
    <w:rsid w:val="00C55B57"/>
    <w:rsid w:val="00C55BF0"/>
    <w:rsid w:val="00C55BFA"/>
    <w:rsid w:val="00C55D83"/>
    <w:rsid w:val="00C55DB2"/>
    <w:rsid w:val="00C55E36"/>
    <w:rsid w:val="00C568A9"/>
    <w:rsid w:val="00C568F9"/>
    <w:rsid w:val="00C56CAE"/>
    <w:rsid w:val="00C56DB4"/>
    <w:rsid w:val="00C57135"/>
    <w:rsid w:val="00C57423"/>
    <w:rsid w:val="00C578BC"/>
    <w:rsid w:val="00C578E9"/>
    <w:rsid w:val="00C57AA9"/>
    <w:rsid w:val="00C57B1D"/>
    <w:rsid w:val="00C57B45"/>
    <w:rsid w:val="00C57CDF"/>
    <w:rsid w:val="00C60014"/>
    <w:rsid w:val="00C604F7"/>
    <w:rsid w:val="00C6057C"/>
    <w:rsid w:val="00C60682"/>
    <w:rsid w:val="00C60A25"/>
    <w:rsid w:val="00C60C3B"/>
    <w:rsid w:val="00C6100F"/>
    <w:rsid w:val="00C61113"/>
    <w:rsid w:val="00C61414"/>
    <w:rsid w:val="00C614EC"/>
    <w:rsid w:val="00C619DA"/>
    <w:rsid w:val="00C619EB"/>
    <w:rsid w:val="00C61BC2"/>
    <w:rsid w:val="00C61CC1"/>
    <w:rsid w:val="00C61DFC"/>
    <w:rsid w:val="00C61ED4"/>
    <w:rsid w:val="00C6202A"/>
    <w:rsid w:val="00C620BB"/>
    <w:rsid w:val="00C621BC"/>
    <w:rsid w:val="00C6269D"/>
    <w:rsid w:val="00C62BF2"/>
    <w:rsid w:val="00C62F27"/>
    <w:rsid w:val="00C63149"/>
    <w:rsid w:val="00C6314A"/>
    <w:rsid w:val="00C634CE"/>
    <w:rsid w:val="00C63500"/>
    <w:rsid w:val="00C6361A"/>
    <w:rsid w:val="00C63786"/>
    <w:rsid w:val="00C637EC"/>
    <w:rsid w:val="00C6397F"/>
    <w:rsid w:val="00C63CC6"/>
    <w:rsid w:val="00C641EC"/>
    <w:rsid w:val="00C644D6"/>
    <w:rsid w:val="00C645D5"/>
    <w:rsid w:val="00C6477B"/>
    <w:rsid w:val="00C64958"/>
    <w:rsid w:val="00C64BD3"/>
    <w:rsid w:val="00C64C30"/>
    <w:rsid w:val="00C64EDA"/>
    <w:rsid w:val="00C65002"/>
    <w:rsid w:val="00C65282"/>
    <w:rsid w:val="00C65724"/>
    <w:rsid w:val="00C657D4"/>
    <w:rsid w:val="00C657FC"/>
    <w:rsid w:val="00C65B4F"/>
    <w:rsid w:val="00C65CDD"/>
    <w:rsid w:val="00C65DE8"/>
    <w:rsid w:val="00C65E61"/>
    <w:rsid w:val="00C65EEF"/>
    <w:rsid w:val="00C662F5"/>
    <w:rsid w:val="00C664F7"/>
    <w:rsid w:val="00C66D1E"/>
    <w:rsid w:val="00C66F5B"/>
    <w:rsid w:val="00C66FDA"/>
    <w:rsid w:val="00C6710B"/>
    <w:rsid w:val="00C674D2"/>
    <w:rsid w:val="00C676AE"/>
    <w:rsid w:val="00C676D0"/>
    <w:rsid w:val="00C6774D"/>
    <w:rsid w:val="00C67924"/>
    <w:rsid w:val="00C67A0B"/>
    <w:rsid w:val="00C67DC1"/>
    <w:rsid w:val="00C67E1D"/>
    <w:rsid w:val="00C70087"/>
    <w:rsid w:val="00C707D5"/>
    <w:rsid w:val="00C70927"/>
    <w:rsid w:val="00C709EF"/>
    <w:rsid w:val="00C70D52"/>
    <w:rsid w:val="00C70DED"/>
    <w:rsid w:val="00C70E00"/>
    <w:rsid w:val="00C70E92"/>
    <w:rsid w:val="00C70F8C"/>
    <w:rsid w:val="00C712BA"/>
    <w:rsid w:val="00C71320"/>
    <w:rsid w:val="00C71470"/>
    <w:rsid w:val="00C71712"/>
    <w:rsid w:val="00C71C00"/>
    <w:rsid w:val="00C71C33"/>
    <w:rsid w:val="00C71DB8"/>
    <w:rsid w:val="00C71E13"/>
    <w:rsid w:val="00C7258F"/>
    <w:rsid w:val="00C725B5"/>
    <w:rsid w:val="00C7265C"/>
    <w:rsid w:val="00C7269B"/>
    <w:rsid w:val="00C7272A"/>
    <w:rsid w:val="00C72795"/>
    <w:rsid w:val="00C72B6C"/>
    <w:rsid w:val="00C72BFA"/>
    <w:rsid w:val="00C72D69"/>
    <w:rsid w:val="00C72F49"/>
    <w:rsid w:val="00C72F6D"/>
    <w:rsid w:val="00C73348"/>
    <w:rsid w:val="00C736C4"/>
    <w:rsid w:val="00C7397B"/>
    <w:rsid w:val="00C73C1F"/>
    <w:rsid w:val="00C73D70"/>
    <w:rsid w:val="00C73F68"/>
    <w:rsid w:val="00C73FF5"/>
    <w:rsid w:val="00C74117"/>
    <w:rsid w:val="00C742F8"/>
    <w:rsid w:val="00C743B7"/>
    <w:rsid w:val="00C74A91"/>
    <w:rsid w:val="00C74C3C"/>
    <w:rsid w:val="00C74C47"/>
    <w:rsid w:val="00C74F4B"/>
    <w:rsid w:val="00C750AB"/>
    <w:rsid w:val="00C75266"/>
    <w:rsid w:val="00C75305"/>
    <w:rsid w:val="00C75390"/>
    <w:rsid w:val="00C75500"/>
    <w:rsid w:val="00C75809"/>
    <w:rsid w:val="00C75C66"/>
    <w:rsid w:val="00C75CE0"/>
    <w:rsid w:val="00C75DAA"/>
    <w:rsid w:val="00C76153"/>
    <w:rsid w:val="00C76434"/>
    <w:rsid w:val="00C76449"/>
    <w:rsid w:val="00C7694C"/>
    <w:rsid w:val="00C76A58"/>
    <w:rsid w:val="00C76CBC"/>
    <w:rsid w:val="00C76CCB"/>
    <w:rsid w:val="00C76E45"/>
    <w:rsid w:val="00C76EE6"/>
    <w:rsid w:val="00C76F68"/>
    <w:rsid w:val="00C774F3"/>
    <w:rsid w:val="00C778BD"/>
    <w:rsid w:val="00C77924"/>
    <w:rsid w:val="00C77C00"/>
    <w:rsid w:val="00C77DF5"/>
    <w:rsid w:val="00C77EA8"/>
    <w:rsid w:val="00C802C4"/>
    <w:rsid w:val="00C805CB"/>
    <w:rsid w:val="00C80663"/>
    <w:rsid w:val="00C80B34"/>
    <w:rsid w:val="00C80C52"/>
    <w:rsid w:val="00C8101D"/>
    <w:rsid w:val="00C8107A"/>
    <w:rsid w:val="00C81103"/>
    <w:rsid w:val="00C81178"/>
    <w:rsid w:val="00C81208"/>
    <w:rsid w:val="00C81834"/>
    <w:rsid w:val="00C81870"/>
    <w:rsid w:val="00C81934"/>
    <w:rsid w:val="00C81975"/>
    <w:rsid w:val="00C819CB"/>
    <w:rsid w:val="00C81CA2"/>
    <w:rsid w:val="00C81D8F"/>
    <w:rsid w:val="00C8210C"/>
    <w:rsid w:val="00C82393"/>
    <w:rsid w:val="00C82A6E"/>
    <w:rsid w:val="00C82D28"/>
    <w:rsid w:val="00C82E69"/>
    <w:rsid w:val="00C831C6"/>
    <w:rsid w:val="00C83228"/>
    <w:rsid w:val="00C8343B"/>
    <w:rsid w:val="00C8348C"/>
    <w:rsid w:val="00C839F7"/>
    <w:rsid w:val="00C83BAC"/>
    <w:rsid w:val="00C83C30"/>
    <w:rsid w:val="00C83DAF"/>
    <w:rsid w:val="00C83EF7"/>
    <w:rsid w:val="00C84128"/>
    <w:rsid w:val="00C843CD"/>
    <w:rsid w:val="00C8487D"/>
    <w:rsid w:val="00C849CC"/>
    <w:rsid w:val="00C84E27"/>
    <w:rsid w:val="00C850D5"/>
    <w:rsid w:val="00C85699"/>
    <w:rsid w:val="00C85764"/>
    <w:rsid w:val="00C8591B"/>
    <w:rsid w:val="00C85CF4"/>
    <w:rsid w:val="00C85D1E"/>
    <w:rsid w:val="00C85F2D"/>
    <w:rsid w:val="00C86165"/>
    <w:rsid w:val="00C86448"/>
    <w:rsid w:val="00C8690E"/>
    <w:rsid w:val="00C86C17"/>
    <w:rsid w:val="00C87022"/>
    <w:rsid w:val="00C87206"/>
    <w:rsid w:val="00C87365"/>
    <w:rsid w:val="00C87514"/>
    <w:rsid w:val="00C875BD"/>
    <w:rsid w:val="00C87663"/>
    <w:rsid w:val="00C876AC"/>
    <w:rsid w:val="00C87714"/>
    <w:rsid w:val="00C87882"/>
    <w:rsid w:val="00C87A18"/>
    <w:rsid w:val="00C87BD6"/>
    <w:rsid w:val="00C87D3F"/>
    <w:rsid w:val="00C87E5D"/>
    <w:rsid w:val="00C901B5"/>
    <w:rsid w:val="00C9034F"/>
    <w:rsid w:val="00C903F6"/>
    <w:rsid w:val="00C90532"/>
    <w:rsid w:val="00C90636"/>
    <w:rsid w:val="00C90637"/>
    <w:rsid w:val="00C90813"/>
    <w:rsid w:val="00C90818"/>
    <w:rsid w:val="00C90A84"/>
    <w:rsid w:val="00C90B48"/>
    <w:rsid w:val="00C90D16"/>
    <w:rsid w:val="00C90D43"/>
    <w:rsid w:val="00C90D47"/>
    <w:rsid w:val="00C90E52"/>
    <w:rsid w:val="00C90F44"/>
    <w:rsid w:val="00C9111E"/>
    <w:rsid w:val="00C913CC"/>
    <w:rsid w:val="00C91588"/>
    <w:rsid w:val="00C915A1"/>
    <w:rsid w:val="00C9180D"/>
    <w:rsid w:val="00C91924"/>
    <w:rsid w:val="00C9192D"/>
    <w:rsid w:val="00C92039"/>
    <w:rsid w:val="00C92645"/>
    <w:rsid w:val="00C929FD"/>
    <w:rsid w:val="00C92E0B"/>
    <w:rsid w:val="00C930B8"/>
    <w:rsid w:val="00C93167"/>
    <w:rsid w:val="00C9318E"/>
    <w:rsid w:val="00C932D9"/>
    <w:rsid w:val="00C9333B"/>
    <w:rsid w:val="00C934B8"/>
    <w:rsid w:val="00C9354B"/>
    <w:rsid w:val="00C9393B"/>
    <w:rsid w:val="00C939F3"/>
    <w:rsid w:val="00C93B50"/>
    <w:rsid w:val="00C93B79"/>
    <w:rsid w:val="00C93C88"/>
    <w:rsid w:val="00C93C9C"/>
    <w:rsid w:val="00C93D7A"/>
    <w:rsid w:val="00C93DA0"/>
    <w:rsid w:val="00C9421F"/>
    <w:rsid w:val="00C94237"/>
    <w:rsid w:val="00C9427B"/>
    <w:rsid w:val="00C944D0"/>
    <w:rsid w:val="00C946DD"/>
    <w:rsid w:val="00C94728"/>
    <w:rsid w:val="00C94780"/>
    <w:rsid w:val="00C948D3"/>
    <w:rsid w:val="00C94937"/>
    <w:rsid w:val="00C94C13"/>
    <w:rsid w:val="00C94FFB"/>
    <w:rsid w:val="00C950F9"/>
    <w:rsid w:val="00C95263"/>
    <w:rsid w:val="00C95315"/>
    <w:rsid w:val="00C95B47"/>
    <w:rsid w:val="00C96298"/>
    <w:rsid w:val="00C962F9"/>
    <w:rsid w:val="00C963E4"/>
    <w:rsid w:val="00C965E7"/>
    <w:rsid w:val="00C9671F"/>
    <w:rsid w:val="00C969C8"/>
    <w:rsid w:val="00C96A0F"/>
    <w:rsid w:val="00C96B02"/>
    <w:rsid w:val="00C96B3C"/>
    <w:rsid w:val="00C96BF3"/>
    <w:rsid w:val="00C96DC3"/>
    <w:rsid w:val="00C96E09"/>
    <w:rsid w:val="00C96EF5"/>
    <w:rsid w:val="00C970CB"/>
    <w:rsid w:val="00C9711A"/>
    <w:rsid w:val="00C9712E"/>
    <w:rsid w:val="00C975CD"/>
    <w:rsid w:val="00C9787F"/>
    <w:rsid w:val="00C97898"/>
    <w:rsid w:val="00C97A65"/>
    <w:rsid w:val="00C97D06"/>
    <w:rsid w:val="00CA013E"/>
    <w:rsid w:val="00CA022F"/>
    <w:rsid w:val="00CA0240"/>
    <w:rsid w:val="00CA0496"/>
    <w:rsid w:val="00CA0514"/>
    <w:rsid w:val="00CA06B0"/>
    <w:rsid w:val="00CA0830"/>
    <w:rsid w:val="00CA0878"/>
    <w:rsid w:val="00CA0938"/>
    <w:rsid w:val="00CA09DA"/>
    <w:rsid w:val="00CA0A09"/>
    <w:rsid w:val="00CA0CCE"/>
    <w:rsid w:val="00CA0D52"/>
    <w:rsid w:val="00CA0DB2"/>
    <w:rsid w:val="00CA10E3"/>
    <w:rsid w:val="00CA1347"/>
    <w:rsid w:val="00CA1633"/>
    <w:rsid w:val="00CA16E6"/>
    <w:rsid w:val="00CA18D5"/>
    <w:rsid w:val="00CA1C36"/>
    <w:rsid w:val="00CA20B9"/>
    <w:rsid w:val="00CA2385"/>
    <w:rsid w:val="00CA2469"/>
    <w:rsid w:val="00CA2EE1"/>
    <w:rsid w:val="00CA2F5D"/>
    <w:rsid w:val="00CA30E2"/>
    <w:rsid w:val="00CA3427"/>
    <w:rsid w:val="00CA35B6"/>
    <w:rsid w:val="00CA3812"/>
    <w:rsid w:val="00CA3980"/>
    <w:rsid w:val="00CA3BF3"/>
    <w:rsid w:val="00CA3D10"/>
    <w:rsid w:val="00CA4000"/>
    <w:rsid w:val="00CA405A"/>
    <w:rsid w:val="00CA41AC"/>
    <w:rsid w:val="00CA42B4"/>
    <w:rsid w:val="00CA43A0"/>
    <w:rsid w:val="00CA43B5"/>
    <w:rsid w:val="00CA487F"/>
    <w:rsid w:val="00CA4A1E"/>
    <w:rsid w:val="00CA4DBA"/>
    <w:rsid w:val="00CA5123"/>
    <w:rsid w:val="00CA533F"/>
    <w:rsid w:val="00CA58B0"/>
    <w:rsid w:val="00CA58D6"/>
    <w:rsid w:val="00CA593F"/>
    <w:rsid w:val="00CA5ADD"/>
    <w:rsid w:val="00CA5AF5"/>
    <w:rsid w:val="00CA5B7A"/>
    <w:rsid w:val="00CA5D20"/>
    <w:rsid w:val="00CA5D25"/>
    <w:rsid w:val="00CA5D86"/>
    <w:rsid w:val="00CA5F58"/>
    <w:rsid w:val="00CA605D"/>
    <w:rsid w:val="00CA64FB"/>
    <w:rsid w:val="00CA6697"/>
    <w:rsid w:val="00CA6A00"/>
    <w:rsid w:val="00CA6A80"/>
    <w:rsid w:val="00CA6BB2"/>
    <w:rsid w:val="00CA6E31"/>
    <w:rsid w:val="00CA7015"/>
    <w:rsid w:val="00CA7084"/>
    <w:rsid w:val="00CA70DF"/>
    <w:rsid w:val="00CA7188"/>
    <w:rsid w:val="00CA71E4"/>
    <w:rsid w:val="00CA7500"/>
    <w:rsid w:val="00CA7696"/>
    <w:rsid w:val="00CA76B5"/>
    <w:rsid w:val="00CA777F"/>
    <w:rsid w:val="00CA7938"/>
    <w:rsid w:val="00CB007B"/>
    <w:rsid w:val="00CB03CA"/>
    <w:rsid w:val="00CB06FB"/>
    <w:rsid w:val="00CB0997"/>
    <w:rsid w:val="00CB0D0F"/>
    <w:rsid w:val="00CB0D4D"/>
    <w:rsid w:val="00CB1986"/>
    <w:rsid w:val="00CB19AB"/>
    <w:rsid w:val="00CB1AD4"/>
    <w:rsid w:val="00CB1B54"/>
    <w:rsid w:val="00CB1C62"/>
    <w:rsid w:val="00CB1FC2"/>
    <w:rsid w:val="00CB20EE"/>
    <w:rsid w:val="00CB2228"/>
    <w:rsid w:val="00CB2360"/>
    <w:rsid w:val="00CB2568"/>
    <w:rsid w:val="00CB25BD"/>
    <w:rsid w:val="00CB25E2"/>
    <w:rsid w:val="00CB267B"/>
    <w:rsid w:val="00CB2793"/>
    <w:rsid w:val="00CB281F"/>
    <w:rsid w:val="00CB2974"/>
    <w:rsid w:val="00CB297C"/>
    <w:rsid w:val="00CB2C5E"/>
    <w:rsid w:val="00CB2E4C"/>
    <w:rsid w:val="00CB2F85"/>
    <w:rsid w:val="00CB3327"/>
    <w:rsid w:val="00CB339C"/>
    <w:rsid w:val="00CB36F6"/>
    <w:rsid w:val="00CB3A91"/>
    <w:rsid w:val="00CB3CB5"/>
    <w:rsid w:val="00CB3E3F"/>
    <w:rsid w:val="00CB4058"/>
    <w:rsid w:val="00CB41F4"/>
    <w:rsid w:val="00CB41F9"/>
    <w:rsid w:val="00CB436D"/>
    <w:rsid w:val="00CB441C"/>
    <w:rsid w:val="00CB4CAF"/>
    <w:rsid w:val="00CB4CB3"/>
    <w:rsid w:val="00CB4EC6"/>
    <w:rsid w:val="00CB4F9B"/>
    <w:rsid w:val="00CB5022"/>
    <w:rsid w:val="00CB53EF"/>
    <w:rsid w:val="00CB5574"/>
    <w:rsid w:val="00CB565B"/>
    <w:rsid w:val="00CB5751"/>
    <w:rsid w:val="00CB59D2"/>
    <w:rsid w:val="00CB5A52"/>
    <w:rsid w:val="00CB5FE5"/>
    <w:rsid w:val="00CB6423"/>
    <w:rsid w:val="00CB6BC1"/>
    <w:rsid w:val="00CB6C32"/>
    <w:rsid w:val="00CB6D74"/>
    <w:rsid w:val="00CB6F27"/>
    <w:rsid w:val="00CB704A"/>
    <w:rsid w:val="00CB74BF"/>
    <w:rsid w:val="00CB7804"/>
    <w:rsid w:val="00CB78FA"/>
    <w:rsid w:val="00CB7B03"/>
    <w:rsid w:val="00CB7C32"/>
    <w:rsid w:val="00CB7DE7"/>
    <w:rsid w:val="00CB7EEE"/>
    <w:rsid w:val="00CB7FAD"/>
    <w:rsid w:val="00CC01E1"/>
    <w:rsid w:val="00CC0363"/>
    <w:rsid w:val="00CC03CB"/>
    <w:rsid w:val="00CC0874"/>
    <w:rsid w:val="00CC0DC0"/>
    <w:rsid w:val="00CC0E39"/>
    <w:rsid w:val="00CC111C"/>
    <w:rsid w:val="00CC1140"/>
    <w:rsid w:val="00CC11EB"/>
    <w:rsid w:val="00CC127A"/>
    <w:rsid w:val="00CC1329"/>
    <w:rsid w:val="00CC1431"/>
    <w:rsid w:val="00CC18A1"/>
    <w:rsid w:val="00CC1951"/>
    <w:rsid w:val="00CC1991"/>
    <w:rsid w:val="00CC1A31"/>
    <w:rsid w:val="00CC1DDA"/>
    <w:rsid w:val="00CC1EC0"/>
    <w:rsid w:val="00CC1F15"/>
    <w:rsid w:val="00CC1FB8"/>
    <w:rsid w:val="00CC1FFF"/>
    <w:rsid w:val="00CC2151"/>
    <w:rsid w:val="00CC23D2"/>
    <w:rsid w:val="00CC23DF"/>
    <w:rsid w:val="00CC24DC"/>
    <w:rsid w:val="00CC2853"/>
    <w:rsid w:val="00CC2E26"/>
    <w:rsid w:val="00CC2FDD"/>
    <w:rsid w:val="00CC33DD"/>
    <w:rsid w:val="00CC3733"/>
    <w:rsid w:val="00CC37B9"/>
    <w:rsid w:val="00CC3846"/>
    <w:rsid w:val="00CC3B54"/>
    <w:rsid w:val="00CC3D35"/>
    <w:rsid w:val="00CC42CA"/>
    <w:rsid w:val="00CC42F5"/>
    <w:rsid w:val="00CC43DE"/>
    <w:rsid w:val="00CC4AB8"/>
    <w:rsid w:val="00CC4C81"/>
    <w:rsid w:val="00CC4CDC"/>
    <w:rsid w:val="00CC4DBA"/>
    <w:rsid w:val="00CC534B"/>
    <w:rsid w:val="00CC5529"/>
    <w:rsid w:val="00CC5729"/>
    <w:rsid w:val="00CC573B"/>
    <w:rsid w:val="00CC57D0"/>
    <w:rsid w:val="00CC5D86"/>
    <w:rsid w:val="00CC5F32"/>
    <w:rsid w:val="00CC60B2"/>
    <w:rsid w:val="00CC6101"/>
    <w:rsid w:val="00CC6185"/>
    <w:rsid w:val="00CC61D8"/>
    <w:rsid w:val="00CC636C"/>
    <w:rsid w:val="00CC64C9"/>
    <w:rsid w:val="00CC650B"/>
    <w:rsid w:val="00CC672F"/>
    <w:rsid w:val="00CC6B03"/>
    <w:rsid w:val="00CC6D46"/>
    <w:rsid w:val="00CC7088"/>
    <w:rsid w:val="00CC70EB"/>
    <w:rsid w:val="00CC7184"/>
    <w:rsid w:val="00CC7211"/>
    <w:rsid w:val="00CC7293"/>
    <w:rsid w:val="00CC745D"/>
    <w:rsid w:val="00CC74B2"/>
    <w:rsid w:val="00CC777A"/>
    <w:rsid w:val="00CC7823"/>
    <w:rsid w:val="00CC7DF9"/>
    <w:rsid w:val="00CC7E79"/>
    <w:rsid w:val="00CD0185"/>
    <w:rsid w:val="00CD0374"/>
    <w:rsid w:val="00CD09EC"/>
    <w:rsid w:val="00CD0AE0"/>
    <w:rsid w:val="00CD0B07"/>
    <w:rsid w:val="00CD0C68"/>
    <w:rsid w:val="00CD0D00"/>
    <w:rsid w:val="00CD0F47"/>
    <w:rsid w:val="00CD0FBA"/>
    <w:rsid w:val="00CD0FE5"/>
    <w:rsid w:val="00CD181B"/>
    <w:rsid w:val="00CD21C3"/>
    <w:rsid w:val="00CD226D"/>
    <w:rsid w:val="00CD258E"/>
    <w:rsid w:val="00CD25F7"/>
    <w:rsid w:val="00CD266A"/>
    <w:rsid w:val="00CD299C"/>
    <w:rsid w:val="00CD2C64"/>
    <w:rsid w:val="00CD35F7"/>
    <w:rsid w:val="00CD377A"/>
    <w:rsid w:val="00CD3861"/>
    <w:rsid w:val="00CD399A"/>
    <w:rsid w:val="00CD3A5A"/>
    <w:rsid w:val="00CD3B42"/>
    <w:rsid w:val="00CD3B73"/>
    <w:rsid w:val="00CD3C08"/>
    <w:rsid w:val="00CD3CAF"/>
    <w:rsid w:val="00CD3CD7"/>
    <w:rsid w:val="00CD3EEA"/>
    <w:rsid w:val="00CD3F4C"/>
    <w:rsid w:val="00CD4FB9"/>
    <w:rsid w:val="00CD50B2"/>
    <w:rsid w:val="00CD5517"/>
    <w:rsid w:val="00CD5951"/>
    <w:rsid w:val="00CD59E8"/>
    <w:rsid w:val="00CD5AA3"/>
    <w:rsid w:val="00CD5AE1"/>
    <w:rsid w:val="00CD5B0E"/>
    <w:rsid w:val="00CD5E88"/>
    <w:rsid w:val="00CD5F8B"/>
    <w:rsid w:val="00CD6227"/>
    <w:rsid w:val="00CD6231"/>
    <w:rsid w:val="00CD652C"/>
    <w:rsid w:val="00CD66C6"/>
    <w:rsid w:val="00CD68B2"/>
    <w:rsid w:val="00CD68F2"/>
    <w:rsid w:val="00CD69FC"/>
    <w:rsid w:val="00CD6D53"/>
    <w:rsid w:val="00CD6E54"/>
    <w:rsid w:val="00CD6F5B"/>
    <w:rsid w:val="00CD6F63"/>
    <w:rsid w:val="00CD722C"/>
    <w:rsid w:val="00CD7372"/>
    <w:rsid w:val="00CD73EB"/>
    <w:rsid w:val="00CD74CE"/>
    <w:rsid w:val="00CD756A"/>
    <w:rsid w:val="00CD76D3"/>
    <w:rsid w:val="00CD78F9"/>
    <w:rsid w:val="00CD7ACB"/>
    <w:rsid w:val="00CD7B8C"/>
    <w:rsid w:val="00CE00F6"/>
    <w:rsid w:val="00CE0101"/>
    <w:rsid w:val="00CE01E5"/>
    <w:rsid w:val="00CE0609"/>
    <w:rsid w:val="00CE078B"/>
    <w:rsid w:val="00CE078C"/>
    <w:rsid w:val="00CE07A2"/>
    <w:rsid w:val="00CE08BF"/>
    <w:rsid w:val="00CE0933"/>
    <w:rsid w:val="00CE0B84"/>
    <w:rsid w:val="00CE14FE"/>
    <w:rsid w:val="00CE1769"/>
    <w:rsid w:val="00CE17B9"/>
    <w:rsid w:val="00CE1DC4"/>
    <w:rsid w:val="00CE1EAE"/>
    <w:rsid w:val="00CE2100"/>
    <w:rsid w:val="00CE239F"/>
    <w:rsid w:val="00CE25B6"/>
    <w:rsid w:val="00CE25C4"/>
    <w:rsid w:val="00CE25DC"/>
    <w:rsid w:val="00CE2704"/>
    <w:rsid w:val="00CE272E"/>
    <w:rsid w:val="00CE291D"/>
    <w:rsid w:val="00CE2AAF"/>
    <w:rsid w:val="00CE2ADF"/>
    <w:rsid w:val="00CE2AE2"/>
    <w:rsid w:val="00CE2D91"/>
    <w:rsid w:val="00CE2FF9"/>
    <w:rsid w:val="00CE3100"/>
    <w:rsid w:val="00CE3167"/>
    <w:rsid w:val="00CE33AA"/>
    <w:rsid w:val="00CE3434"/>
    <w:rsid w:val="00CE3768"/>
    <w:rsid w:val="00CE382F"/>
    <w:rsid w:val="00CE3AC6"/>
    <w:rsid w:val="00CE3B60"/>
    <w:rsid w:val="00CE3C14"/>
    <w:rsid w:val="00CE3C78"/>
    <w:rsid w:val="00CE3FF7"/>
    <w:rsid w:val="00CE4022"/>
    <w:rsid w:val="00CE41FE"/>
    <w:rsid w:val="00CE4313"/>
    <w:rsid w:val="00CE45F5"/>
    <w:rsid w:val="00CE491F"/>
    <w:rsid w:val="00CE4DAD"/>
    <w:rsid w:val="00CE4DD6"/>
    <w:rsid w:val="00CE503A"/>
    <w:rsid w:val="00CE524D"/>
    <w:rsid w:val="00CE52E9"/>
    <w:rsid w:val="00CE5574"/>
    <w:rsid w:val="00CE58C2"/>
    <w:rsid w:val="00CE5DE6"/>
    <w:rsid w:val="00CE617C"/>
    <w:rsid w:val="00CE633B"/>
    <w:rsid w:val="00CE6403"/>
    <w:rsid w:val="00CE65CB"/>
    <w:rsid w:val="00CE6687"/>
    <w:rsid w:val="00CE67B1"/>
    <w:rsid w:val="00CE6B91"/>
    <w:rsid w:val="00CE72D7"/>
    <w:rsid w:val="00CE7437"/>
    <w:rsid w:val="00CE76A2"/>
    <w:rsid w:val="00CE76D2"/>
    <w:rsid w:val="00CE77C3"/>
    <w:rsid w:val="00CE7C5F"/>
    <w:rsid w:val="00CE7D54"/>
    <w:rsid w:val="00CE7F7D"/>
    <w:rsid w:val="00CF017E"/>
    <w:rsid w:val="00CF0670"/>
    <w:rsid w:val="00CF0831"/>
    <w:rsid w:val="00CF09B7"/>
    <w:rsid w:val="00CF0A13"/>
    <w:rsid w:val="00CF0B72"/>
    <w:rsid w:val="00CF0C4F"/>
    <w:rsid w:val="00CF0D8E"/>
    <w:rsid w:val="00CF1080"/>
    <w:rsid w:val="00CF1146"/>
    <w:rsid w:val="00CF120D"/>
    <w:rsid w:val="00CF1503"/>
    <w:rsid w:val="00CF15EA"/>
    <w:rsid w:val="00CF185D"/>
    <w:rsid w:val="00CF18CC"/>
    <w:rsid w:val="00CF1931"/>
    <w:rsid w:val="00CF1EEA"/>
    <w:rsid w:val="00CF1F95"/>
    <w:rsid w:val="00CF2121"/>
    <w:rsid w:val="00CF213D"/>
    <w:rsid w:val="00CF21EB"/>
    <w:rsid w:val="00CF229A"/>
    <w:rsid w:val="00CF24D4"/>
    <w:rsid w:val="00CF24FB"/>
    <w:rsid w:val="00CF25C2"/>
    <w:rsid w:val="00CF268E"/>
    <w:rsid w:val="00CF26AC"/>
    <w:rsid w:val="00CF2DC7"/>
    <w:rsid w:val="00CF2E27"/>
    <w:rsid w:val="00CF30DA"/>
    <w:rsid w:val="00CF34C1"/>
    <w:rsid w:val="00CF35BA"/>
    <w:rsid w:val="00CF3767"/>
    <w:rsid w:val="00CF37FA"/>
    <w:rsid w:val="00CF3959"/>
    <w:rsid w:val="00CF3B71"/>
    <w:rsid w:val="00CF3D9C"/>
    <w:rsid w:val="00CF4455"/>
    <w:rsid w:val="00CF446A"/>
    <w:rsid w:val="00CF483E"/>
    <w:rsid w:val="00CF4ED5"/>
    <w:rsid w:val="00CF5100"/>
    <w:rsid w:val="00CF52BB"/>
    <w:rsid w:val="00CF55D1"/>
    <w:rsid w:val="00CF5686"/>
    <w:rsid w:val="00CF5864"/>
    <w:rsid w:val="00CF5C6D"/>
    <w:rsid w:val="00CF61A6"/>
    <w:rsid w:val="00CF6255"/>
    <w:rsid w:val="00CF62B0"/>
    <w:rsid w:val="00CF6302"/>
    <w:rsid w:val="00CF6B26"/>
    <w:rsid w:val="00CF6B86"/>
    <w:rsid w:val="00CF6F1C"/>
    <w:rsid w:val="00CF7057"/>
    <w:rsid w:val="00CF707D"/>
    <w:rsid w:val="00CF7734"/>
    <w:rsid w:val="00CF7991"/>
    <w:rsid w:val="00CF7B67"/>
    <w:rsid w:val="00CF7C0B"/>
    <w:rsid w:val="00CF7CD4"/>
    <w:rsid w:val="00CF7DEF"/>
    <w:rsid w:val="00CF7EBA"/>
    <w:rsid w:val="00CF7FA5"/>
    <w:rsid w:val="00D000B9"/>
    <w:rsid w:val="00D00213"/>
    <w:rsid w:val="00D0023A"/>
    <w:rsid w:val="00D00D41"/>
    <w:rsid w:val="00D00FAF"/>
    <w:rsid w:val="00D010B6"/>
    <w:rsid w:val="00D01221"/>
    <w:rsid w:val="00D016F8"/>
    <w:rsid w:val="00D01718"/>
    <w:rsid w:val="00D01741"/>
    <w:rsid w:val="00D019AE"/>
    <w:rsid w:val="00D01F9B"/>
    <w:rsid w:val="00D01F9C"/>
    <w:rsid w:val="00D0201D"/>
    <w:rsid w:val="00D02458"/>
    <w:rsid w:val="00D0254D"/>
    <w:rsid w:val="00D025C5"/>
    <w:rsid w:val="00D02708"/>
    <w:rsid w:val="00D0294F"/>
    <w:rsid w:val="00D02A83"/>
    <w:rsid w:val="00D02B2D"/>
    <w:rsid w:val="00D02BCA"/>
    <w:rsid w:val="00D02C6C"/>
    <w:rsid w:val="00D02E06"/>
    <w:rsid w:val="00D02FFB"/>
    <w:rsid w:val="00D03002"/>
    <w:rsid w:val="00D030B9"/>
    <w:rsid w:val="00D032AC"/>
    <w:rsid w:val="00D03757"/>
    <w:rsid w:val="00D037EF"/>
    <w:rsid w:val="00D03946"/>
    <w:rsid w:val="00D03BD5"/>
    <w:rsid w:val="00D03C42"/>
    <w:rsid w:val="00D03D08"/>
    <w:rsid w:val="00D04182"/>
    <w:rsid w:val="00D04584"/>
    <w:rsid w:val="00D04887"/>
    <w:rsid w:val="00D048E3"/>
    <w:rsid w:val="00D049CE"/>
    <w:rsid w:val="00D04A0D"/>
    <w:rsid w:val="00D04A72"/>
    <w:rsid w:val="00D04AD0"/>
    <w:rsid w:val="00D04DC7"/>
    <w:rsid w:val="00D04E87"/>
    <w:rsid w:val="00D0506A"/>
    <w:rsid w:val="00D0520F"/>
    <w:rsid w:val="00D0533B"/>
    <w:rsid w:val="00D05663"/>
    <w:rsid w:val="00D05943"/>
    <w:rsid w:val="00D05A4C"/>
    <w:rsid w:val="00D05B1B"/>
    <w:rsid w:val="00D05F3F"/>
    <w:rsid w:val="00D060D4"/>
    <w:rsid w:val="00D0634A"/>
    <w:rsid w:val="00D06479"/>
    <w:rsid w:val="00D066E1"/>
    <w:rsid w:val="00D066EB"/>
    <w:rsid w:val="00D06A3B"/>
    <w:rsid w:val="00D06D08"/>
    <w:rsid w:val="00D074DE"/>
    <w:rsid w:val="00D07CA0"/>
    <w:rsid w:val="00D07D1C"/>
    <w:rsid w:val="00D07D90"/>
    <w:rsid w:val="00D07F6D"/>
    <w:rsid w:val="00D1040F"/>
    <w:rsid w:val="00D1052B"/>
    <w:rsid w:val="00D1073D"/>
    <w:rsid w:val="00D10773"/>
    <w:rsid w:val="00D10833"/>
    <w:rsid w:val="00D10838"/>
    <w:rsid w:val="00D10889"/>
    <w:rsid w:val="00D10974"/>
    <w:rsid w:val="00D109C3"/>
    <w:rsid w:val="00D10BCB"/>
    <w:rsid w:val="00D10CF0"/>
    <w:rsid w:val="00D10D30"/>
    <w:rsid w:val="00D10DA9"/>
    <w:rsid w:val="00D10DEA"/>
    <w:rsid w:val="00D11168"/>
    <w:rsid w:val="00D11274"/>
    <w:rsid w:val="00D1131F"/>
    <w:rsid w:val="00D1141F"/>
    <w:rsid w:val="00D1164A"/>
    <w:rsid w:val="00D11664"/>
    <w:rsid w:val="00D1186D"/>
    <w:rsid w:val="00D1187B"/>
    <w:rsid w:val="00D11B58"/>
    <w:rsid w:val="00D120B7"/>
    <w:rsid w:val="00D12247"/>
    <w:rsid w:val="00D12253"/>
    <w:rsid w:val="00D12464"/>
    <w:rsid w:val="00D12575"/>
    <w:rsid w:val="00D126AF"/>
    <w:rsid w:val="00D12724"/>
    <w:rsid w:val="00D12961"/>
    <w:rsid w:val="00D12CB9"/>
    <w:rsid w:val="00D12EA7"/>
    <w:rsid w:val="00D132B5"/>
    <w:rsid w:val="00D13340"/>
    <w:rsid w:val="00D13550"/>
    <w:rsid w:val="00D135E4"/>
    <w:rsid w:val="00D13691"/>
    <w:rsid w:val="00D13706"/>
    <w:rsid w:val="00D1378D"/>
    <w:rsid w:val="00D13A59"/>
    <w:rsid w:val="00D13B0E"/>
    <w:rsid w:val="00D14053"/>
    <w:rsid w:val="00D141E3"/>
    <w:rsid w:val="00D14274"/>
    <w:rsid w:val="00D142B8"/>
    <w:rsid w:val="00D1437C"/>
    <w:rsid w:val="00D148F9"/>
    <w:rsid w:val="00D14E3A"/>
    <w:rsid w:val="00D15235"/>
    <w:rsid w:val="00D153E2"/>
    <w:rsid w:val="00D1553B"/>
    <w:rsid w:val="00D157EA"/>
    <w:rsid w:val="00D1586B"/>
    <w:rsid w:val="00D159D2"/>
    <w:rsid w:val="00D15D63"/>
    <w:rsid w:val="00D16427"/>
    <w:rsid w:val="00D165D5"/>
    <w:rsid w:val="00D16ABB"/>
    <w:rsid w:val="00D16BBF"/>
    <w:rsid w:val="00D16BC3"/>
    <w:rsid w:val="00D16D75"/>
    <w:rsid w:val="00D16E5C"/>
    <w:rsid w:val="00D16F03"/>
    <w:rsid w:val="00D16FB0"/>
    <w:rsid w:val="00D1711F"/>
    <w:rsid w:val="00D174C5"/>
    <w:rsid w:val="00D175CD"/>
    <w:rsid w:val="00D17763"/>
    <w:rsid w:val="00D17791"/>
    <w:rsid w:val="00D17B8C"/>
    <w:rsid w:val="00D17BC7"/>
    <w:rsid w:val="00D17D04"/>
    <w:rsid w:val="00D17F07"/>
    <w:rsid w:val="00D2007A"/>
    <w:rsid w:val="00D2012A"/>
    <w:rsid w:val="00D20205"/>
    <w:rsid w:val="00D20597"/>
    <w:rsid w:val="00D20EDA"/>
    <w:rsid w:val="00D20F8B"/>
    <w:rsid w:val="00D20FF7"/>
    <w:rsid w:val="00D21182"/>
    <w:rsid w:val="00D2121E"/>
    <w:rsid w:val="00D213AA"/>
    <w:rsid w:val="00D2145F"/>
    <w:rsid w:val="00D215F8"/>
    <w:rsid w:val="00D217AB"/>
    <w:rsid w:val="00D219DA"/>
    <w:rsid w:val="00D21BBB"/>
    <w:rsid w:val="00D21BC5"/>
    <w:rsid w:val="00D21EA1"/>
    <w:rsid w:val="00D21EF7"/>
    <w:rsid w:val="00D2260D"/>
    <w:rsid w:val="00D22929"/>
    <w:rsid w:val="00D229C5"/>
    <w:rsid w:val="00D22C96"/>
    <w:rsid w:val="00D22D2A"/>
    <w:rsid w:val="00D22E96"/>
    <w:rsid w:val="00D22FDD"/>
    <w:rsid w:val="00D2320C"/>
    <w:rsid w:val="00D23249"/>
    <w:rsid w:val="00D23470"/>
    <w:rsid w:val="00D2347D"/>
    <w:rsid w:val="00D23667"/>
    <w:rsid w:val="00D23854"/>
    <w:rsid w:val="00D23B37"/>
    <w:rsid w:val="00D23E1C"/>
    <w:rsid w:val="00D240E6"/>
    <w:rsid w:val="00D243A0"/>
    <w:rsid w:val="00D243AC"/>
    <w:rsid w:val="00D24D61"/>
    <w:rsid w:val="00D24D8C"/>
    <w:rsid w:val="00D24EB3"/>
    <w:rsid w:val="00D25097"/>
    <w:rsid w:val="00D2512A"/>
    <w:rsid w:val="00D2529C"/>
    <w:rsid w:val="00D25615"/>
    <w:rsid w:val="00D258A8"/>
    <w:rsid w:val="00D25959"/>
    <w:rsid w:val="00D25CCB"/>
    <w:rsid w:val="00D26057"/>
    <w:rsid w:val="00D261D8"/>
    <w:rsid w:val="00D26467"/>
    <w:rsid w:val="00D2649C"/>
    <w:rsid w:val="00D26509"/>
    <w:rsid w:val="00D26743"/>
    <w:rsid w:val="00D267B3"/>
    <w:rsid w:val="00D26823"/>
    <w:rsid w:val="00D2697C"/>
    <w:rsid w:val="00D26AA4"/>
    <w:rsid w:val="00D26B99"/>
    <w:rsid w:val="00D26C29"/>
    <w:rsid w:val="00D26D7C"/>
    <w:rsid w:val="00D26D86"/>
    <w:rsid w:val="00D26E40"/>
    <w:rsid w:val="00D26EBE"/>
    <w:rsid w:val="00D26EC4"/>
    <w:rsid w:val="00D27214"/>
    <w:rsid w:val="00D274DA"/>
    <w:rsid w:val="00D27559"/>
    <w:rsid w:val="00D275F7"/>
    <w:rsid w:val="00D2766B"/>
    <w:rsid w:val="00D276C5"/>
    <w:rsid w:val="00D27A55"/>
    <w:rsid w:val="00D27B84"/>
    <w:rsid w:val="00D27D2A"/>
    <w:rsid w:val="00D27DF8"/>
    <w:rsid w:val="00D27FDA"/>
    <w:rsid w:val="00D30071"/>
    <w:rsid w:val="00D30188"/>
    <w:rsid w:val="00D302E3"/>
    <w:rsid w:val="00D30607"/>
    <w:rsid w:val="00D30967"/>
    <w:rsid w:val="00D30B30"/>
    <w:rsid w:val="00D30CDC"/>
    <w:rsid w:val="00D30DC5"/>
    <w:rsid w:val="00D3150C"/>
    <w:rsid w:val="00D31876"/>
    <w:rsid w:val="00D31CE1"/>
    <w:rsid w:val="00D31DE7"/>
    <w:rsid w:val="00D31FA9"/>
    <w:rsid w:val="00D32296"/>
    <w:rsid w:val="00D32381"/>
    <w:rsid w:val="00D325BB"/>
    <w:rsid w:val="00D326E1"/>
    <w:rsid w:val="00D32818"/>
    <w:rsid w:val="00D32898"/>
    <w:rsid w:val="00D32D4A"/>
    <w:rsid w:val="00D32D51"/>
    <w:rsid w:val="00D32F65"/>
    <w:rsid w:val="00D32F76"/>
    <w:rsid w:val="00D335C0"/>
    <w:rsid w:val="00D33A7C"/>
    <w:rsid w:val="00D33AA9"/>
    <w:rsid w:val="00D3428D"/>
    <w:rsid w:val="00D343C7"/>
    <w:rsid w:val="00D3461D"/>
    <w:rsid w:val="00D34C94"/>
    <w:rsid w:val="00D34D3D"/>
    <w:rsid w:val="00D350AF"/>
    <w:rsid w:val="00D35A83"/>
    <w:rsid w:val="00D35AD5"/>
    <w:rsid w:val="00D35AE9"/>
    <w:rsid w:val="00D35BED"/>
    <w:rsid w:val="00D35DC4"/>
    <w:rsid w:val="00D35E05"/>
    <w:rsid w:val="00D35E9F"/>
    <w:rsid w:val="00D3651D"/>
    <w:rsid w:val="00D36A59"/>
    <w:rsid w:val="00D36B82"/>
    <w:rsid w:val="00D36BA0"/>
    <w:rsid w:val="00D36C3B"/>
    <w:rsid w:val="00D36C6D"/>
    <w:rsid w:val="00D3700A"/>
    <w:rsid w:val="00D37306"/>
    <w:rsid w:val="00D378DB"/>
    <w:rsid w:val="00D3791F"/>
    <w:rsid w:val="00D37AFF"/>
    <w:rsid w:val="00D404F1"/>
    <w:rsid w:val="00D40513"/>
    <w:rsid w:val="00D4064B"/>
    <w:rsid w:val="00D40773"/>
    <w:rsid w:val="00D40A6A"/>
    <w:rsid w:val="00D40D46"/>
    <w:rsid w:val="00D40E85"/>
    <w:rsid w:val="00D40EB9"/>
    <w:rsid w:val="00D4141E"/>
    <w:rsid w:val="00D41481"/>
    <w:rsid w:val="00D41519"/>
    <w:rsid w:val="00D417EF"/>
    <w:rsid w:val="00D41A4A"/>
    <w:rsid w:val="00D41B38"/>
    <w:rsid w:val="00D41B73"/>
    <w:rsid w:val="00D41C93"/>
    <w:rsid w:val="00D421F4"/>
    <w:rsid w:val="00D42293"/>
    <w:rsid w:val="00D424ED"/>
    <w:rsid w:val="00D42661"/>
    <w:rsid w:val="00D4267B"/>
    <w:rsid w:val="00D42AD7"/>
    <w:rsid w:val="00D42AFB"/>
    <w:rsid w:val="00D42B28"/>
    <w:rsid w:val="00D42B92"/>
    <w:rsid w:val="00D42BF7"/>
    <w:rsid w:val="00D42C25"/>
    <w:rsid w:val="00D431A0"/>
    <w:rsid w:val="00D4388E"/>
    <w:rsid w:val="00D43897"/>
    <w:rsid w:val="00D44015"/>
    <w:rsid w:val="00D44100"/>
    <w:rsid w:val="00D441E8"/>
    <w:rsid w:val="00D441F2"/>
    <w:rsid w:val="00D442B8"/>
    <w:rsid w:val="00D44936"/>
    <w:rsid w:val="00D44983"/>
    <w:rsid w:val="00D44A2B"/>
    <w:rsid w:val="00D44A47"/>
    <w:rsid w:val="00D44B09"/>
    <w:rsid w:val="00D44BF2"/>
    <w:rsid w:val="00D44CA5"/>
    <w:rsid w:val="00D44DCD"/>
    <w:rsid w:val="00D44EEA"/>
    <w:rsid w:val="00D44F98"/>
    <w:rsid w:val="00D4504E"/>
    <w:rsid w:val="00D45088"/>
    <w:rsid w:val="00D45150"/>
    <w:rsid w:val="00D45293"/>
    <w:rsid w:val="00D452CE"/>
    <w:rsid w:val="00D45322"/>
    <w:rsid w:val="00D456A8"/>
    <w:rsid w:val="00D4577A"/>
    <w:rsid w:val="00D45F7E"/>
    <w:rsid w:val="00D46328"/>
    <w:rsid w:val="00D46332"/>
    <w:rsid w:val="00D463A0"/>
    <w:rsid w:val="00D46411"/>
    <w:rsid w:val="00D46568"/>
    <w:rsid w:val="00D469CB"/>
    <w:rsid w:val="00D46A84"/>
    <w:rsid w:val="00D46BF7"/>
    <w:rsid w:val="00D46FD1"/>
    <w:rsid w:val="00D4715B"/>
    <w:rsid w:val="00D471A0"/>
    <w:rsid w:val="00D47370"/>
    <w:rsid w:val="00D473BE"/>
    <w:rsid w:val="00D474CB"/>
    <w:rsid w:val="00D4771F"/>
    <w:rsid w:val="00D477BB"/>
    <w:rsid w:val="00D47A7D"/>
    <w:rsid w:val="00D47AE4"/>
    <w:rsid w:val="00D47B41"/>
    <w:rsid w:val="00D47BBA"/>
    <w:rsid w:val="00D47F2F"/>
    <w:rsid w:val="00D47F6B"/>
    <w:rsid w:val="00D47F7C"/>
    <w:rsid w:val="00D50282"/>
    <w:rsid w:val="00D503E1"/>
    <w:rsid w:val="00D506AE"/>
    <w:rsid w:val="00D506B4"/>
    <w:rsid w:val="00D50A18"/>
    <w:rsid w:val="00D50B1D"/>
    <w:rsid w:val="00D50C14"/>
    <w:rsid w:val="00D50DB2"/>
    <w:rsid w:val="00D50EA0"/>
    <w:rsid w:val="00D51025"/>
    <w:rsid w:val="00D511E9"/>
    <w:rsid w:val="00D514EB"/>
    <w:rsid w:val="00D51742"/>
    <w:rsid w:val="00D517DD"/>
    <w:rsid w:val="00D51B7E"/>
    <w:rsid w:val="00D51DB7"/>
    <w:rsid w:val="00D51E2E"/>
    <w:rsid w:val="00D51F80"/>
    <w:rsid w:val="00D5216E"/>
    <w:rsid w:val="00D52180"/>
    <w:rsid w:val="00D522C4"/>
    <w:rsid w:val="00D5255B"/>
    <w:rsid w:val="00D52706"/>
    <w:rsid w:val="00D52E6E"/>
    <w:rsid w:val="00D53194"/>
    <w:rsid w:val="00D531ED"/>
    <w:rsid w:val="00D531F1"/>
    <w:rsid w:val="00D533C2"/>
    <w:rsid w:val="00D53427"/>
    <w:rsid w:val="00D536F1"/>
    <w:rsid w:val="00D53766"/>
    <w:rsid w:val="00D53AE5"/>
    <w:rsid w:val="00D53B3E"/>
    <w:rsid w:val="00D53E2E"/>
    <w:rsid w:val="00D540D7"/>
    <w:rsid w:val="00D5413D"/>
    <w:rsid w:val="00D5439D"/>
    <w:rsid w:val="00D54B29"/>
    <w:rsid w:val="00D55278"/>
    <w:rsid w:val="00D5577C"/>
    <w:rsid w:val="00D55B01"/>
    <w:rsid w:val="00D55B2B"/>
    <w:rsid w:val="00D55F2B"/>
    <w:rsid w:val="00D55FBB"/>
    <w:rsid w:val="00D5601B"/>
    <w:rsid w:val="00D561B8"/>
    <w:rsid w:val="00D56230"/>
    <w:rsid w:val="00D56280"/>
    <w:rsid w:val="00D562FC"/>
    <w:rsid w:val="00D564B4"/>
    <w:rsid w:val="00D56737"/>
    <w:rsid w:val="00D56A83"/>
    <w:rsid w:val="00D56C31"/>
    <w:rsid w:val="00D56F12"/>
    <w:rsid w:val="00D56F40"/>
    <w:rsid w:val="00D57BC0"/>
    <w:rsid w:val="00D57CF0"/>
    <w:rsid w:val="00D57FF9"/>
    <w:rsid w:val="00D600A7"/>
    <w:rsid w:val="00D60136"/>
    <w:rsid w:val="00D601C9"/>
    <w:rsid w:val="00D605C0"/>
    <w:rsid w:val="00D6078C"/>
    <w:rsid w:val="00D607BB"/>
    <w:rsid w:val="00D60AFE"/>
    <w:rsid w:val="00D60B4E"/>
    <w:rsid w:val="00D60C5D"/>
    <w:rsid w:val="00D60CA8"/>
    <w:rsid w:val="00D612E7"/>
    <w:rsid w:val="00D61371"/>
    <w:rsid w:val="00D61504"/>
    <w:rsid w:val="00D615E3"/>
    <w:rsid w:val="00D61642"/>
    <w:rsid w:val="00D617CF"/>
    <w:rsid w:val="00D61A30"/>
    <w:rsid w:val="00D621C1"/>
    <w:rsid w:val="00D62293"/>
    <w:rsid w:val="00D62458"/>
    <w:rsid w:val="00D6269A"/>
    <w:rsid w:val="00D627CC"/>
    <w:rsid w:val="00D62AB1"/>
    <w:rsid w:val="00D62B38"/>
    <w:rsid w:val="00D63569"/>
    <w:rsid w:val="00D6372E"/>
    <w:rsid w:val="00D63BDF"/>
    <w:rsid w:val="00D63DC2"/>
    <w:rsid w:val="00D642F5"/>
    <w:rsid w:val="00D64387"/>
    <w:rsid w:val="00D643FC"/>
    <w:rsid w:val="00D64445"/>
    <w:rsid w:val="00D64686"/>
    <w:rsid w:val="00D646C4"/>
    <w:rsid w:val="00D6470B"/>
    <w:rsid w:val="00D64790"/>
    <w:rsid w:val="00D64D8E"/>
    <w:rsid w:val="00D64F47"/>
    <w:rsid w:val="00D6500C"/>
    <w:rsid w:val="00D65138"/>
    <w:rsid w:val="00D6522B"/>
    <w:rsid w:val="00D652AE"/>
    <w:rsid w:val="00D65427"/>
    <w:rsid w:val="00D6555C"/>
    <w:rsid w:val="00D65638"/>
    <w:rsid w:val="00D65668"/>
    <w:rsid w:val="00D65A6A"/>
    <w:rsid w:val="00D65A7C"/>
    <w:rsid w:val="00D65BEB"/>
    <w:rsid w:val="00D65C1D"/>
    <w:rsid w:val="00D65DBF"/>
    <w:rsid w:val="00D65FC7"/>
    <w:rsid w:val="00D666F4"/>
    <w:rsid w:val="00D6683A"/>
    <w:rsid w:val="00D66952"/>
    <w:rsid w:val="00D66A15"/>
    <w:rsid w:val="00D670A8"/>
    <w:rsid w:val="00D6715D"/>
    <w:rsid w:val="00D672C0"/>
    <w:rsid w:val="00D6743B"/>
    <w:rsid w:val="00D67536"/>
    <w:rsid w:val="00D675D2"/>
    <w:rsid w:val="00D679EB"/>
    <w:rsid w:val="00D67AB2"/>
    <w:rsid w:val="00D67B99"/>
    <w:rsid w:val="00D67C41"/>
    <w:rsid w:val="00D67D64"/>
    <w:rsid w:val="00D70068"/>
    <w:rsid w:val="00D708C6"/>
    <w:rsid w:val="00D708FB"/>
    <w:rsid w:val="00D70E8F"/>
    <w:rsid w:val="00D70F2E"/>
    <w:rsid w:val="00D70F71"/>
    <w:rsid w:val="00D710B2"/>
    <w:rsid w:val="00D71177"/>
    <w:rsid w:val="00D7123C"/>
    <w:rsid w:val="00D71282"/>
    <w:rsid w:val="00D71297"/>
    <w:rsid w:val="00D712A1"/>
    <w:rsid w:val="00D712C3"/>
    <w:rsid w:val="00D71300"/>
    <w:rsid w:val="00D7139D"/>
    <w:rsid w:val="00D715D6"/>
    <w:rsid w:val="00D717DE"/>
    <w:rsid w:val="00D71A9F"/>
    <w:rsid w:val="00D71AFD"/>
    <w:rsid w:val="00D71F48"/>
    <w:rsid w:val="00D72072"/>
    <w:rsid w:val="00D7211C"/>
    <w:rsid w:val="00D7212C"/>
    <w:rsid w:val="00D72282"/>
    <w:rsid w:val="00D72B62"/>
    <w:rsid w:val="00D72BFC"/>
    <w:rsid w:val="00D72E31"/>
    <w:rsid w:val="00D72E9E"/>
    <w:rsid w:val="00D72FE8"/>
    <w:rsid w:val="00D7315D"/>
    <w:rsid w:val="00D7332D"/>
    <w:rsid w:val="00D733A0"/>
    <w:rsid w:val="00D734A6"/>
    <w:rsid w:val="00D73605"/>
    <w:rsid w:val="00D73671"/>
    <w:rsid w:val="00D73840"/>
    <w:rsid w:val="00D73A3E"/>
    <w:rsid w:val="00D73A52"/>
    <w:rsid w:val="00D73FC1"/>
    <w:rsid w:val="00D740DA"/>
    <w:rsid w:val="00D74318"/>
    <w:rsid w:val="00D743BD"/>
    <w:rsid w:val="00D74425"/>
    <w:rsid w:val="00D74867"/>
    <w:rsid w:val="00D74B0D"/>
    <w:rsid w:val="00D74BFF"/>
    <w:rsid w:val="00D74C6D"/>
    <w:rsid w:val="00D74CAA"/>
    <w:rsid w:val="00D74DE9"/>
    <w:rsid w:val="00D74F37"/>
    <w:rsid w:val="00D754FE"/>
    <w:rsid w:val="00D756F7"/>
    <w:rsid w:val="00D7580D"/>
    <w:rsid w:val="00D75927"/>
    <w:rsid w:val="00D7594D"/>
    <w:rsid w:val="00D75A6C"/>
    <w:rsid w:val="00D75D44"/>
    <w:rsid w:val="00D75FDE"/>
    <w:rsid w:val="00D76263"/>
    <w:rsid w:val="00D76432"/>
    <w:rsid w:val="00D76449"/>
    <w:rsid w:val="00D7646B"/>
    <w:rsid w:val="00D765AA"/>
    <w:rsid w:val="00D76624"/>
    <w:rsid w:val="00D766E0"/>
    <w:rsid w:val="00D76754"/>
    <w:rsid w:val="00D770BA"/>
    <w:rsid w:val="00D7726E"/>
    <w:rsid w:val="00D77661"/>
    <w:rsid w:val="00D77846"/>
    <w:rsid w:val="00D77862"/>
    <w:rsid w:val="00D77AB9"/>
    <w:rsid w:val="00D77B38"/>
    <w:rsid w:val="00D77E1A"/>
    <w:rsid w:val="00D77F72"/>
    <w:rsid w:val="00D80018"/>
    <w:rsid w:val="00D8021B"/>
    <w:rsid w:val="00D80305"/>
    <w:rsid w:val="00D804B0"/>
    <w:rsid w:val="00D8077A"/>
    <w:rsid w:val="00D80B7D"/>
    <w:rsid w:val="00D80E39"/>
    <w:rsid w:val="00D80F7B"/>
    <w:rsid w:val="00D811A7"/>
    <w:rsid w:val="00D8126D"/>
    <w:rsid w:val="00D8133E"/>
    <w:rsid w:val="00D81554"/>
    <w:rsid w:val="00D817BB"/>
    <w:rsid w:val="00D817E6"/>
    <w:rsid w:val="00D819D8"/>
    <w:rsid w:val="00D81B22"/>
    <w:rsid w:val="00D81FDA"/>
    <w:rsid w:val="00D822AC"/>
    <w:rsid w:val="00D8246D"/>
    <w:rsid w:val="00D82478"/>
    <w:rsid w:val="00D8257E"/>
    <w:rsid w:val="00D82662"/>
    <w:rsid w:val="00D82699"/>
    <w:rsid w:val="00D827AB"/>
    <w:rsid w:val="00D829C5"/>
    <w:rsid w:val="00D82A29"/>
    <w:rsid w:val="00D82B9E"/>
    <w:rsid w:val="00D82FB2"/>
    <w:rsid w:val="00D8306E"/>
    <w:rsid w:val="00D830ED"/>
    <w:rsid w:val="00D83182"/>
    <w:rsid w:val="00D8322B"/>
    <w:rsid w:val="00D8324C"/>
    <w:rsid w:val="00D83259"/>
    <w:rsid w:val="00D836E8"/>
    <w:rsid w:val="00D8383B"/>
    <w:rsid w:val="00D83A60"/>
    <w:rsid w:val="00D83B8E"/>
    <w:rsid w:val="00D83C1E"/>
    <w:rsid w:val="00D83E0B"/>
    <w:rsid w:val="00D84035"/>
    <w:rsid w:val="00D840EF"/>
    <w:rsid w:val="00D8412F"/>
    <w:rsid w:val="00D84168"/>
    <w:rsid w:val="00D84447"/>
    <w:rsid w:val="00D844B2"/>
    <w:rsid w:val="00D8482D"/>
    <w:rsid w:val="00D84896"/>
    <w:rsid w:val="00D84B1A"/>
    <w:rsid w:val="00D84DB8"/>
    <w:rsid w:val="00D85078"/>
    <w:rsid w:val="00D8531A"/>
    <w:rsid w:val="00D85453"/>
    <w:rsid w:val="00D856A4"/>
    <w:rsid w:val="00D85743"/>
    <w:rsid w:val="00D85935"/>
    <w:rsid w:val="00D85A1E"/>
    <w:rsid w:val="00D85A4B"/>
    <w:rsid w:val="00D85B3E"/>
    <w:rsid w:val="00D85DD4"/>
    <w:rsid w:val="00D8683C"/>
    <w:rsid w:val="00D8699E"/>
    <w:rsid w:val="00D86B3B"/>
    <w:rsid w:val="00D86DA6"/>
    <w:rsid w:val="00D86E97"/>
    <w:rsid w:val="00D86F35"/>
    <w:rsid w:val="00D87668"/>
    <w:rsid w:val="00D8780D"/>
    <w:rsid w:val="00D87A8C"/>
    <w:rsid w:val="00D87AA5"/>
    <w:rsid w:val="00D87ABE"/>
    <w:rsid w:val="00D87C70"/>
    <w:rsid w:val="00D87D7E"/>
    <w:rsid w:val="00D87D98"/>
    <w:rsid w:val="00D87F45"/>
    <w:rsid w:val="00D900FA"/>
    <w:rsid w:val="00D90553"/>
    <w:rsid w:val="00D9078D"/>
    <w:rsid w:val="00D9080B"/>
    <w:rsid w:val="00D908F0"/>
    <w:rsid w:val="00D910F2"/>
    <w:rsid w:val="00D91177"/>
    <w:rsid w:val="00D91339"/>
    <w:rsid w:val="00D91822"/>
    <w:rsid w:val="00D91970"/>
    <w:rsid w:val="00D91B4C"/>
    <w:rsid w:val="00D91BD9"/>
    <w:rsid w:val="00D91C04"/>
    <w:rsid w:val="00D91C68"/>
    <w:rsid w:val="00D91CE1"/>
    <w:rsid w:val="00D91E40"/>
    <w:rsid w:val="00D92580"/>
    <w:rsid w:val="00D92585"/>
    <w:rsid w:val="00D92BC0"/>
    <w:rsid w:val="00D92FFB"/>
    <w:rsid w:val="00D9300F"/>
    <w:rsid w:val="00D932E8"/>
    <w:rsid w:val="00D93741"/>
    <w:rsid w:val="00D93849"/>
    <w:rsid w:val="00D93E0B"/>
    <w:rsid w:val="00D93E92"/>
    <w:rsid w:val="00D93F9B"/>
    <w:rsid w:val="00D94123"/>
    <w:rsid w:val="00D9416E"/>
    <w:rsid w:val="00D94338"/>
    <w:rsid w:val="00D943A0"/>
    <w:rsid w:val="00D94415"/>
    <w:rsid w:val="00D9451B"/>
    <w:rsid w:val="00D9454D"/>
    <w:rsid w:val="00D947FE"/>
    <w:rsid w:val="00D94B1A"/>
    <w:rsid w:val="00D94D89"/>
    <w:rsid w:val="00D94F62"/>
    <w:rsid w:val="00D95052"/>
    <w:rsid w:val="00D950A7"/>
    <w:rsid w:val="00D9526D"/>
    <w:rsid w:val="00D9530D"/>
    <w:rsid w:val="00D953E7"/>
    <w:rsid w:val="00D956A0"/>
    <w:rsid w:val="00D957EB"/>
    <w:rsid w:val="00D959F9"/>
    <w:rsid w:val="00D95E52"/>
    <w:rsid w:val="00D961B3"/>
    <w:rsid w:val="00D962D2"/>
    <w:rsid w:val="00D962F3"/>
    <w:rsid w:val="00D96978"/>
    <w:rsid w:val="00D96AA7"/>
    <w:rsid w:val="00D96BF2"/>
    <w:rsid w:val="00D96CFE"/>
    <w:rsid w:val="00D96D7E"/>
    <w:rsid w:val="00D97002"/>
    <w:rsid w:val="00D973B6"/>
    <w:rsid w:val="00D97439"/>
    <w:rsid w:val="00D9743D"/>
    <w:rsid w:val="00D9756D"/>
    <w:rsid w:val="00D97E24"/>
    <w:rsid w:val="00D97F6B"/>
    <w:rsid w:val="00D9C38F"/>
    <w:rsid w:val="00DA0007"/>
    <w:rsid w:val="00DA026C"/>
    <w:rsid w:val="00DA0416"/>
    <w:rsid w:val="00DA0446"/>
    <w:rsid w:val="00DA0604"/>
    <w:rsid w:val="00DA0620"/>
    <w:rsid w:val="00DA0654"/>
    <w:rsid w:val="00DA06B7"/>
    <w:rsid w:val="00DA0BCB"/>
    <w:rsid w:val="00DA0F0A"/>
    <w:rsid w:val="00DA1023"/>
    <w:rsid w:val="00DA12CF"/>
    <w:rsid w:val="00DA130A"/>
    <w:rsid w:val="00DA1665"/>
    <w:rsid w:val="00DA1978"/>
    <w:rsid w:val="00DA1A4A"/>
    <w:rsid w:val="00DA1CE9"/>
    <w:rsid w:val="00DA1F2A"/>
    <w:rsid w:val="00DA1FDC"/>
    <w:rsid w:val="00DA207F"/>
    <w:rsid w:val="00DA20F3"/>
    <w:rsid w:val="00DA229A"/>
    <w:rsid w:val="00DA2399"/>
    <w:rsid w:val="00DA24B7"/>
    <w:rsid w:val="00DA25DE"/>
    <w:rsid w:val="00DA29BC"/>
    <w:rsid w:val="00DA2A88"/>
    <w:rsid w:val="00DA2C32"/>
    <w:rsid w:val="00DA2DC4"/>
    <w:rsid w:val="00DA32F9"/>
    <w:rsid w:val="00DA3714"/>
    <w:rsid w:val="00DA3845"/>
    <w:rsid w:val="00DA3941"/>
    <w:rsid w:val="00DA3AAE"/>
    <w:rsid w:val="00DA3F1C"/>
    <w:rsid w:val="00DA41A1"/>
    <w:rsid w:val="00DA42F7"/>
    <w:rsid w:val="00DA4574"/>
    <w:rsid w:val="00DA462F"/>
    <w:rsid w:val="00DA47E4"/>
    <w:rsid w:val="00DA4801"/>
    <w:rsid w:val="00DA4BAA"/>
    <w:rsid w:val="00DA4E04"/>
    <w:rsid w:val="00DA4FF7"/>
    <w:rsid w:val="00DA5288"/>
    <w:rsid w:val="00DA52B3"/>
    <w:rsid w:val="00DA53F4"/>
    <w:rsid w:val="00DA54ED"/>
    <w:rsid w:val="00DA558D"/>
    <w:rsid w:val="00DA55DE"/>
    <w:rsid w:val="00DA55EE"/>
    <w:rsid w:val="00DA564E"/>
    <w:rsid w:val="00DA5924"/>
    <w:rsid w:val="00DA5977"/>
    <w:rsid w:val="00DA5C4A"/>
    <w:rsid w:val="00DA5E7A"/>
    <w:rsid w:val="00DA5E8F"/>
    <w:rsid w:val="00DA61FA"/>
    <w:rsid w:val="00DA6BDC"/>
    <w:rsid w:val="00DA6DC0"/>
    <w:rsid w:val="00DA6E48"/>
    <w:rsid w:val="00DA6FAF"/>
    <w:rsid w:val="00DA718B"/>
    <w:rsid w:val="00DA7416"/>
    <w:rsid w:val="00DA77D4"/>
    <w:rsid w:val="00DA7A14"/>
    <w:rsid w:val="00DA7D63"/>
    <w:rsid w:val="00DA7DAD"/>
    <w:rsid w:val="00DA7E61"/>
    <w:rsid w:val="00DB00B5"/>
    <w:rsid w:val="00DB059D"/>
    <w:rsid w:val="00DB0733"/>
    <w:rsid w:val="00DB0BB0"/>
    <w:rsid w:val="00DB0ECE"/>
    <w:rsid w:val="00DB100E"/>
    <w:rsid w:val="00DB1093"/>
    <w:rsid w:val="00DB1381"/>
    <w:rsid w:val="00DB1458"/>
    <w:rsid w:val="00DB14C5"/>
    <w:rsid w:val="00DB15BE"/>
    <w:rsid w:val="00DB16BE"/>
    <w:rsid w:val="00DB1714"/>
    <w:rsid w:val="00DB1945"/>
    <w:rsid w:val="00DB19CB"/>
    <w:rsid w:val="00DB1C0F"/>
    <w:rsid w:val="00DB1DB3"/>
    <w:rsid w:val="00DB22B1"/>
    <w:rsid w:val="00DB2799"/>
    <w:rsid w:val="00DB2BDA"/>
    <w:rsid w:val="00DB3026"/>
    <w:rsid w:val="00DB30F5"/>
    <w:rsid w:val="00DB32CC"/>
    <w:rsid w:val="00DB3514"/>
    <w:rsid w:val="00DB3515"/>
    <w:rsid w:val="00DB38A4"/>
    <w:rsid w:val="00DB3C52"/>
    <w:rsid w:val="00DB3C65"/>
    <w:rsid w:val="00DB3CDB"/>
    <w:rsid w:val="00DB3E27"/>
    <w:rsid w:val="00DB3F21"/>
    <w:rsid w:val="00DB3F69"/>
    <w:rsid w:val="00DB4077"/>
    <w:rsid w:val="00DB4153"/>
    <w:rsid w:val="00DB4268"/>
    <w:rsid w:val="00DB4398"/>
    <w:rsid w:val="00DB449F"/>
    <w:rsid w:val="00DB4618"/>
    <w:rsid w:val="00DB4922"/>
    <w:rsid w:val="00DB4A65"/>
    <w:rsid w:val="00DB4D53"/>
    <w:rsid w:val="00DB4EF7"/>
    <w:rsid w:val="00DB50A1"/>
    <w:rsid w:val="00DB52F0"/>
    <w:rsid w:val="00DB53D0"/>
    <w:rsid w:val="00DB53E5"/>
    <w:rsid w:val="00DB5484"/>
    <w:rsid w:val="00DB54D4"/>
    <w:rsid w:val="00DB5667"/>
    <w:rsid w:val="00DB5934"/>
    <w:rsid w:val="00DB5C01"/>
    <w:rsid w:val="00DB5C07"/>
    <w:rsid w:val="00DB5C88"/>
    <w:rsid w:val="00DB5F87"/>
    <w:rsid w:val="00DB60A9"/>
    <w:rsid w:val="00DB6372"/>
    <w:rsid w:val="00DB66AD"/>
    <w:rsid w:val="00DB6713"/>
    <w:rsid w:val="00DB6769"/>
    <w:rsid w:val="00DB685E"/>
    <w:rsid w:val="00DB6AD8"/>
    <w:rsid w:val="00DB6FF6"/>
    <w:rsid w:val="00DB702F"/>
    <w:rsid w:val="00DB7033"/>
    <w:rsid w:val="00DB760D"/>
    <w:rsid w:val="00DB7946"/>
    <w:rsid w:val="00DB7A34"/>
    <w:rsid w:val="00DC018E"/>
    <w:rsid w:val="00DC0900"/>
    <w:rsid w:val="00DC0D4B"/>
    <w:rsid w:val="00DC108E"/>
    <w:rsid w:val="00DC122B"/>
    <w:rsid w:val="00DC13BE"/>
    <w:rsid w:val="00DC1B62"/>
    <w:rsid w:val="00DC1D0E"/>
    <w:rsid w:val="00DC1D4B"/>
    <w:rsid w:val="00DC1F2B"/>
    <w:rsid w:val="00DC1F5D"/>
    <w:rsid w:val="00DC20DE"/>
    <w:rsid w:val="00DC2496"/>
    <w:rsid w:val="00DC2793"/>
    <w:rsid w:val="00DC27BE"/>
    <w:rsid w:val="00DC28C4"/>
    <w:rsid w:val="00DC2A32"/>
    <w:rsid w:val="00DC2C66"/>
    <w:rsid w:val="00DC2CFB"/>
    <w:rsid w:val="00DC3204"/>
    <w:rsid w:val="00DC3231"/>
    <w:rsid w:val="00DC32F3"/>
    <w:rsid w:val="00DC3363"/>
    <w:rsid w:val="00DC3579"/>
    <w:rsid w:val="00DC3582"/>
    <w:rsid w:val="00DC3993"/>
    <w:rsid w:val="00DC3C9C"/>
    <w:rsid w:val="00DC3D65"/>
    <w:rsid w:val="00DC3ED9"/>
    <w:rsid w:val="00DC40EE"/>
    <w:rsid w:val="00DC4132"/>
    <w:rsid w:val="00DC43B5"/>
    <w:rsid w:val="00DC44CB"/>
    <w:rsid w:val="00DC462E"/>
    <w:rsid w:val="00DC468A"/>
    <w:rsid w:val="00DC4B15"/>
    <w:rsid w:val="00DC4C79"/>
    <w:rsid w:val="00DC4FA3"/>
    <w:rsid w:val="00DC5082"/>
    <w:rsid w:val="00DC5179"/>
    <w:rsid w:val="00DC56DA"/>
    <w:rsid w:val="00DC575E"/>
    <w:rsid w:val="00DC5904"/>
    <w:rsid w:val="00DC5AC1"/>
    <w:rsid w:val="00DC5F95"/>
    <w:rsid w:val="00DC5FD2"/>
    <w:rsid w:val="00DC6067"/>
    <w:rsid w:val="00DC619E"/>
    <w:rsid w:val="00DC69A9"/>
    <w:rsid w:val="00DC6B57"/>
    <w:rsid w:val="00DC6BA1"/>
    <w:rsid w:val="00DC6EA4"/>
    <w:rsid w:val="00DC7284"/>
    <w:rsid w:val="00DC72DE"/>
    <w:rsid w:val="00DC7584"/>
    <w:rsid w:val="00DC773D"/>
    <w:rsid w:val="00DC7926"/>
    <w:rsid w:val="00DC7AEC"/>
    <w:rsid w:val="00DC7D72"/>
    <w:rsid w:val="00DC7E3D"/>
    <w:rsid w:val="00DC7E44"/>
    <w:rsid w:val="00DC7EA1"/>
    <w:rsid w:val="00DC7F09"/>
    <w:rsid w:val="00DC7FFA"/>
    <w:rsid w:val="00DD00AD"/>
    <w:rsid w:val="00DD03CF"/>
    <w:rsid w:val="00DD056D"/>
    <w:rsid w:val="00DD08A8"/>
    <w:rsid w:val="00DD096A"/>
    <w:rsid w:val="00DD0979"/>
    <w:rsid w:val="00DD09B8"/>
    <w:rsid w:val="00DD0D12"/>
    <w:rsid w:val="00DD0DE0"/>
    <w:rsid w:val="00DD1E11"/>
    <w:rsid w:val="00DD22E1"/>
    <w:rsid w:val="00DD2332"/>
    <w:rsid w:val="00DD259E"/>
    <w:rsid w:val="00DD25CC"/>
    <w:rsid w:val="00DD2696"/>
    <w:rsid w:val="00DD29B6"/>
    <w:rsid w:val="00DD2CC5"/>
    <w:rsid w:val="00DD31A6"/>
    <w:rsid w:val="00DD31CF"/>
    <w:rsid w:val="00DD320E"/>
    <w:rsid w:val="00DD3713"/>
    <w:rsid w:val="00DD37AD"/>
    <w:rsid w:val="00DD37B4"/>
    <w:rsid w:val="00DD3884"/>
    <w:rsid w:val="00DD39D2"/>
    <w:rsid w:val="00DD3B85"/>
    <w:rsid w:val="00DD3E2D"/>
    <w:rsid w:val="00DD3ECF"/>
    <w:rsid w:val="00DD3FAC"/>
    <w:rsid w:val="00DD4195"/>
    <w:rsid w:val="00DD4484"/>
    <w:rsid w:val="00DD453E"/>
    <w:rsid w:val="00DD4577"/>
    <w:rsid w:val="00DD4713"/>
    <w:rsid w:val="00DD4A2B"/>
    <w:rsid w:val="00DD4D25"/>
    <w:rsid w:val="00DD509B"/>
    <w:rsid w:val="00DD509C"/>
    <w:rsid w:val="00DD50B2"/>
    <w:rsid w:val="00DD50F8"/>
    <w:rsid w:val="00DD53E2"/>
    <w:rsid w:val="00DD5540"/>
    <w:rsid w:val="00DD557C"/>
    <w:rsid w:val="00DD5647"/>
    <w:rsid w:val="00DD56A6"/>
    <w:rsid w:val="00DD570E"/>
    <w:rsid w:val="00DD5A61"/>
    <w:rsid w:val="00DD5BFA"/>
    <w:rsid w:val="00DD62DF"/>
    <w:rsid w:val="00DD64CA"/>
    <w:rsid w:val="00DD67D5"/>
    <w:rsid w:val="00DD6949"/>
    <w:rsid w:val="00DD6DF4"/>
    <w:rsid w:val="00DD6E14"/>
    <w:rsid w:val="00DD70B8"/>
    <w:rsid w:val="00DD71D3"/>
    <w:rsid w:val="00DD7265"/>
    <w:rsid w:val="00DD75D2"/>
    <w:rsid w:val="00DD7B7B"/>
    <w:rsid w:val="00DD7E7C"/>
    <w:rsid w:val="00DD7F64"/>
    <w:rsid w:val="00DE0592"/>
    <w:rsid w:val="00DE05FB"/>
    <w:rsid w:val="00DE0CEC"/>
    <w:rsid w:val="00DE10E3"/>
    <w:rsid w:val="00DE129F"/>
    <w:rsid w:val="00DE12D6"/>
    <w:rsid w:val="00DE1309"/>
    <w:rsid w:val="00DE16AD"/>
    <w:rsid w:val="00DE17F1"/>
    <w:rsid w:val="00DE19F2"/>
    <w:rsid w:val="00DE1A7E"/>
    <w:rsid w:val="00DE1AB4"/>
    <w:rsid w:val="00DE1D26"/>
    <w:rsid w:val="00DE1FFD"/>
    <w:rsid w:val="00DE21FC"/>
    <w:rsid w:val="00DE2417"/>
    <w:rsid w:val="00DE25C5"/>
    <w:rsid w:val="00DE263E"/>
    <w:rsid w:val="00DE2715"/>
    <w:rsid w:val="00DE288A"/>
    <w:rsid w:val="00DE3136"/>
    <w:rsid w:val="00DE314F"/>
    <w:rsid w:val="00DE320C"/>
    <w:rsid w:val="00DE3401"/>
    <w:rsid w:val="00DE35AD"/>
    <w:rsid w:val="00DE3782"/>
    <w:rsid w:val="00DE37D5"/>
    <w:rsid w:val="00DE3926"/>
    <w:rsid w:val="00DE3A6A"/>
    <w:rsid w:val="00DE3A86"/>
    <w:rsid w:val="00DE3FA6"/>
    <w:rsid w:val="00DE4024"/>
    <w:rsid w:val="00DE4059"/>
    <w:rsid w:val="00DE414D"/>
    <w:rsid w:val="00DE4261"/>
    <w:rsid w:val="00DE4640"/>
    <w:rsid w:val="00DE4752"/>
    <w:rsid w:val="00DE48F8"/>
    <w:rsid w:val="00DE4A31"/>
    <w:rsid w:val="00DE5111"/>
    <w:rsid w:val="00DE579D"/>
    <w:rsid w:val="00DE58A3"/>
    <w:rsid w:val="00DE5AD6"/>
    <w:rsid w:val="00DE5B07"/>
    <w:rsid w:val="00DE5C6A"/>
    <w:rsid w:val="00DE5EC6"/>
    <w:rsid w:val="00DE6250"/>
    <w:rsid w:val="00DE655A"/>
    <w:rsid w:val="00DE6756"/>
    <w:rsid w:val="00DE6968"/>
    <w:rsid w:val="00DE6B00"/>
    <w:rsid w:val="00DE6B88"/>
    <w:rsid w:val="00DE70AB"/>
    <w:rsid w:val="00DE7121"/>
    <w:rsid w:val="00DE75A2"/>
    <w:rsid w:val="00DE760D"/>
    <w:rsid w:val="00DE79A2"/>
    <w:rsid w:val="00DE7C44"/>
    <w:rsid w:val="00DE7D69"/>
    <w:rsid w:val="00DE7E5F"/>
    <w:rsid w:val="00DF02D5"/>
    <w:rsid w:val="00DF0426"/>
    <w:rsid w:val="00DF05D3"/>
    <w:rsid w:val="00DF07E1"/>
    <w:rsid w:val="00DF08F1"/>
    <w:rsid w:val="00DF0919"/>
    <w:rsid w:val="00DF09F2"/>
    <w:rsid w:val="00DF0A31"/>
    <w:rsid w:val="00DF0AB5"/>
    <w:rsid w:val="00DF0C01"/>
    <w:rsid w:val="00DF0CC1"/>
    <w:rsid w:val="00DF0D22"/>
    <w:rsid w:val="00DF0EDD"/>
    <w:rsid w:val="00DF124D"/>
    <w:rsid w:val="00DF12F1"/>
    <w:rsid w:val="00DF142B"/>
    <w:rsid w:val="00DF148E"/>
    <w:rsid w:val="00DF1748"/>
    <w:rsid w:val="00DF1B5D"/>
    <w:rsid w:val="00DF1C52"/>
    <w:rsid w:val="00DF1DC3"/>
    <w:rsid w:val="00DF1E29"/>
    <w:rsid w:val="00DF20DB"/>
    <w:rsid w:val="00DF243A"/>
    <w:rsid w:val="00DF2692"/>
    <w:rsid w:val="00DF26D5"/>
    <w:rsid w:val="00DF298B"/>
    <w:rsid w:val="00DF2A0A"/>
    <w:rsid w:val="00DF2B34"/>
    <w:rsid w:val="00DF2E8A"/>
    <w:rsid w:val="00DF2FE9"/>
    <w:rsid w:val="00DF33B4"/>
    <w:rsid w:val="00DF3850"/>
    <w:rsid w:val="00DF3904"/>
    <w:rsid w:val="00DF3C1A"/>
    <w:rsid w:val="00DF3C23"/>
    <w:rsid w:val="00DF3D1D"/>
    <w:rsid w:val="00DF3F02"/>
    <w:rsid w:val="00DF3F81"/>
    <w:rsid w:val="00DF3FD5"/>
    <w:rsid w:val="00DF4223"/>
    <w:rsid w:val="00DF43A7"/>
    <w:rsid w:val="00DF49CC"/>
    <w:rsid w:val="00DF4AB2"/>
    <w:rsid w:val="00DF50DF"/>
    <w:rsid w:val="00DF52C5"/>
    <w:rsid w:val="00DF52E5"/>
    <w:rsid w:val="00DF542E"/>
    <w:rsid w:val="00DF5763"/>
    <w:rsid w:val="00DF58E4"/>
    <w:rsid w:val="00DF597A"/>
    <w:rsid w:val="00DF5D25"/>
    <w:rsid w:val="00DF6062"/>
    <w:rsid w:val="00DF60B4"/>
    <w:rsid w:val="00DF6345"/>
    <w:rsid w:val="00DF642B"/>
    <w:rsid w:val="00DF673D"/>
    <w:rsid w:val="00DF67E0"/>
    <w:rsid w:val="00DF6BEC"/>
    <w:rsid w:val="00DF6E19"/>
    <w:rsid w:val="00DF71D5"/>
    <w:rsid w:val="00DF732C"/>
    <w:rsid w:val="00DF74FC"/>
    <w:rsid w:val="00DF76E9"/>
    <w:rsid w:val="00DF7928"/>
    <w:rsid w:val="00DF7951"/>
    <w:rsid w:val="00DF7CE4"/>
    <w:rsid w:val="00DF7F4F"/>
    <w:rsid w:val="00E00069"/>
    <w:rsid w:val="00E001B8"/>
    <w:rsid w:val="00E002F3"/>
    <w:rsid w:val="00E0038B"/>
    <w:rsid w:val="00E005CA"/>
    <w:rsid w:val="00E0085F"/>
    <w:rsid w:val="00E008AD"/>
    <w:rsid w:val="00E008F2"/>
    <w:rsid w:val="00E00CE8"/>
    <w:rsid w:val="00E00D16"/>
    <w:rsid w:val="00E01210"/>
    <w:rsid w:val="00E0138E"/>
    <w:rsid w:val="00E013E9"/>
    <w:rsid w:val="00E01648"/>
    <w:rsid w:val="00E01766"/>
    <w:rsid w:val="00E01917"/>
    <w:rsid w:val="00E019C4"/>
    <w:rsid w:val="00E01B46"/>
    <w:rsid w:val="00E01D81"/>
    <w:rsid w:val="00E01EF0"/>
    <w:rsid w:val="00E01FD6"/>
    <w:rsid w:val="00E0226E"/>
    <w:rsid w:val="00E026DB"/>
    <w:rsid w:val="00E02713"/>
    <w:rsid w:val="00E029B8"/>
    <w:rsid w:val="00E029F9"/>
    <w:rsid w:val="00E02ECD"/>
    <w:rsid w:val="00E0312C"/>
    <w:rsid w:val="00E031C5"/>
    <w:rsid w:val="00E03329"/>
    <w:rsid w:val="00E03411"/>
    <w:rsid w:val="00E0346D"/>
    <w:rsid w:val="00E034EA"/>
    <w:rsid w:val="00E03608"/>
    <w:rsid w:val="00E03790"/>
    <w:rsid w:val="00E03843"/>
    <w:rsid w:val="00E03EAA"/>
    <w:rsid w:val="00E0426E"/>
    <w:rsid w:val="00E042AF"/>
    <w:rsid w:val="00E04462"/>
    <w:rsid w:val="00E044BE"/>
    <w:rsid w:val="00E0486B"/>
    <w:rsid w:val="00E04A62"/>
    <w:rsid w:val="00E04F65"/>
    <w:rsid w:val="00E050D6"/>
    <w:rsid w:val="00E0549F"/>
    <w:rsid w:val="00E05591"/>
    <w:rsid w:val="00E05698"/>
    <w:rsid w:val="00E056A9"/>
    <w:rsid w:val="00E05BC2"/>
    <w:rsid w:val="00E05D94"/>
    <w:rsid w:val="00E05DFF"/>
    <w:rsid w:val="00E06106"/>
    <w:rsid w:val="00E068A8"/>
    <w:rsid w:val="00E068D2"/>
    <w:rsid w:val="00E068FB"/>
    <w:rsid w:val="00E06A17"/>
    <w:rsid w:val="00E06A8B"/>
    <w:rsid w:val="00E06BD6"/>
    <w:rsid w:val="00E0701B"/>
    <w:rsid w:val="00E07152"/>
    <w:rsid w:val="00E0734E"/>
    <w:rsid w:val="00E07667"/>
    <w:rsid w:val="00E0779F"/>
    <w:rsid w:val="00E07833"/>
    <w:rsid w:val="00E07D6D"/>
    <w:rsid w:val="00E101F8"/>
    <w:rsid w:val="00E10248"/>
    <w:rsid w:val="00E102CE"/>
    <w:rsid w:val="00E10FAD"/>
    <w:rsid w:val="00E10FD5"/>
    <w:rsid w:val="00E11068"/>
    <w:rsid w:val="00E111B2"/>
    <w:rsid w:val="00E111CC"/>
    <w:rsid w:val="00E111F0"/>
    <w:rsid w:val="00E112CD"/>
    <w:rsid w:val="00E113DA"/>
    <w:rsid w:val="00E114CF"/>
    <w:rsid w:val="00E115D7"/>
    <w:rsid w:val="00E11861"/>
    <w:rsid w:val="00E11A20"/>
    <w:rsid w:val="00E11A92"/>
    <w:rsid w:val="00E11C72"/>
    <w:rsid w:val="00E12021"/>
    <w:rsid w:val="00E12159"/>
    <w:rsid w:val="00E12351"/>
    <w:rsid w:val="00E1288B"/>
    <w:rsid w:val="00E12995"/>
    <w:rsid w:val="00E12A30"/>
    <w:rsid w:val="00E12B43"/>
    <w:rsid w:val="00E12EB7"/>
    <w:rsid w:val="00E12FD7"/>
    <w:rsid w:val="00E1327D"/>
    <w:rsid w:val="00E132BD"/>
    <w:rsid w:val="00E133F7"/>
    <w:rsid w:val="00E134D1"/>
    <w:rsid w:val="00E13551"/>
    <w:rsid w:val="00E13605"/>
    <w:rsid w:val="00E13A7B"/>
    <w:rsid w:val="00E13A8D"/>
    <w:rsid w:val="00E13BFF"/>
    <w:rsid w:val="00E13C67"/>
    <w:rsid w:val="00E13F92"/>
    <w:rsid w:val="00E140A5"/>
    <w:rsid w:val="00E14145"/>
    <w:rsid w:val="00E142AA"/>
    <w:rsid w:val="00E1433C"/>
    <w:rsid w:val="00E14365"/>
    <w:rsid w:val="00E1452B"/>
    <w:rsid w:val="00E1490B"/>
    <w:rsid w:val="00E14BA0"/>
    <w:rsid w:val="00E14C8F"/>
    <w:rsid w:val="00E14E30"/>
    <w:rsid w:val="00E15076"/>
    <w:rsid w:val="00E15189"/>
    <w:rsid w:val="00E15371"/>
    <w:rsid w:val="00E15589"/>
    <w:rsid w:val="00E15A8D"/>
    <w:rsid w:val="00E15ACF"/>
    <w:rsid w:val="00E15B9A"/>
    <w:rsid w:val="00E15C7A"/>
    <w:rsid w:val="00E15DA4"/>
    <w:rsid w:val="00E15F6F"/>
    <w:rsid w:val="00E163EA"/>
    <w:rsid w:val="00E1663E"/>
    <w:rsid w:val="00E166D6"/>
    <w:rsid w:val="00E1676B"/>
    <w:rsid w:val="00E169E9"/>
    <w:rsid w:val="00E169F4"/>
    <w:rsid w:val="00E16A37"/>
    <w:rsid w:val="00E16D3D"/>
    <w:rsid w:val="00E170E5"/>
    <w:rsid w:val="00E17323"/>
    <w:rsid w:val="00E178C7"/>
    <w:rsid w:val="00E17988"/>
    <w:rsid w:val="00E17C87"/>
    <w:rsid w:val="00E17E5C"/>
    <w:rsid w:val="00E2018C"/>
    <w:rsid w:val="00E202B0"/>
    <w:rsid w:val="00E20381"/>
    <w:rsid w:val="00E2042B"/>
    <w:rsid w:val="00E2045D"/>
    <w:rsid w:val="00E209A2"/>
    <w:rsid w:val="00E2100C"/>
    <w:rsid w:val="00E21321"/>
    <w:rsid w:val="00E21523"/>
    <w:rsid w:val="00E21690"/>
    <w:rsid w:val="00E21CC9"/>
    <w:rsid w:val="00E21CDC"/>
    <w:rsid w:val="00E21D7F"/>
    <w:rsid w:val="00E21F63"/>
    <w:rsid w:val="00E21F78"/>
    <w:rsid w:val="00E21F8B"/>
    <w:rsid w:val="00E22122"/>
    <w:rsid w:val="00E229AA"/>
    <w:rsid w:val="00E229B9"/>
    <w:rsid w:val="00E22BDA"/>
    <w:rsid w:val="00E22DC7"/>
    <w:rsid w:val="00E2309D"/>
    <w:rsid w:val="00E230AE"/>
    <w:rsid w:val="00E230D2"/>
    <w:rsid w:val="00E2318D"/>
    <w:rsid w:val="00E23466"/>
    <w:rsid w:val="00E2360C"/>
    <w:rsid w:val="00E2373A"/>
    <w:rsid w:val="00E238D8"/>
    <w:rsid w:val="00E23C5B"/>
    <w:rsid w:val="00E23D6E"/>
    <w:rsid w:val="00E23ED1"/>
    <w:rsid w:val="00E24070"/>
    <w:rsid w:val="00E2408A"/>
    <w:rsid w:val="00E24213"/>
    <w:rsid w:val="00E2461E"/>
    <w:rsid w:val="00E24841"/>
    <w:rsid w:val="00E2488D"/>
    <w:rsid w:val="00E24904"/>
    <w:rsid w:val="00E24D4E"/>
    <w:rsid w:val="00E25022"/>
    <w:rsid w:val="00E25039"/>
    <w:rsid w:val="00E2521A"/>
    <w:rsid w:val="00E2531E"/>
    <w:rsid w:val="00E2594E"/>
    <w:rsid w:val="00E25A8D"/>
    <w:rsid w:val="00E25F38"/>
    <w:rsid w:val="00E25FB9"/>
    <w:rsid w:val="00E26055"/>
    <w:rsid w:val="00E26234"/>
    <w:rsid w:val="00E262FB"/>
    <w:rsid w:val="00E26320"/>
    <w:rsid w:val="00E26579"/>
    <w:rsid w:val="00E2664F"/>
    <w:rsid w:val="00E26654"/>
    <w:rsid w:val="00E266E2"/>
    <w:rsid w:val="00E26845"/>
    <w:rsid w:val="00E2684F"/>
    <w:rsid w:val="00E26CF1"/>
    <w:rsid w:val="00E26E7E"/>
    <w:rsid w:val="00E271A6"/>
    <w:rsid w:val="00E27625"/>
    <w:rsid w:val="00E276BC"/>
    <w:rsid w:val="00E278C2"/>
    <w:rsid w:val="00E27B0B"/>
    <w:rsid w:val="00E27B37"/>
    <w:rsid w:val="00E27C26"/>
    <w:rsid w:val="00E27E4E"/>
    <w:rsid w:val="00E27EB9"/>
    <w:rsid w:val="00E301F5"/>
    <w:rsid w:val="00E303B4"/>
    <w:rsid w:val="00E3079D"/>
    <w:rsid w:val="00E307C0"/>
    <w:rsid w:val="00E308C3"/>
    <w:rsid w:val="00E308F7"/>
    <w:rsid w:val="00E30CCD"/>
    <w:rsid w:val="00E30D4D"/>
    <w:rsid w:val="00E311B0"/>
    <w:rsid w:val="00E31431"/>
    <w:rsid w:val="00E3144D"/>
    <w:rsid w:val="00E31519"/>
    <w:rsid w:val="00E31545"/>
    <w:rsid w:val="00E3156A"/>
    <w:rsid w:val="00E317E8"/>
    <w:rsid w:val="00E319F3"/>
    <w:rsid w:val="00E31ABF"/>
    <w:rsid w:val="00E31CFD"/>
    <w:rsid w:val="00E32035"/>
    <w:rsid w:val="00E32103"/>
    <w:rsid w:val="00E3210D"/>
    <w:rsid w:val="00E321F6"/>
    <w:rsid w:val="00E328BE"/>
    <w:rsid w:val="00E3295D"/>
    <w:rsid w:val="00E32C2D"/>
    <w:rsid w:val="00E3327F"/>
    <w:rsid w:val="00E332AF"/>
    <w:rsid w:val="00E3331B"/>
    <w:rsid w:val="00E33348"/>
    <w:rsid w:val="00E33521"/>
    <w:rsid w:val="00E3389C"/>
    <w:rsid w:val="00E339D0"/>
    <w:rsid w:val="00E33A48"/>
    <w:rsid w:val="00E33A9E"/>
    <w:rsid w:val="00E33BED"/>
    <w:rsid w:val="00E33C31"/>
    <w:rsid w:val="00E33DDD"/>
    <w:rsid w:val="00E33F1C"/>
    <w:rsid w:val="00E34054"/>
    <w:rsid w:val="00E34085"/>
    <w:rsid w:val="00E342C7"/>
    <w:rsid w:val="00E34583"/>
    <w:rsid w:val="00E349ED"/>
    <w:rsid w:val="00E34A44"/>
    <w:rsid w:val="00E34B50"/>
    <w:rsid w:val="00E34B76"/>
    <w:rsid w:val="00E34BF4"/>
    <w:rsid w:val="00E34C07"/>
    <w:rsid w:val="00E35058"/>
    <w:rsid w:val="00E350BF"/>
    <w:rsid w:val="00E35710"/>
    <w:rsid w:val="00E357E6"/>
    <w:rsid w:val="00E3585F"/>
    <w:rsid w:val="00E35A1E"/>
    <w:rsid w:val="00E35C6E"/>
    <w:rsid w:val="00E35CAD"/>
    <w:rsid w:val="00E35E24"/>
    <w:rsid w:val="00E35E82"/>
    <w:rsid w:val="00E35E9B"/>
    <w:rsid w:val="00E36789"/>
    <w:rsid w:val="00E368F5"/>
    <w:rsid w:val="00E36A91"/>
    <w:rsid w:val="00E36C47"/>
    <w:rsid w:val="00E36C98"/>
    <w:rsid w:val="00E36D43"/>
    <w:rsid w:val="00E37A00"/>
    <w:rsid w:val="00E37BC1"/>
    <w:rsid w:val="00E37FF7"/>
    <w:rsid w:val="00E406FC"/>
    <w:rsid w:val="00E40924"/>
    <w:rsid w:val="00E40CF1"/>
    <w:rsid w:val="00E40E06"/>
    <w:rsid w:val="00E40FD6"/>
    <w:rsid w:val="00E411A4"/>
    <w:rsid w:val="00E415A5"/>
    <w:rsid w:val="00E41612"/>
    <w:rsid w:val="00E41652"/>
    <w:rsid w:val="00E417D3"/>
    <w:rsid w:val="00E4185D"/>
    <w:rsid w:val="00E4229C"/>
    <w:rsid w:val="00E4287E"/>
    <w:rsid w:val="00E428C7"/>
    <w:rsid w:val="00E42978"/>
    <w:rsid w:val="00E42B33"/>
    <w:rsid w:val="00E42DAF"/>
    <w:rsid w:val="00E42E29"/>
    <w:rsid w:val="00E435E1"/>
    <w:rsid w:val="00E43600"/>
    <w:rsid w:val="00E43603"/>
    <w:rsid w:val="00E43936"/>
    <w:rsid w:val="00E43A36"/>
    <w:rsid w:val="00E43B18"/>
    <w:rsid w:val="00E43B1C"/>
    <w:rsid w:val="00E43E06"/>
    <w:rsid w:val="00E43F7D"/>
    <w:rsid w:val="00E440D2"/>
    <w:rsid w:val="00E4435F"/>
    <w:rsid w:val="00E444B3"/>
    <w:rsid w:val="00E447EE"/>
    <w:rsid w:val="00E44A2C"/>
    <w:rsid w:val="00E44FD4"/>
    <w:rsid w:val="00E45182"/>
    <w:rsid w:val="00E4525E"/>
    <w:rsid w:val="00E453C1"/>
    <w:rsid w:val="00E45540"/>
    <w:rsid w:val="00E458E0"/>
    <w:rsid w:val="00E4593A"/>
    <w:rsid w:val="00E459A1"/>
    <w:rsid w:val="00E45A24"/>
    <w:rsid w:val="00E45BBD"/>
    <w:rsid w:val="00E45E2F"/>
    <w:rsid w:val="00E460F9"/>
    <w:rsid w:val="00E4619A"/>
    <w:rsid w:val="00E464A2"/>
    <w:rsid w:val="00E46583"/>
    <w:rsid w:val="00E465A5"/>
    <w:rsid w:val="00E46634"/>
    <w:rsid w:val="00E46968"/>
    <w:rsid w:val="00E46969"/>
    <w:rsid w:val="00E46EA8"/>
    <w:rsid w:val="00E46FF7"/>
    <w:rsid w:val="00E470EC"/>
    <w:rsid w:val="00E47772"/>
    <w:rsid w:val="00E4781B"/>
    <w:rsid w:val="00E4786D"/>
    <w:rsid w:val="00E47912"/>
    <w:rsid w:val="00E47A33"/>
    <w:rsid w:val="00E47B66"/>
    <w:rsid w:val="00E47D82"/>
    <w:rsid w:val="00E50004"/>
    <w:rsid w:val="00E50150"/>
    <w:rsid w:val="00E50202"/>
    <w:rsid w:val="00E5022B"/>
    <w:rsid w:val="00E508B6"/>
    <w:rsid w:val="00E50ACD"/>
    <w:rsid w:val="00E50C1F"/>
    <w:rsid w:val="00E50FBA"/>
    <w:rsid w:val="00E5112B"/>
    <w:rsid w:val="00E5134D"/>
    <w:rsid w:val="00E51688"/>
    <w:rsid w:val="00E516A8"/>
    <w:rsid w:val="00E518B1"/>
    <w:rsid w:val="00E519C5"/>
    <w:rsid w:val="00E51C36"/>
    <w:rsid w:val="00E5210D"/>
    <w:rsid w:val="00E5254B"/>
    <w:rsid w:val="00E525B9"/>
    <w:rsid w:val="00E52992"/>
    <w:rsid w:val="00E52A85"/>
    <w:rsid w:val="00E52BA6"/>
    <w:rsid w:val="00E52E1D"/>
    <w:rsid w:val="00E52EE8"/>
    <w:rsid w:val="00E53057"/>
    <w:rsid w:val="00E53095"/>
    <w:rsid w:val="00E530A2"/>
    <w:rsid w:val="00E530FD"/>
    <w:rsid w:val="00E5314C"/>
    <w:rsid w:val="00E5322C"/>
    <w:rsid w:val="00E53298"/>
    <w:rsid w:val="00E532A6"/>
    <w:rsid w:val="00E535C2"/>
    <w:rsid w:val="00E53B15"/>
    <w:rsid w:val="00E53D50"/>
    <w:rsid w:val="00E53FCC"/>
    <w:rsid w:val="00E53FEE"/>
    <w:rsid w:val="00E54256"/>
    <w:rsid w:val="00E543F4"/>
    <w:rsid w:val="00E54506"/>
    <w:rsid w:val="00E545D1"/>
    <w:rsid w:val="00E547D6"/>
    <w:rsid w:val="00E54858"/>
    <w:rsid w:val="00E54995"/>
    <w:rsid w:val="00E54C11"/>
    <w:rsid w:val="00E54E4F"/>
    <w:rsid w:val="00E55184"/>
    <w:rsid w:val="00E551ED"/>
    <w:rsid w:val="00E55338"/>
    <w:rsid w:val="00E5552F"/>
    <w:rsid w:val="00E5581C"/>
    <w:rsid w:val="00E55877"/>
    <w:rsid w:val="00E559E6"/>
    <w:rsid w:val="00E55E0A"/>
    <w:rsid w:val="00E5639A"/>
    <w:rsid w:val="00E563D0"/>
    <w:rsid w:val="00E56562"/>
    <w:rsid w:val="00E56593"/>
    <w:rsid w:val="00E567AF"/>
    <w:rsid w:val="00E56B12"/>
    <w:rsid w:val="00E56CF6"/>
    <w:rsid w:val="00E57185"/>
    <w:rsid w:val="00E57256"/>
    <w:rsid w:val="00E5748C"/>
    <w:rsid w:val="00E57577"/>
    <w:rsid w:val="00E5760B"/>
    <w:rsid w:val="00E57B67"/>
    <w:rsid w:val="00E57BB5"/>
    <w:rsid w:val="00E57C10"/>
    <w:rsid w:val="00E57C76"/>
    <w:rsid w:val="00E57D57"/>
    <w:rsid w:val="00E57DB2"/>
    <w:rsid w:val="00E57DE2"/>
    <w:rsid w:val="00E60196"/>
    <w:rsid w:val="00E601AC"/>
    <w:rsid w:val="00E6054F"/>
    <w:rsid w:val="00E6056D"/>
    <w:rsid w:val="00E60847"/>
    <w:rsid w:val="00E60BFF"/>
    <w:rsid w:val="00E60D94"/>
    <w:rsid w:val="00E60EAA"/>
    <w:rsid w:val="00E60EBE"/>
    <w:rsid w:val="00E611F2"/>
    <w:rsid w:val="00E61470"/>
    <w:rsid w:val="00E6165A"/>
    <w:rsid w:val="00E616E2"/>
    <w:rsid w:val="00E61910"/>
    <w:rsid w:val="00E6196D"/>
    <w:rsid w:val="00E61A5B"/>
    <w:rsid w:val="00E61ABC"/>
    <w:rsid w:val="00E61DCF"/>
    <w:rsid w:val="00E62073"/>
    <w:rsid w:val="00E620D9"/>
    <w:rsid w:val="00E62144"/>
    <w:rsid w:val="00E62350"/>
    <w:rsid w:val="00E62691"/>
    <w:rsid w:val="00E629ED"/>
    <w:rsid w:val="00E62D07"/>
    <w:rsid w:val="00E62D17"/>
    <w:rsid w:val="00E62D92"/>
    <w:rsid w:val="00E631B2"/>
    <w:rsid w:val="00E6322E"/>
    <w:rsid w:val="00E63406"/>
    <w:rsid w:val="00E63632"/>
    <w:rsid w:val="00E63CEE"/>
    <w:rsid w:val="00E6469D"/>
    <w:rsid w:val="00E646BA"/>
    <w:rsid w:val="00E64ABF"/>
    <w:rsid w:val="00E64C7D"/>
    <w:rsid w:val="00E65022"/>
    <w:rsid w:val="00E65420"/>
    <w:rsid w:val="00E6564C"/>
    <w:rsid w:val="00E65681"/>
    <w:rsid w:val="00E65861"/>
    <w:rsid w:val="00E65883"/>
    <w:rsid w:val="00E65919"/>
    <w:rsid w:val="00E65A3F"/>
    <w:rsid w:val="00E66034"/>
    <w:rsid w:val="00E660DB"/>
    <w:rsid w:val="00E6612E"/>
    <w:rsid w:val="00E66303"/>
    <w:rsid w:val="00E6645C"/>
    <w:rsid w:val="00E6648B"/>
    <w:rsid w:val="00E664A9"/>
    <w:rsid w:val="00E664D5"/>
    <w:rsid w:val="00E667F9"/>
    <w:rsid w:val="00E6682D"/>
    <w:rsid w:val="00E66982"/>
    <w:rsid w:val="00E669EA"/>
    <w:rsid w:val="00E66AFE"/>
    <w:rsid w:val="00E66D38"/>
    <w:rsid w:val="00E66D3B"/>
    <w:rsid w:val="00E66EB9"/>
    <w:rsid w:val="00E66FDC"/>
    <w:rsid w:val="00E66FF3"/>
    <w:rsid w:val="00E67168"/>
    <w:rsid w:val="00E6716C"/>
    <w:rsid w:val="00E67331"/>
    <w:rsid w:val="00E673BD"/>
    <w:rsid w:val="00E673CA"/>
    <w:rsid w:val="00E67627"/>
    <w:rsid w:val="00E677E1"/>
    <w:rsid w:val="00E679F2"/>
    <w:rsid w:val="00E67CE8"/>
    <w:rsid w:val="00E67DA7"/>
    <w:rsid w:val="00E702A7"/>
    <w:rsid w:val="00E704FE"/>
    <w:rsid w:val="00E70536"/>
    <w:rsid w:val="00E70551"/>
    <w:rsid w:val="00E7056D"/>
    <w:rsid w:val="00E707C0"/>
    <w:rsid w:val="00E70A55"/>
    <w:rsid w:val="00E7127B"/>
    <w:rsid w:val="00E712F6"/>
    <w:rsid w:val="00E715E9"/>
    <w:rsid w:val="00E71696"/>
    <w:rsid w:val="00E718B8"/>
    <w:rsid w:val="00E71B83"/>
    <w:rsid w:val="00E71C1A"/>
    <w:rsid w:val="00E71F8D"/>
    <w:rsid w:val="00E723E4"/>
    <w:rsid w:val="00E72604"/>
    <w:rsid w:val="00E72791"/>
    <w:rsid w:val="00E72C1D"/>
    <w:rsid w:val="00E73109"/>
    <w:rsid w:val="00E73220"/>
    <w:rsid w:val="00E732CA"/>
    <w:rsid w:val="00E735D7"/>
    <w:rsid w:val="00E742D2"/>
    <w:rsid w:val="00E742D4"/>
    <w:rsid w:val="00E74DFE"/>
    <w:rsid w:val="00E74E76"/>
    <w:rsid w:val="00E74FC5"/>
    <w:rsid w:val="00E74FE1"/>
    <w:rsid w:val="00E74FE4"/>
    <w:rsid w:val="00E7504A"/>
    <w:rsid w:val="00E75070"/>
    <w:rsid w:val="00E752CB"/>
    <w:rsid w:val="00E753FC"/>
    <w:rsid w:val="00E75528"/>
    <w:rsid w:val="00E75558"/>
    <w:rsid w:val="00E75607"/>
    <w:rsid w:val="00E756FE"/>
    <w:rsid w:val="00E7577F"/>
    <w:rsid w:val="00E759E6"/>
    <w:rsid w:val="00E75D1C"/>
    <w:rsid w:val="00E760E7"/>
    <w:rsid w:val="00E760EC"/>
    <w:rsid w:val="00E762F9"/>
    <w:rsid w:val="00E763FE"/>
    <w:rsid w:val="00E76772"/>
    <w:rsid w:val="00E76D44"/>
    <w:rsid w:val="00E76F6F"/>
    <w:rsid w:val="00E76FCA"/>
    <w:rsid w:val="00E770F2"/>
    <w:rsid w:val="00E774AD"/>
    <w:rsid w:val="00E77522"/>
    <w:rsid w:val="00E7759B"/>
    <w:rsid w:val="00E7770E"/>
    <w:rsid w:val="00E7772C"/>
    <w:rsid w:val="00E777A1"/>
    <w:rsid w:val="00E77C42"/>
    <w:rsid w:val="00E77DAC"/>
    <w:rsid w:val="00E77ECB"/>
    <w:rsid w:val="00E77F7E"/>
    <w:rsid w:val="00E8008B"/>
    <w:rsid w:val="00E8061F"/>
    <w:rsid w:val="00E806A5"/>
    <w:rsid w:val="00E80743"/>
    <w:rsid w:val="00E808C7"/>
    <w:rsid w:val="00E80A44"/>
    <w:rsid w:val="00E80FBE"/>
    <w:rsid w:val="00E8104C"/>
    <w:rsid w:val="00E810A2"/>
    <w:rsid w:val="00E814CB"/>
    <w:rsid w:val="00E817AE"/>
    <w:rsid w:val="00E81C30"/>
    <w:rsid w:val="00E82477"/>
    <w:rsid w:val="00E82581"/>
    <w:rsid w:val="00E82585"/>
    <w:rsid w:val="00E82609"/>
    <w:rsid w:val="00E82656"/>
    <w:rsid w:val="00E826FE"/>
    <w:rsid w:val="00E8286F"/>
    <w:rsid w:val="00E82B52"/>
    <w:rsid w:val="00E82FFC"/>
    <w:rsid w:val="00E837AC"/>
    <w:rsid w:val="00E838FF"/>
    <w:rsid w:val="00E8396F"/>
    <w:rsid w:val="00E83ACF"/>
    <w:rsid w:val="00E83C0F"/>
    <w:rsid w:val="00E83D58"/>
    <w:rsid w:val="00E83E6B"/>
    <w:rsid w:val="00E83EB6"/>
    <w:rsid w:val="00E83F76"/>
    <w:rsid w:val="00E84058"/>
    <w:rsid w:val="00E84878"/>
    <w:rsid w:val="00E8487C"/>
    <w:rsid w:val="00E84B07"/>
    <w:rsid w:val="00E84B79"/>
    <w:rsid w:val="00E84E35"/>
    <w:rsid w:val="00E84F6F"/>
    <w:rsid w:val="00E851C6"/>
    <w:rsid w:val="00E8522A"/>
    <w:rsid w:val="00E85331"/>
    <w:rsid w:val="00E853D4"/>
    <w:rsid w:val="00E85465"/>
    <w:rsid w:val="00E8551C"/>
    <w:rsid w:val="00E85E0E"/>
    <w:rsid w:val="00E860CD"/>
    <w:rsid w:val="00E865F9"/>
    <w:rsid w:val="00E866D1"/>
    <w:rsid w:val="00E86876"/>
    <w:rsid w:val="00E86F14"/>
    <w:rsid w:val="00E8729B"/>
    <w:rsid w:val="00E8752A"/>
    <w:rsid w:val="00E8763F"/>
    <w:rsid w:val="00E87A49"/>
    <w:rsid w:val="00E87E25"/>
    <w:rsid w:val="00E9008C"/>
    <w:rsid w:val="00E9036F"/>
    <w:rsid w:val="00E903A7"/>
    <w:rsid w:val="00E90703"/>
    <w:rsid w:val="00E90739"/>
    <w:rsid w:val="00E912AD"/>
    <w:rsid w:val="00E913FD"/>
    <w:rsid w:val="00E916FE"/>
    <w:rsid w:val="00E91D6A"/>
    <w:rsid w:val="00E92096"/>
    <w:rsid w:val="00E92131"/>
    <w:rsid w:val="00E922EB"/>
    <w:rsid w:val="00E925F6"/>
    <w:rsid w:val="00E9277D"/>
    <w:rsid w:val="00E92DF4"/>
    <w:rsid w:val="00E92ECC"/>
    <w:rsid w:val="00E931D1"/>
    <w:rsid w:val="00E935C1"/>
    <w:rsid w:val="00E93853"/>
    <w:rsid w:val="00E93869"/>
    <w:rsid w:val="00E93FD7"/>
    <w:rsid w:val="00E94060"/>
    <w:rsid w:val="00E942B9"/>
    <w:rsid w:val="00E94462"/>
    <w:rsid w:val="00E946CC"/>
    <w:rsid w:val="00E94EA8"/>
    <w:rsid w:val="00E95198"/>
    <w:rsid w:val="00E95382"/>
    <w:rsid w:val="00E959DE"/>
    <w:rsid w:val="00E95CC3"/>
    <w:rsid w:val="00E95E90"/>
    <w:rsid w:val="00E95EF5"/>
    <w:rsid w:val="00E9621A"/>
    <w:rsid w:val="00E9625E"/>
    <w:rsid w:val="00E966E6"/>
    <w:rsid w:val="00E968BD"/>
    <w:rsid w:val="00E96C7A"/>
    <w:rsid w:val="00E96EEE"/>
    <w:rsid w:val="00E97118"/>
    <w:rsid w:val="00E9742E"/>
    <w:rsid w:val="00E976AD"/>
    <w:rsid w:val="00E97791"/>
    <w:rsid w:val="00E9793C"/>
    <w:rsid w:val="00E97D1E"/>
    <w:rsid w:val="00E97D92"/>
    <w:rsid w:val="00EA01B0"/>
    <w:rsid w:val="00EA03A5"/>
    <w:rsid w:val="00EA0425"/>
    <w:rsid w:val="00EA0BE3"/>
    <w:rsid w:val="00EA0DA0"/>
    <w:rsid w:val="00EA1182"/>
    <w:rsid w:val="00EA1281"/>
    <w:rsid w:val="00EA12C5"/>
    <w:rsid w:val="00EA131F"/>
    <w:rsid w:val="00EA138F"/>
    <w:rsid w:val="00EA16D7"/>
    <w:rsid w:val="00EA1DA9"/>
    <w:rsid w:val="00EA1DB7"/>
    <w:rsid w:val="00EA1FEE"/>
    <w:rsid w:val="00EA206F"/>
    <w:rsid w:val="00EA2150"/>
    <w:rsid w:val="00EA21F0"/>
    <w:rsid w:val="00EA2301"/>
    <w:rsid w:val="00EA2489"/>
    <w:rsid w:val="00EA27C4"/>
    <w:rsid w:val="00EA27EC"/>
    <w:rsid w:val="00EA2852"/>
    <w:rsid w:val="00EA287F"/>
    <w:rsid w:val="00EA2925"/>
    <w:rsid w:val="00EA2A6D"/>
    <w:rsid w:val="00EA2BA9"/>
    <w:rsid w:val="00EA2CFE"/>
    <w:rsid w:val="00EA2D03"/>
    <w:rsid w:val="00EA2D59"/>
    <w:rsid w:val="00EA2FB7"/>
    <w:rsid w:val="00EA311A"/>
    <w:rsid w:val="00EA32C5"/>
    <w:rsid w:val="00EA331F"/>
    <w:rsid w:val="00EA3443"/>
    <w:rsid w:val="00EA36DC"/>
    <w:rsid w:val="00EA3B82"/>
    <w:rsid w:val="00EA3FD2"/>
    <w:rsid w:val="00EA42CF"/>
    <w:rsid w:val="00EA44A7"/>
    <w:rsid w:val="00EA4520"/>
    <w:rsid w:val="00EA4555"/>
    <w:rsid w:val="00EA4620"/>
    <w:rsid w:val="00EA4AC4"/>
    <w:rsid w:val="00EA4B36"/>
    <w:rsid w:val="00EA4C51"/>
    <w:rsid w:val="00EA4E08"/>
    <w:rsid w:val="00EA4FC0"/>
    <w:rsid w:val="00EA5043"/>
    <w:rsid w:val="00EA5215"/>
    <w:rsid w:val="00EA53D0"/>
    <w:rsid w:val="00EA5565"/>
    <w:rsid w:val="00EA5BD2"/>
    <w:rsid w:val="00EA5CD7"/>
    <w:rsid w:val="00EA5D19"/>
    <w:rsid w:val="00EA6262"/>
    <w:rsid w:val="00EA62AB"/>
    <w:rsid w:val="00EA632C"/>
    <w:rsid w:val="00EA6345"/>
    <w:rsid w:val="00EA67FB"/>
    <w:rsid w:val="00EA693D"/>
    <w:rsid w:val="00EA6B8E"/>
    <w:rsid w:val="00EA6C93"/>
    <w:rsid w:val="00EA6DD6"/>
    <w:rsid w:val="00EA731F"/>
    <w:rsid w:val="00EA7A06"/>
    <w:rsid w:val="00EA7A9C"/>
    <w:rsid w:val="00EA7BA9"/>
    <w:rsid w:val="00EA7D74"/>
    <w:rsid w:val="00EA7E89"/>
    <w:rsid w:val="00EA7F37"/>
    <w:rsid w:val="00EB05B7"/>
    <w:rsid w:val="00EB0AB7"/>
    <w:rsid w:val="00EB0AFF"/>
    <w:rsid w:val="00EB0C58"/>
    <w:rsid w:val="00EB0C85"/>
    <w:rsid w:val="00EB0C92"/>
    <w:rsid w:val="00EB12B7"/>
    <w:rsid w:val="00EB12D7"/>
    <w:rsid w:val="00EB174B"/>
    <w:rsid w:val="00EB18F0"/>
    <w:rsid w:val="00EB1CC6"/>
    <w:rsid w:val="00EB1DC7"/>
    <w:rsid w:val="00EB1DDD"/>
    <w:rsid w:val="00EB1E78"/>
    <w:rsid w:val="00EB2319"/>
    <w:rsid w:val="00EB242C"/>
    <w:rsid w:val="00EB27EF"/>
    <w:rsid w:val="00EB29C8"/>
    <w:rsid w:val="00EB2C12"/>
    <w:rsid w:val="00EB2CCA"/>
    <w:rsid w:val="00EB2F40"/>
    <w:rsid w:val="00EB3048"/>
    <w:rsid w:val="00EB3199"/>
    <w:rsid w:val="00EB343B"/>
    <w:rsid w:val="00EB348E"/>
    <w:rsid w:val="00EB34A2"/>
    <w:rsid w:val="00EB38F3"/>
    <w:rsid w:val="00EB3997"/>
    <w:rsid w:val="00EB3B04"/>
    <w:rsid w:val="00EB3B54"/>
    <w:rsid w:val="00EB3B65"/>
    <w:rsid w:val="00EB3B7B"/>
    <w:rsid w:val="00EB4453"/>
    <w:rsid w:val="00EB45ED"/>
    <w:rsid w:val="00EB48E5"/>
    <w:rsid w:val="00EB4C7C"/>
    <w:rsid w:val="00EB4F13"/>
    <w:rsid w:val="00EB4F33"/>
    <w:rsid w:val="00EB4FC2"/>
    <w:rsid w:val="00EB53CB"/>
    <w:rsid w:val="00EB556E"/>
    <w:rsid w:val="00EB5872"/>
    <w:rsid w:val="00EB58C4"/>
    <w:rsid w:val="00EB5959"/>
    <w:rsid w:val="00EB5D47"/>
    <w:rsid w:val="00EB5DBF"/>
    <w:rsid w:val="00EB5EF4"/>
    <w:rsid w:val="00EB6264"/>
    <w:rsid w:val="00EB6401"/>
    <w:rsid w:val="00EB64C9"/>
    <w:rsid w:val="00EB64DE"/>
    <w:rsid w:val="00EB6514"/>
    <w:rsid w:val="00EB65A0"/>
    <w:rsid w:val="00EB6706"/>
    <w:rsid w:val="00EB6786"/>
    <w:rsid w:val="00EB6867"/>
    <w:rsid w:val="00EB6D2A"/>
    <w:rsid w:val="00EB6EAE"/>
    <w:rsid w:val="00EB6EC7"/>
    <w:rsid w:val="00EB707D"/>
    <w:rsid w:val="00EB710D"/>
    <w:rsid w:val="00EB7136"/>
    <w:rsid w:val="00EB765B"/>
    <w:rsid w:val="00EB7859"/>
    <w:rsid w:val="00EB7EF4"/>
    <w:rsid w:val="00EC009F"/>
    <w:rsid w:val="00EC02AF"/>
    <w:rsid w:val="00EC0681"/>
    <w:rsid w:val="00EC0B1B"/>
    <w:rsid w:val="00EC0B35"/>
    <w:rsid w:val="00EC0C51"/>
    <w:rsid w:val="00EC0DAE"/>
    <w:rsid w:val="00EC1046"/>
    <w:rsid w:val="00EC12EE"/>
    <w:rsid w:val="00EC147F"/>
    <w:rsid w:val="00EC15A5"/>
    <w:rsid w:val="00EC15FE"/>
    <w:rsid w:val="00EC1662"/>
    <w:rsid w:val="00EC16AF"/>
    <w:rsid w:val="00EC1759"/>
    <w:rsid w:val="00EC17D6"/>
    <w:rsid w:val="00EC1B77"/>
    <w:rsid w:val="00EC1BFA"/>
    <w:rsid w:val="00EC1CC3"/>
    <w:rsid w:val="00EC1D1C"/>
    <w:rsid w:val="00EC1D5B"/>
    <w:rsid w:val="00EC24BC"/>
    <w:rsid w:val="00EC25C0"/>
    <w:rsid w:val="00EC2A0E"/>
    <w:rsid w:val="00EC2D6F"/>
    <w:rsid w:val="00EC336E"/>
    <w:rsid w:val="00EC3451"/>
    <w:rsid w:val="00EC3518"/>
    <w:rsid w:val="00EC35DA"/>
    <w:rsid w:val="00EC375A"/>
    <w:rsid w:val="00EC3787"/>
    <w:rsid w:val="00EC3BF7"/>
    <w:rsid w:val="00EC3ED3"/>
    <w:rsid w:val="00EC41DF"/>
    <w:rsid w:val="00EC42DE"/>
    <w:rsid w:val="00EC4367"/>
    <w:rsid w:val="00EC43B5"/>
    <w:rsid w:val="00EC485B"/>
    <w:rsid w:val="00EC488C"/>
    <w:rsid w:val="00EC4AF8"/>
    <w:rsid w:val="00EC4B48"/>
    <w:rsid w:val="00EC4B4A"/>
    <w:rsid w:val="00EC4CB8"/>
    <w:rsid w:val="00EC4D80"/>
    <w:rsid w:val="00EC56C8"/>
    <w:rsid w:val="00EC579F"/>
    <w:rsid w:val="00EC5A66"/>
    <w:rsid w:val="00EC5CD2"/>
    <w:rsid w:val="00EC5DD5"/>
    <w:rsid w:val="00EC5E92"/>
    <w:rsid w:val="00EC60D4"/>
    <w:rsid w:val="00EC6142"/>
    <w:rsid w:val="00EC623B"/>
    <w:rsid w:val="00EC6651"/>
    <w:rsid w:val="00EC675A"/>
    <w:rsid w:val="00EC766D"/>
    <w:rsid w:val="00EC788C"/>
    <w:rsid w:val="00ED03EF"/>
    <w:rsid w:val="00ED04CC"/>
    <w:rsid w:val="00ED0752"/>
    <w:rsid w:val="00ED0983"/>
    <w:rsid w:val="00ED0A2C"/>
    <w:rsid w:val="00ED0AFA"/>
    <w:rsid w:val="00ED0F9F"/>
    <w:rsid w:val="00ED1007"/>
    <w:rsid w:val="00ED1055"/>
    <w:rsid w:val="00ED11B7"/>
    <w:rsid w:val="00ED1906"/>
    <w:rsid w:val="00ED19B3"/>
    <w:rsid w:val="00ED1C35"/>
    <w:rsid w:val="00ED2028"/>
    <w:rsid w:val="00ED21F6"/>
    <w:rsid w:val="00ED2533"/>
    <w:rsid w:val="00ED25A2"/>
    <w:rsid w:val="00ED2871"/>
    <w:rsid w:val="00ED29CD"/>
    <w:rsid w:val="00ED2BEF"/>
    <w:rsid w:val="00ED2D50"/>
    <w:rsid w:val="00ED2D63"/>
    <w:rsid w:val="00ED2D74"/>
    <w:rsid w:val="00ED2DB6"/>
    <w:rsid w:val="00ED2EA7"/>
    <w:rsid w:val="00ED3013"/>
    <w:rsid w:val="00ED3210"/>
    <w:rsid w:val="00ED3297"/>
    <w:rsid w:val="00ED3702"/>
    <w:rsid w:val="00ED39C1"/>
    <w:rsid w:val="00ED3A57"/>
    <w:rsid w:val="00ED3AA9"/>
    <w:rsid w:val="00ED3F10"/>
    <w:rsid w:val="00ED3F71"/>
    <w:rsid w:val="00ED42E9"/>
    <w:rsid w:val="00ED44E5"/>
    <w:rsid w:val="00ED46CB"/>
    <w:rsid w:val="00ED46D7"/>
    <w:rsid w:val="00ED4891"/>
    <w:rsid w:val="00ED4983"/>
    <w:rsid w:val="00ED498E"/>
    <w:rsid w:val="00ED49DE"/>
    <w:rsid w:val="00ED4CAE"/>
    <w:rsid w:val="00ED4CD9"/>
    <w:rsid w:val="00ED511F"/>
    <w:rsid w:val="00ED518E"/>
    <w:rsid w:val="00ED51BB"/>
    <w:rsid w:val="00ED52F0"/>
    <w:rsid w:val="00ED53BA"/>
    <w:rsid w:val="00ED54AD"/>
    <w:rsid w:val="00ED55CC"/>
    <w:rsid w:val="00ED56E7"/>
    <w:rsid w:val="00ED58F8"/>
    <w:rsid w:val="00ED5D5D"/>
    <w:rsid w:val="00ED5E80"/>
    <w:rsid w:val="00ED5EFA"/>
    <w:rsid w:val="00ED5F71"/>
    <w:rsid w:val="00ED5FC7"/>
    <w:rsid w:val="00ED6055"/>
    <w:rsid w:val="00ED6470"/>
    <w:rsid w:val="00ED6605"/>
    <w:rsid w:val="00ED6887"/>
    <w:rsid w:val="00ED6BE8"/>
    <w:rsid w:val="00ED6FFE"/>
    <w:rsid w:val="00ED73FF"/>
    <w:rsid w:val="00ED75A1"/>
    <w:rsid w:val="00ED7663"/>
    <w:rsid w:val="00ED7BA9"/>
    <w:rsid w:val="00ED7BD1"/>
    <w:rsid w:val="00ED7CAC"/>
    <w:rsid w:val="00ED7D1E"/>
    <w:rsid w:val="00ED7E66"/>
    <w:rsid w:val="00ED7E70"/>
    <w:rsid w:val="00ED7FC5"/>
    <w:rsid w:val="00EE0011"/>
    <w:rsid w:val="00EE0228"/>
    <w:rsid w:val="00EE02D7"/>
    <w:rsid w:val="00EE031D"/>
    <w:rsid w:val="00EE0518"/>
    <w:rsid w:val="00EE07E2"/>
    <w:rsid w:val="00EE0806"/>
    <w:rsid w:val="00EE0977"/>
    <w:rsid w:val="00EE0A79"/>
    <w:rsid w:val="00EE0AEA"/>
    <w:rsid w:val="00EE0D72"/>
    <w:rsid w:val="00EE0F36"/>
    <w:rsid w:val="00EE0FD3"/>
    <w:rsid w:val="00EE104B"/>
    <w:rsid w:val="00EE1496"/>
    <w:rsid w:val="00EE1893"/>
    <w:rsid w:val="00EE1917"/>
    <w:rsid w:val="00EE1F75"/>
    <w:rsid w:val="00EE1F94"/>
    <w:rsid w:val="00EE20FC"/>
    <w:rsid w:val="00EE233E"/>
    <w:rsid w:val="00EE23D8"/>
    <w:rsid w:val="00EE2484"/>
    <w:rsid w:val="00EE27CD"/>
    <w:rsid w:val="00EE2838"/>
    <w:rsid w:val="00EE28D3"/>
    <w:rsid w:val="00EE2B20"/>
    <w:rsid w:val="00EE2B56"/>
    <w:rsid w:val="00EE2E22"/>
    <w:rsid w:val="00EE2F2B"/>
    <w:rsid w:val="00EE3782"/>
    <w:rsid w:val="00EE393D"/>
    <w:rsid w:val="00EE3C7C"/>
    <w:rsid w:val="00EE3F5A"/>
    <w:rsid w:val="00EE4071"/>
    <w:rsid w:val="00EE41C4"/>
    <w:rsid w:val="00EE47FD"/>
    <w:rsid w:val="00EE48B1"/>
    <w:rsid w:val="00EE48ED"/>
    <w:rsid w:val="00EE4A66"/>
    <w:rsid w:val="00EE4A75"/>
    <w:rsid w:val="00EE4CB2"/>
    <w:rsid w:val="00EE5205"/>
    <w:rsid w:val="00EE52AA"/>
    <w:rsid w:val="00EE52AF"/>
    <w:rsid w:val="00EE543E"/>
    <w:rsid w:val="00EE5501"/>
    <w:rsid w:val="00EE59B2"/>
    <w:rsid w:val="00EE5BE1"/>
    <w:rsid w:val="00EE5C1C"/>
    <w:rsid w:val="00EE5D67"/>
    <w:rsid w:val="00EE5ECE"/>
    <w:rsid w:val="00EE6488"/>
    <w:rsid w:val="00EE64EF"/>
    <w:rsid w:val="00EE6764"/>
    <w:rsid w:val="00EE6C7A"/>
    <w:rsid w:val="00EE7010"/>
    <w:rsid w:val="00EE7423"/>
    <w:rsid w:val="00EE745F"/>
    <w:rsid w:val="00EE7B0F"/>
    <w:rsid w:val="00EE7D01"/>
    <w:rsid w:val="00EF003B"/>
    <w:rsid w:val="00EF0123"/>
    <w:rsid w:val="00EF018D"/>
    <w:rsid w:val="00EF026B"/>
    <w:rsid w:val="00EF03BB"/>
    <w:rsid w:val="00EF05B8"/>
    <w:rsid w:val="00EF063A"/>
    <w:rsid w:val="00EF068E"/>
    <w:rsid w:val="00EF07ED"/>
    <w:rsid w:val="00EF0847"/>
    <w:rsid w:val="00EF084E"/>
    <w:rsid w:val="00EF0899"/>
    <w:rsid w:val="00EF0AD9"/>
    <w:rsid w:val="00EF0B18"/>
    <w:rsid w:val="00EF0C18"/>
    <w:rsid w:val="00EF0C75"/>
    <w:rsid w:val="00EF0D2F"/>
    <w:rsid w:val="00EF0DC8"/>
    <w:rsid w:val="00EF0DF3"/>
    <w:rsid w:val="00EF0DF7"/>
    <w:rsid w:val="00EF0F8D"/>
    <w:rsid w:val="00EF101A"/>
    <w:rsid w:val="00EF106F"/>
    <w:rsid w:val="00EF1403"/>
    <w:rsid w:val="00EF15BA"/>
    <w:rsid w:val="00EF1B1F"/>
    <w:rsid w:val="00EF1D99"/>
    <w:rsid w:val="00EF2073"/>
    <w:rsid w:val="00EF213E"/>
    <w:rsid w:val="00EF2195"/>
    <w:rsid w:val="00EF21E3"/>
    <w:rsid w:val="00EF24F6"/>
    <w:rsid w:val="00EF267B"/>
    <w:rsid w:val="00EF28BD"/>
    <w:rsid w:val="00EF2CEA"/>
    <w:rsid w:val="00EF3201"/>
    <w:rsid w:val="00EF3290"/>
    <w:rsid w:val="00EF38DF"/>
    <w:rsid w:val="00EF39C1"/>
    <w:rsid w:val="00EF3A51"/>
    <w:rsid w:val="00EF3A77"/>
    <w:rsid w:val="00EF3B00"/>
    <w:rsid w:val="00EF3BB4"/>
    <w:rsid w:val="00EF3BCE"/>
    <w:rsid w:val="00EF3D88"/>
    <w:rsid w:val="00EF3EEF"/>
    <w:rsid w:val="00EF420D"/>
    <w:rsid w:val="00EF4394"/>
    <w:rsid w:val="00EF4408"/>
    <w:rsid w:val="00EF4814"/>
    <w:rsid w:val="00EF4821"/>
    <w:rsid w:val="00EF4A30"/>
    <w:rsid w:val="00EF4A43"/>
    <w:rsid w:val="00EF4A85"/>
    <w:rsid w:val="00EF4FC8"/>
    <w:rsid w:val="00EF4FDA"/>
    <w:rsid w:val="00EF5032"/>
    <w:rsid w:val="00EF5081"/>
    <w:rsid w:val="00EF52D3"/>
    <w:rsid w:val="00EF537C"/>
    <w:rsid w:val="00EF54F4"/>
    <w:rsid w:val="00EF5727"/>
    <w:rsid w:val="00EF5787"/>
    <w:rsid w:val="00EF5C02"/>
    <w:rsid w:val="00EF5EB7"/>
    <w:rsid w:val="00EF5F7D"/>
    <w:rsid w:val="00EF6498"/>
    <w:rsid w:val="00EF65C6"/>
    <w:rsid w:val="00EF66BD"/>
    <w:rsid w:val="00EF6734"/>
    <w:rsid w:val="00EF67E1"/>
    <w:rsid w:val="00EF6935"/>
    <w:rsid w:val="00EF6A23"/>
    <w:rsid w:val="00EF6D24"/>
    <w:rsid w:val="00EF6F10"/>
    <w:rsid w:val="00EF71F0"/>
    <w:rsid w:val="00EF74C2"/>
    <w:rsid w:val="00EF7A6A"/>
    <w:rsid w:val="00EF7B56"/>
    <w:rsid w:val="00EF7ED7"/>
    <w:rsid w:val="00EF7F7C"/>
    <w:rsid w:val="00F00031"/>
    <w:rsid w:val="00F000B9"/>
    <w:rsid w:val="00F0015B"/>
    <w:rsid w:val="00F00239"/>
    <w:rsid w:val="00F0066F"/>
    <w:rsid w:val="00F0070B"/>
    <w:rsid w:val="00F00745"/>
    <w:rsid w:val="00F008EA"/>
    <w:rsid w:val="00F00B26"/>
    <w:rsid w:val="00F00B68"/>
    <w:rsid w:val="00F00BE7"/>
    <w:rsid w:val="00F00D7E"/>
    <w:rsid w:val="00F00DB7"/>
    <w:rsid w:val="00F00F0E"/>
    <w:rsid w:val="00F010C1"/>
    <w:rsid w:val="00F01308"/>
    <w:rsid w:val="00F01490"/>
    <w:rsid w:val="00F016A6"/>
    <w:rsid w:val="00F01AB4"/>
    <w:rsid w:val="00F01B43"/>
    <w:rsid w:val="00F01C17"/>
    <w:rsid w:val="00F01C1A"/>
    <w:rsid w:val="00F01E8E"/>
    <w:rsid w:val="00F01F91"/>
    <w:rsid w:val="00F01FB3"/>
    <w:rsid w:val="00F02034"/>
    <w:rsid w:val="00F02091"/>
    <w:rsid w:val="00F020FC"/>
    <w:rsid w:val="00F023F5"/>
    <w:rsid w:val="00F02510"/>
    <w:rsid w:val="00F02585"/>
    <w:rsid w:val="00F0272D"/>
    <w:rsid w:val="00F02ABF"/>
    <w:rsid w:val="00F02AF5"/>
    <w:rsid w:val="00F02D98"/>
    <w:rsid w:val="00F02FAA"/>
    <w:rsid w:val="00F030A6"/>
    <w:rsid w:val="00F030C0"/>
    <w:rsid w:val="00F0337E"/>
    <w:rsid w:val="00F03496"/>
    <w:rsid w:val="00F0383B"/>
    <w:rsid w:val="00F041AD"/>
    <w:rsid w:val="00F046AB"/>
    <w:rsid w:val="00F046E6"/>
    <w:rsid w:val="00F0484A"/>
    <w:rsid w:val="00F04BFC"/>
    <w:rsid w:val="00F04CEC"/>
    <w:rsid w:val="00F04D69"/>
    <w:rsid w:val="00F04E8D"/>
    <w:rsid w:val="00F05094"/>
    <w:rsid w:val="00F05138"/>
    <w:rsid w:val="00F05192"/>
    <w:rsid w:val="00F056CE"/>
    <w:rsid w:val="00F05A6D"/>
    <w:rsid w:val="00F05C46"/>
    <w:rsid w:val="00F05CC4"/>
    <w:rsid w:val="00F05DEE"/>
    <w:rsid w:val="00F05E95"/>
    <w:rsid w:val="00F062AC"/>
    <w:rsid w:val="00F063BB"/>
    <w:rsid w:val="00F06452"/>
    <w:rsid w:val="00F065A5"/>
    <w:rsid w:val="00F068EB"/>
    <w:rsid w:val="00F06904"/>
    <w:rsid w:val="00F06CE9"/>
    <w:rsid w:val="00F06CF2"/>
    <w:rsid w:val="00F06DBC"/>
    <w:rsid w:val="00F06E66"/>
    <w:rsid w:val="00F06F21"/>
    <w:rsid w:val="00F0730D"/>
    <w:rsid w:val="00F0744F"/>
    <w:rsid w:val="00F07A37"/>
    <w:rsid w:val="00F101D2"/>
    <w:rsid w:val="00F10531"/>
    <w:rsid w:val="00F1063B"/>
    <w:rsid w:val="00F1085C"/>
    <w:rsid w:val="00F10AF6"/>
    <w:rsid w:val="00F10BBD"/>
    <w:rsid w:val="00F10F12"/>
    <w:rsid w:val="00F11171"/>
    <w:rsid w:val="00F11179"/>
    <w:rsid w:val="00F11234"/>
    <w:rsid w:val="00F1161E"/>
    <w:rsid w:val="00F116D2"/>
    <w:rsid w:val="00F11A72"/>
    <w:rsid w:val="00F11FE9"/>
    <w:rsid w:val="00F1204E"/>
    <w:rsid w:val="00F120CE"/>
    <w:rsid w:val="00F120E2"/>
    <w:rsid w:val="00F121C5"/>
    <w:rsid w:val="00F1249F"/>
    <w:rsid w:val="00F12763"/>
    <w:rsid w:val="00F12768"/>
    <w:rsid w:val="00F12864"/>
    <w:rsid w:val="00F12B7E"/>
    <w:rsid w:val="00F12C7A"/>
    <w:rsid w:val="00F12DAE"/>
    <w:rsid w:val="00F12FCF"/>
    <w:rsid w:val="00F12FEC"/>
    <w:rsid w:val="00F1314E"/>
    <w:rsid w:val="00F1332B"/>
    <w:rsid w:val="00F13833"/>
    <w:rsid w:val="00F1396E"/>
    <w:rsid w:val="00F13B28"/>
    <w:rsid w:val="00F13C18"/>
    <w:rsid w:val="00F13C43"/>
    <w:rsid w:val="00F13E7E"/>
    <w:rsid w:val="00F14000"/>
    <w:rsid w:val="00F1425A"/>
    <w:rsid w:val="00F142BB"/>
    <w:rsid w:val="00F14482"/>
    <w:rsid w:val="00F14497"/>
    <w:rsid w:val="00F14527"/>
    <w:rsid w:val="00F145DE"/>
    <w:rsid w:val="00F148E3"/>
    <w:rsid w:val="00F14968"/>
    <w:rsid w:val="00F14A8E"/>
    <w:rsid w:val="00F14DD6"/>
    <w:rsid w:val="00F15059"/>
    <w:rsid w:val="00F1519D"/>
    <w:rsid w:val="00F1522A"/>
    <w:rsid w:val="00F15269"/>
    <w:rsid w:val="00F15287"/>
    <w:rsid w:val="00F155AA"/>
    <w:rsid w:val="00F156F9"/>
    <w:rsid w:val="00F159A6"/>
    <w:rsid w:val="00F15B08"/>
    <w:rsid w:val="00F15EF7"/>
    <w:rsid w:val="00F15F40"/>
    <w:rsid w:val="00F16272"/>
    <w:rsid w:val="00F162FC"/>
    <w:rsid w:val="00F1661A"/>
    <w:rsid w:val="00F1668A"/>
    <w:rsid w:val="00F1669E"/>
    <w:rsid w:val="00F16857"/>
    <w:rsid w:val="00F1698D"/>
    <w:rsid w:val="00F16CCC"/>
    <w:rsid w:val="00F16EB1"/>
    <w:rsid w:val="00F170E6"/>
    <w:rsid w:val="00F1721E"/>
    <w:rsid w:val="00F1730D"/>
    <w:rsid w:val="00F174B3"/>
    <w:rsid w:val="00F17708"/>
    <w:rsid w:val="00F1775C"/>
    <w:rsid w:val="00F17784"/>
    <w:rsid w:val="00F17E24"/>
    <w:rsid w:val="00F20104"/>
    <w:rsid w:val="00F202B0"/>
    <w:rsid w:val="00F207D1"/>
    <w:rsid w:val="00F20B5B"/>
    <w:rsid w:val="00F20C9E"/>
    <w:rsid w:val="00F20D78"/>
    <w:rsid w:val="00F21155"/>
    <w:rsid w:val="00F21456"/>
    <w:rsid w:val="00F21493"/>
    <w:rsid w:val="00F21AFA"/>
    <w:rsid w:val="00F21C1A"/>
    <w:rsid w:val="00F21C32"/>
    <w:rsid w:val="00F21CB6"/>
    <w:rsid w:val="00F21CC7"/>
    <w:rsid w:val="00F22462"/>
    <w:rsid w:val="00F2257B"/>
    <w:rsid w:val="00F22696"/>
    <w:rsid w:val="00F22B42"/>
    <w:rsid w:val="00F22BBA"/>
    <w:rsid w:val="00F22E0E"/>
    <w:rsid w:val="00F22F31"/>
    <w:rsid w:val="00F22F56"/>
    <w:rsid w:val="00F22F99"/>
    <w:rsid w:val="00F23045"/>
    <w:rsid w:val="00F23047"/>
    <w:rsid w:val="00F23095"/>
    <w:rsid w:val="00F230D0"/>
    <w:rsid w:val="00F231C3"/>
    <w:rsid w:val="00F2340D"/>
    <w:rsid w:val="00F23467"/>
    <w:rsid w:val="00F234E1"/>
    <w:rsid w:val="00F23520"/>
    <w:rsid w:val="00F2366F"/>
    <w:rsid w:val="00F23A25"/>
    <w:rsid w:val="00F23F3D"/>
    <w:rsid w:val="00F243F6"/>
    <w:rsid w:val="00F24AC1"/>
    <w:rsid w:val="00F24D30"/>
    <w:rsid w:val="00F24E57"/>
    <w:rsid w:val="00F25260"/>
    <w:rsid w:val="00F2537E"/>
    <w:rsid w:val="00F2581F"/>
    <w:rsid w:val="00F25D87"/>
    <w:rsid w:val="00F26111"/>
    <w:rsid w:val="00F26132"/>
    <w:rsid w:val="00F26390"/>
    <w:rsid w:val="00F263AA"/>
    <w:rsid w:val="00F266EB"/>
    <w:rsid w:val="00F268C9"/>
    <w:rsid w:val="00F26966"/>
    <w:rsid w:val="00F26D8A"/>
    <w:rsid w:val="00F26DB9"/>
    <w:rsid w:val="00F26F05"/>
    <w:rsid w:val="00F27298"/>
    <w:rsid w:val="00F2732E"/>
    <w:rsid w:val="00F2799C"/>
    <w:rsid w:val="00F27ACA"/>
    <w:rsid w:val="00F27E13"/>
    <w:rsid w:val="00F27E5E"/>
    <w:rsid w:val="00F27EC1"/>
    <w:rsid w:val="00F27F8B"/>
    <w:rsid w:val="00F3001C"/>
    <w:rsid w:val="00F30527"/>
    <w:rsid w:val="00F306C6"/>
    <w:rsid w:val="00F3074C"/>
    <w:rsid w:val="00F308E5"/>
    <w:rsid w:val="00F308FE"/>
    <w:rsid w:val="00F30944"/>
    <w:rsid w:val="00F30A4F"/>
    <w:rsid w:val="00F30A9D"/>
    <w:rsid w:val="00F30C3D"/>
    <w:rsid w:val="00F30E96"/>
    <w:rsid w:val="00F31459"/>
    <w:rsid w:val="00F31473"/>
    <w:rsid w:val="00F318AA"/>
    <w:rsid w:val="00F31903"/>
    <w:rsid w:val="00F31AF9"/>
    <w:rsid w:val="00F31DC1"/>
    <w:rsid w:val="00F31EC9"/>
    <w:rsid w:val="00F3213D"/>
    <w:rsid w:val="00F32147"/>
    <w:rsid w:val="00F321F7"/>
    <w:rsid w:val="00F3244F"/>
    <w:rsid w:val="00F328AF"/>
    <w:rsid w:val="00F328E1"/>
    <w:rsid w:val="00F32AF6"/>
    <w:rsid w:val="00F32B1B"/>
    <w:rsid w:val="00F32B35"/>
    <w:rsid w:val="00F32C98"/>
    <w:rsid w:val="00F32E6F"/>
    <w:rsid w:val="00F32F4C"/>
    <w:rsid w:val="00F330A4"/>
    <w:rsid w:val="00F33359"/>
    <w:rsid w:val="00F33547"/>
    <w:rsid w:val="00F339C8"/>
    <w:rsid w:val="00F33AA9"/>
    <w:rsid w:val="00F33E12"/>
    <w:rsid w:val="00F3427E"/>
    <w:rsid w:val="00F34465"/>
    <w:rsid w:val="00F3459E"/>
    <w:rsid w:val="00F34629"/>
    <w:rsid w:val="00F34D6A"/>
    <w:rsid w:val="00F34E11"/>
    <w:rsid w:val="00F34F3A"/>
    <w:rsid w:val="00F35019"/>
    <w:rsid w:val="00F350CB"/>
    <w:rsid w:val="00F3519C"/>
    <w:rsid w:val="00F3536A"/>
    <w:rsid w:val="00F354CF"/>
    <w:rsid w:val="00F356C6"/>
    <w:rsid w:val="00F358EA"/>
    <w:rsid w:val="00F3590A"/>
    <w:rsid w:val="00F35A43"/>
    <w:rsid w:val="00F35BA4"/>
    <w:rsid w:val="00F35C61"/>
    <w:rsid w:val="00F35D80"/>
    <w:rsid w:val="00F35D83"/>
    <w:rsid w:val="00F35E86"/>
    <w:rsid w:val="00F361E6"/>
    <w:rsid w:val="00F36392"/>
    <w:rsid w:val="00F36A42"/>
    <w:rsid w:val="00F36FCC"/>
    <w:rsid w:val="00F37130"/>
    <w:rsid w:val="00F371AE"/>
    <w:rsid w:val="00F372CA"/>
    <w:rsid w:val="00F373F5"/>
    <w:rsid w:val="00F3777F"/>
    <w:rsid w:val="00F377AA"/>
    <w:rsid w:val="00F37822"/>
    <w:rsid w:val="00F37947"/>
    <w:rsid w:val="00F37B94"/>
    <w:rsid w:val="00F37C98"/>
    <w:rsid w:val="00F37F3E"/>
    <w:rsid w:val="00F402F5"/>
    <w:rsid w:val="00F40700"/>
    <w:rsid w:val="00F40876"/>
    <w:rsid w:val="00F40B9E"/>
    <w:rsid w:val="00F40DCC"/>
    <w:rsid w:val="00F40EDD"/>
    <w:rsid w:val="00F4128E"/>
    <w:rsid w:val="00F41341"/>
    <w:rsid w:val="00F41358"/>
    <w:rsid w:val="00F413AB"/>
    <w:rsid w:val="00F4187C"/>
    <w:rsid w:val="00F418C6"/>
    <w:rsid w:val="00F419DD"/>
    <w:rsid w:val="00F41B8D"/>
    <w:rsid w:val="00F41C9B"/>
    <w:rsid w:val="00F41D93"/>
    <w:rsid w:val="00F42230"/>
    <w:rsid w:val="00F423C7"/>
    <w:rsid w:val="00F42682"/>
    <w:rsid w:val="00F42741"/>
    <w:rsid w:val="00F42A87"/>
    <w:rsid w:val="00F42BFA"/>
    <w:rsid w:val="00F42C5D"/>
    <w:rsid w:val="00F42E3F"/>
    <w:rsid w:val="00F430DD"/>
    <w:rsid w:val="00F430F4"/>
    <w:rsid w:val="00F43144"/>
    <w:rsid w:val="00F431CA"/>
    <w:rsid w:val="00F4320B"/>
    <w:rsid w:val="00F43274"/>
    <w:rsid w:val="00F43482"/>
    <w:rsid w:val="00F437FA"/>
    <w:rsid w:val="00F4384C"/>
    <w:rsid w:val="00F43B38"/>
    <w:rsid w:val="00F43BC3"/>
    <w:rsid w:val="00F43D31"/>
    <w:rsid w:val="00F4401E"/>
    <w:rsid w:val="00F4415F"/>
    <w:rsid w:val="00F448ED"/>
    <w:rsid w:val="00F44C42"/>
    <w:rsid w:val="00F44CC6"/>
    <w:rsid w:val="00F44EA6"/>
    <w:rsid w:val="00F45178"/>
    <w:rsid w:val="00F45233"/>
    <w:rsid w:val="00F45274"/>
    <w:rsid w:val="00F4547F"/>
    <w:rsid w:val="00F455E4"/>
    <w:rsid w:val="00F45762"/>
    <w:rsid w:val="00F45892"/>
    <w:rsid w:val="00F45BCD"/>
    <w:rsid w:val="00F45E23"/>
    <w:rsid w:val="00F45E82"/>
    <w:rsid w:val="00F460DE"/>
    <w:rsid w:val="00F46207"/>
    <w:rsid w:val="00F462F6"/>
    <w:rsid w:val="00F467FB"/>
    <w:rsid w:val="00F469BD"/>
    <w:rsid w:val="00F469CC"/>
    <w:rsid w:val="00F46BC3"/>
    <w:rsid w:val="00F46BE5"/>
    <w:rsid w:val="00F46CE0"/>
    <w:rsid w:val="00F46D4C"/>
    <w:rsid w:val="00F46D9A"/>
    <w:rsid w:val="00F46F0C"/>
    <w:rsid w:val="00F470E7"/>
    <w:rsid w:val="00F473B4"/>
    <w:rsid w:val="00F476BB"/>
    <w:rsid w:val="00F47763"/>
    <w:rsid w:val="00F478DB"/>
    <w:rsid w:val="00F47A9C"/>
    <w:rsid w:val="00F47B29"/>
    <w:rsid w:val="00F47B95"/>
    <w:rsid w:val="00F47BF2"/>
    <w:rsid w:val="00F47BF9"/>
    <w:rsid w:val="00F50065"/>
    <w:rsid w:val="00F5007C"/>
    <w:rsid w:val="00F5029B"/>
    <w:rsid w:val="00F5096A"/>
    <w:rsid w:val="00F50971"/>
    <w:rsid w:val="00F50B18"/>
    <w:rsid w:val="00F50CFC"/>
    <w:rsid w:val="00F50E99"/>
    <w:rsid w:val="00F50EE2"/>
    <w:rsid w:val="00F511CB"/>
    <w:rsid w:val="00F5123E"/>
    <w:rsid w:val="00F515DF"/>
    <w:rsid w:val="00F51B50"/>
    <w:rsid w:val="00F51BFB"/>
    <w:rsid w:val="00F51C8D"/>
    <w:rsid w:val="00F520AF"/>
    <w:rsid w:val="00F5228A"/>
    <w:rsid w:val="00F5260D"/>
    <w:rsid w:val="00F526E6"/>
    <w:rsid w:val="00F52705"/>
    <w:rsid w:val="00F5280D"/>
    <w:rsid w:val="00F52B21"/>
    <w:rsid w:val="00F52FE4"/>
    <w:rsid w:val="00F5314C"/>
    <w:rsid w:val="00F533AC"/>
    <w:rsid w:val="00F53A3C"/>
    <w:rsid w:val="00F53AA8"/>
    <w:rsid w:val="00F540EB"/>
    <w:rsid w:val="00F54149"/>
    <w:rsid w:val="00F542FB"/>
    <w:rsid w:val="00F54444"/>
    <w:rsid w:val="00F54630"/>
    <w:rsid w:val="00F546E9"/>
    <w:rsid w:val="00F54742"/>
    <w:rsid w:val="00F54966"/>
    <w:rsid w:val="00F54B41"/>
    <w:rsid w:val="00F54E8E"/>
    <w:rsid w:val="00F54EFE"/>
    <w:rsid w:val="00F5528C"/>
    <w:rsid w:val="00F555E2"/>
    <w:rsid w:val="00F557E1"/>
    <w:rsid w:val="00F55920"/>
    <w:rsid w:val="00F559C6"/>
    <w:rsid w:val="00F55A8C"/>
    <w:rsid w:val="00F55C40"/>
    <w:rsid w:val="00F55ECC"/>
    <w:rsid w:val="00F55F1B"/>
    <w:rsid w:val="00F55F82"/>
    <w:rsid w:val="00F56235"/>
    <w:rsid w:val="00F56270"/>
    <w:rsid w:val="00F5653A"/>
    <w:rsid w:val="00F56850"/>
    <w:rsid w:val="00F56F78"/>
    <w:rsid w:val="00F5710A"/>
    <w:rsid w:val="00F5718B"/>
    <w:rsid w:val="00F5727C"/>
    <w:rsid w:val="00F57674"/>
    <w:rsid w:val="00F576D4"/>
    <w:rsid w:val="00F57BB7"/>
    <w:rsid w:val="00F57DA1"/>
    <w:rsid w:val="00F60155"/>
    <w:rsid w:val="00F60331"/>
    <w:rsid w:val="00F60714"/>
    <w:rsid w:val="00F60BF3"/>
    <w:rsid w:val="00F6118B"/>
    <w:rsid w:val="00F61403"/>
    <w:rsid w:val="00F61463"/>
    <w:rsid w:val="00F61499"/>
    <w:rsid w:val="00F61549"/>
    <w:rsid w:val="00F61911"/>
    <w:rsid w:val="00F61CAE"/>
    <w:rsid w:val="00F61CF3"/>
    <w:rsid w:val="00F61CFC"/>
    <w:rsid w:val="00F61D74"/>
    <w:rsid w:val="00F6218E"/>
    <w:rsid w:val="00F621F9"/>
    <w:rsid w:val="00F623EA"/>
    <w:rsid w:val="00F62422"/>
    <w:rsid w:val="00F625BD"/>
    <w:rsid w:val="00F625D6"/>
    <w:rsid w:val="00F62746"/>
    <w:rsid w:val="00F62756"/>
    <w:rsid w:val="00F62AB8"/>
    <w:rsid w:val="00F62B1D"/>
    <w:rsid w:val="00F62B60"/>
    <w:rsid w:val="00F62B62"/>
    <w:rsid w:val="00F62BB2"/>
    <w:rsid w:val="00F62EA3"/>
    <w:rsid w:val="00F63028"/>
    <w:rsid w:val="00F630E7"/>
    <w:rsid w:val="00F631C3"/>
    <w:rsid w:val="00F6347B"/>
    <w:rsid w:val="00F637EE"/>
    <w:rsid w:val="00F63ADF"/>
    <w:rsid w:val="00F63DCC"/>
    <w:rsid w:val="00F63E69"/>
    <w:rsid w:val="00F640D8"/>
    <w:rsid w:val="00F64208"/>
    <w:rsid w:val="00F64289"/>
    <w:rsid w:val="00F64416"/>
    <w:rsid w:val="00F6468B"/>
    <w:rsid w:val="00F6485C"/>
    <w:rsid w:val="00F64893"/>
    <w:rsid w:val="00F648C1"/>
    <w:rsid w:val="00F64A70"/>
    <w:rsid w:val="00F64CB7"/>
    <w:rsid w:val="00F64CC3"/>
    <w:rsid w:val="00F64EE7"/>
    <w:rsid w:val="00F64F4D"/>
    <w:rsid w:val="00F65136"/>
    <w:rsid w:val="00F6515E"/>
    <w:rsid w:val="00F6516C"/>
    <w:rsid w:val="00F652F8"/>
    <w:rsid w:val="00F65330"/>
    <w:rsid w:val="00F65416"/>
    <w:rsid w:val="00F65497"/>
    <w:rsid w:val="00F658E2"/>
    <w:rsid w:val="00F658F0"/>
    <w:rsid w:val="00F65983"/>
    <w:rsid w:val="00F659E2"/>
    <w:rsid w:val="00F65A54"/>
    <w:rsid w:val="00F65AF4"/>
    <w:rsid w:val="00F65EA2"/>
    <w:rsid w:val="00F662BD"/>
    <w:rsid w:val="00F66C80"/>
    <w:rsid w:val="00F66DB0"/>
    <w:rsid w:val="00F66FBA"/>
    <w:rsid w:val="00F6739B"/>
    <w:rsid w:val="00F67565"/>
    <w:rsid w:val="00F67580"/>
    <w:rsid w:val="00F675EB"/>
    <w:rsid w:val="00F6763D"/>
    <w:rsid w:val="00F67685"/>
    <w:rsid w:val="00F67BB2"/>
    <w:rsid w:val="00F67DBE"/>
    <w:rsid w:val="00F70016"/>
    <w:rsid w:val="00F70411"/>
    <w:rsid w:val="00F704F7"/>
    <w:rsid w:val="00F70544"/>
    <w:rsid w:val="00F70571"/>
    <w:rsid w:val="00F70731"/>
    <w:rsid w:val="00F70C6B"/>
    <w:rsid w:val="00F70DE9"/>
    <w:rsid w:val="00F70E08"/>
    <w:rsid w:val="00F70F57"/>
    <w:rsid w:val="00F713A5"/>
    <w:rsid w:val="00F713B7"/>
    <w:rsid w:val="00F7141F"/>
    <w:rsid w:val="00F71555"/>
    <w:rsid w:val="00F7185C"/>
    <w:rsid w:val="00F718ED"/>
    <w:rsid w:val="00F719DC"/>
    <w:rsid w:val="00F71E3F"/>
    <w:rsid w:val="00F71FE6"/>
    <w:rsid w:val="00F7278C"/>
    <w:rsid w:val="00F728C4"/>
    <w:rsid w:val="00F737B7"/>
    <w:rsid w:val="00F738A5"/>
    <w:rsid w:val="00F73968"/>
    <w:rsid w:val="00F73BBB"/>
    <w:rsid w:val="00F73ED8"/>
    <w:rsid w:val="00F73EFB"/>
    <w:rsid w:val="00F744B2"/>
    <w:rsid w:val="00F74A08"/>
    <w:rsid w:val="00F74A81"/>
    <w:rsid w:val="00F74BCD"/>
    <w:rsid w:val="00F7557C"/>
    <w:rsid w:val="00F75628"/>
    <w:rsid w:val="00F7590E"/>
    <w:rsid w:val="00F759CA"/>
    <w:rsid w:val="00F75B78"/>
    <w:rsid w:val="00F75C91"/>
    <w:rsid w:val="00F75F12"/>
    <w:rsid w:val="00F76018"/>
    <w:rsid w:val="00F760B8"/>
    <w:rsid w:val="00F762FB"/>
    <w:rsid w:val="00F764F6"/>
    <w:rsid w:val="00F765C5"/>
    <w:rsid w:val="00F76CE8"/>
    <w:rsid w:val="00F7727F"/>
    <w:rsid w:val="00F776E9"/>
    <w:rsid w:val="00F779D6"/>
    <w:rsid w:val="00F77B5E"/>
    <w:rsid w:val="00F77E8C"/>
    <w:rsid w:val="00F77FEC"/>
    <w:rsid w:val="00F802BE"/>
    <w:rsid w:val="00F80407"/>
    <w:rsid w:val="00F80588"/>
    <w:rsid w:val="00F806F2"/>
    <w:rsid w:val="00F80764"/>
    <w:rsid w:val="00F8135D"/>
    <w:rsid w:val="00F818A2"/>
    <w:rsid w:val="00F81B03"/>
    <w:rsid w:val="00F81D81"/>
    <w:rsid w:val="00F821CA"/>
    <w:rsid w:val="00F8254E"/>
    <w:rsid w:val="00F82575"/>
    <w:rsid w:val="00F825D5"/>
    <w:rsid w:val="00F82A1E"/>
    <w:rsid w:val="00F82DD7"/>
    <w:rsid w:val="00F82EA6"/>
    <w:rsid w:val="00F8321C"/>
    <w:rsid w:val="00F832D2"/>
    <w:rsid w:val="00F834D7"/>
    <w:rsid w:val="00F8356B"/>
    <w:rsid w:val="00F837B1"/>
    <w:rsid w:val="00F83813"/>
    <w:rsid w:val="00F838F3"/>
    <w:rsid w:val="00F83D0C"/>
    <w:rsid w:val="00F83D91"/>
    <w:rsid w:val="00F83DAF"/>
    <w:rsid w:val="00F83DCC"/>
    <w:rsid w:val="00F83EA3"/>
    <w:rsid w:val="00F83EED"/>
    <w:rsid w:val="00F840EB"/>
    <w:rsid w:val="00F84104"/>
    <w:rsid w:val="00F8415E"/>
    <w:rsid w:val="00F84488"/>
    <w:rsid w:val="00F84740"/>
    <w:rsid w:val="00F84B85"/>
    <w:rsid w:val="00F84D39"/>
    <w:rsid w:val="00F85029"/>
    <w:rsid w:val="00F85494"/>
    <w:rsid w:val="00F85562"/>
    <w:rsid w:val="00F855BA"/>
    <w:rsid w:val="00F8576B"/>
    <w:rsid w:val="00F8584C"/>
    <w:rsid w:val="00F85862"/>
    <w:rsid w:val="00F85A86"/>
    <w:rsid w:val="00F85AE5"/>
    <w:rsid w:val="00F85C3B"/>
    <w:rsid w:val="00F85DB8"/>
    <w:rsid w:val="00F85DCF"/>
    <w:rsid w:val="00F85E5E"/>
    <w:rsid w:val="00F85EE7"/>
    <w:rsid w:val="00F860B0"/>
    <w:rsid w:val="00F86179"/>
    <w:rsid w:val="00F8617F"/>
    <w:rsid w:val="00F86194"/>
    <w:rsid w:val="00F86427"/>
    <w:rsid w:val="00F86547"/>
    <w:rsid w:val="00F8678A"/>
    <w:rsid w:val="00F8699F"/>
    <w:rsid w:val="00F86AFF"/>
    <w:rsid w:val="00F86C74"/>
    <w:rsid w:val="00F86CAA"/>
    <w:rsid w:val="00F870DD"/>
    <w:rsid w:val="00F87103"/>
    <w:rsid w:val="00F871E4"/>
    <w:rsid w:val="00F87234"/>
    <w:rsid w:val="00F875E5"/>
    <w:rsid w:val="00F87877"/>
    <w:rsid w:val="00F87C36"/>
    <w:rsid w:val="00F87C3F"/>
    <w:rsid w:val="00F87D2E"/>
    <w:rsid w:val="00F9003B"/>
    <w:rsid w:val="00F901C0"/>
    <w:rsid w:val="00F907AD"/>
    <w:rsid w:val="00F90AD3"/>
    <w:rsid w:val="00F90D74"/>
    <w:rsid w:val="00F9119F"/>
    <w:rsid w:val="00F911C0"/>
    <w:rsid w:val="00F91412"/>
    <w:rsid w:val="00F9163B"/>
    <w:rsid w:val="00F91777"/>
    <w:rsid w:val="00F9196E"/>
    <w:rsid w:val="00F91CD6"/>
    <w:rsid w:val="00F91F73"/>
    <w:rsid w:val="00F9201C"/>
    <w:rsid w:val="00F9217F"/>
    <w:rsid w:val="00F923D5"/>
    <w:rsid w:val="00F924D3"/>
    <w:rsid w:val="00F92711"/>
    <w:rsid w:val="00F9277F"/>
    <w:rsid w:val="00F930CB"/>
    <w:rsid w:val="00F93259"/>
    <w:rsid w:val="00F93289"/>
    <w:rsid w:val="00F93578"/>
    <w:rsid w:val="00F93747"/>
    <w:rsid w:val="00F9396D"/>
    <w:rsid w:val="00F93D3A"/>
    <w:rsid w:val="00F9412A"/>
    <w:rsid w:val="00F94376"/>
    <w:rsid w:val="00F943F3"/>
    <w:rsid w:val="00F94500"/>
    <w:rsid w:val="00F947BF"/>
    <w:rsid w:val="00F94997"/>
    <w:rsid w:val="00F949A6"/>
    <w:rsid w:val="00F94A44"/>
    <w:rsid w:val="00F94BA8"/>
    <w:rsid w:val="00F94BFA"/>
    <w:rsid w:val="00F94CEC"/>
    <w:rsid w:val="00F94E17"/>
    <w:rsid w:val="00F95154"/>
    <w:rsid w:val="00F95404"/>
    <w:rsid w:val="00F9550F"/>
    <w:rsid w:val="00F956C7"/>
    <w:rsid w:val="00F95779"/>
    <w:rsid w:val="00F95BB9"/>
    <w:rsid w:val="00F95C7F"/>
    <w:rsid w:val="00F95D16"/>
    <w:rsid w:val="00F95D9D"/>
    <w:rsid w:val="00F95EE6"/>
    <w:rsid w:val="00F960F5"/>
    <w:rsid w:val="00F961E9"/>
    <w:rsid w:val="00F961FE"/>
    <w:rsid w:val="00F9639C"/>
    <w:rsid w:val="00F9643F"/>
    <w:rsid w:val="00F96465"/>
    <w:rsid w:val="00F966A4"/>
    <w:rsid w:val="00F967A8"/>
    <w:rsid w:val="00F968AF"/>
    <w:rsid w:val="00F969C2"/>
    <w:rsid w:val="00F96BF0"/>
    <w:rsid w:val="00F96CFA"/>
    <w:rsid w:val="00F96E0E"/>
    <w:rsid w:val="00F970DF"/>
    <w:rsid w:val="00F97764"/>
    <w:rsid w:val="00F97877"/>
    <w:rsid w:val="00F97915"/>
    <w:rsid w:val="00F979FE"/>
    <w:rsid w:val="00F97FCE"/>
    <w:rsid w:val="00FA0378"/>
    <w:rsid w:val="00FA04B0"/>
    <w:rsid w:val="00FA04B8"/>
    <w:rsid w:val="00FA0543"/>
    <w:rsid w:val="00FA06AC"/>
    <w:rsid w:val="00FA0780"/>
    <w:rsid w:val="00FA09D5"/>
    <w:rsid w:val="00FA0A11"/>
    <w:rsid w:val="00FA0E61"/>
    <w:rsid w:val="00FA1012"/>
    <w:rsid w:val="00FA10E4"/>
    <w:rsid w:val="00FA11CA"/>
    <w:rsid w:val="00FA169E"/>
    <w:rsid w:val="00FA179B"/>
    <w:rsid w:val="00FA1BB6"/>
    <w:rsid w:val="00FA1D7A"/>
    <w:rsid w:val="00FA1E2F"/>
    <w:rsid w:val="00FA2223"/>
    <w:rsid w:val="00FA25A1"/>
    <w:rsid w:val="00FA25B9"/>
    <w:rsid w:val="00FA27E3"/>
    <w:rsid w:val="00FA2BD7"/>
    <w:rsid w:val="00FA2DB9"/>
    <w:rsid w:val="00FA2EDB"/>
    <w:rsid w:val="00FA2F1B"/>
    <w:rsid w:val="00FA3317"/>
    <w:rsid w:val="00FA3359"/>
    <w:rsid w:val="00FA33B9"/>
    <w:rsid w:val="00FA3510"/>
    <w:rsid w:val="00FA36CE"/>
    <w:rsid w:val="00FA36DE"/>
    <w:rsid w:val="00FA3882"/>
    <w:rsid w:val="00FA3B6B"/>
    <w:rsid w:val="00FA448D"/>
    <w:rsid w:val="00FA4591"/>
    <w:rsid w:val="00FA4A64"/>
    <w:rsid w:val="00FA4B10"/>
    <w:rsid w:val="00FA4B91"/>
    <w:rsid w:val="00FA4BD3"/>
    <w:rsid w:val="00FA4C47"/>
    <w:rsid w:val="00FA5107"/>
    <w:rsid w:val="00FA5187"/>
    <w:rsid w:val="00FA52CA"/>
    <w:rsid w:val="00FA554C"/>
    <w:rsid w:val="00FA5700"/>
    <w:rsid w:val="00FA571E"/>
    <w:rsid w:val="00FA5A24"/>
    <w:rsid w:val="00FA5B2F"/>
    <w:rsid w:val="00FA5EF8"/>
    <w:rsid w:val="00FA627A"/>
    <w:rsid w:val="00FA6820"/>
    <w:rsid w:val="00FA6975"/>
    <w:rsid w:val="00FA6985"/>
    <w:rsid w:val="00FA6CD8"/>
    <w:rsid w:val="00FA7087"/>
    <w:rsid w:val="00FA74AB"/>
    <w:rsid w:val="00FA757A"/>
    <w:rsid w:val="00FA7684"/>
    <w:rsid w:val="00FA76ED"/>
    <w:rsid w:val="00FA7745"/>
    <w:rsid w:val="00FA77E1"/>
    <w:rsid w:val="00FA78D0"/>
    <w:rsid w:val="00FA7A47"/>
    <w:rsid w:val="00FA7CBE"/>
    <w:rsid w:val="00FA7DDB"/>
    <w:rsid w:val="00FA7E96"/>
    <w:rsid w:val="00FA7F42"/>
    <w:rsid w:val="00FA7FC7"/>
    <w:rsid w:val="00FB0110"/>
    <w:rsid w:val="00FB0359"/>
    <w:rsid w:val="00FB066A"/>
    <w:rsid w:val="00FB07E9"/>
    <w:rsid w:val="00FB0A22"/>
    <w:rsid w:val="00FB0C26"/>
    <w:rsid w:val="00FB0D5A"/>
    <w:rsid w:val="00FB0DEB"/>
    <w:rsid w:val="00FB10BB"/>
    <w:rsid w:val="00FB13F4"/>
    <w:rsid w:val="00FB18FF"/>
    <w:rsid w:val="00FB1E09"/>
    <w:rsid w:val="00FB1EE0"/>
    <w:rsid w:val="00FB1FE4"/>
    <w:rsid w:val="00FB205E"/>
    <w:rsid w:val="00FB2343"/>
    <w:rsid w:val="00FB246C"/>
    <w:rsid w:val="00FB2478"/>
    <w:rsid w:val="00FB257D"/>
    <w:rsid w:val="00FB2891"/>
    <w:rsid w:val="00FB30A4"/>
    <w:rsid w:val="00FB310E"/>
    <w:rsid w:val="00FB31B6"/>
    <w:rsid w:val="00FB348A"/>
    <w:rsid w:val="00FB3501"/>
    <w:rsid w:val="00FB360D"/>
    <w:rsid w:val="00FB3757"/>
    <w:rsid w:val="00FB3810"/>
    <w:rsid w:val="00FB39B5"/>
    <w:rsid w:val="00FB3A03"/>
    <w:rsid w:val="00FB3AF9"/>
    <w:rsid w:val="00FB3D0D"/>
    <w:rsid w:val="00FB41A8"/>
    <w:rsid w:val="00FB4294"/>
    <w:rsid w:val="00FB44D4"/>
    <w:rsid w:val="00FB45A5"/>
    <w:rsid w:val="00FB4770"/>
    <w:rsid w:val="00FB4835"/>
    <w:rsid w:val="00FB4C07"/>
    <w:rsid w:val="00FB4DC8"/>
    <w:rsid w:val="00FB4DD9"/>
    <w:rsid w:val="00FB4E43"/>
    <w:rsid w:val="00FB4EDC"/>
    <w:rsid w:val="00FB4F52"/>
    <w:rsid w:val="00FB509B"/>
    <w:rsid w:val="00FB51BC"/>
    <w:rsid w:val="00FB5232"/>
    <w:rsid w:val="00FB53FF"/>
    <w:rsid w:val="00FB5428"/>
    <w:rsid w:val="00FB56CC"/>
    <w:rsid w:val="00FB584E"/>
    <w:rsid w:val="00FB589E"/>
    <w:rsid w:val="00FB5CE7"/>
    <w:rsid w:val="00FB5D6F"/>
    <w:rsid w:val="00FB6290"/>
    <w:rsid w:val="00FB6309"/>
    <w:rsid w:val="00FB6361"/>
    <w:rsid w:val="00FB693E"/>
    <w:rsid w:val="00FB698A"/>
    <w:rsid w:val="00FB6B71"/>
    <w:rsid w:val="00FB71A4"/>
    <w:rsid w:val="00FB76A5"/>
    <w:rsid w:val="00FB781A"/>
    <w:rsid w:val="00FB78CC"/>
    <w:rsid w:val="00FB79F7"/>
    <w:rsid w:val="00FB7D6C"/>
    <w:rsid w:val="00FC01F8"/>
    <w:rsid w:val="00FC04BA"/>
    <w:rsid w:val="00FC08C3"/>
    <w:rsid w:val="00FC0B67"/>
    <w:rsid w:val="00FC0DA4"/>
    <w:rsid w:val="00FC1486"/>
    <w:rsid w:val="00FC181E"/>
    <w:rsid w:val="00FC1878"/>
    <w:rsid w:val="00FC1D71"/>
    <w:rsid w:val="00FC1DB4"/>
    <w:rsid w:val="00FC1E80"/>
    <w:rsid w:val="00FC2126"/>
    <w:rsid w:val="00FC21C0"/>
    <w:rsid w:val="00FC2509"/>
    <w:rsid w:val="00FC26C2"/>
    <w:rsid w:val="00FC29E1"/>
    <w:rsid w:val="00FC2DFF"/>
    <w:rsid w:val="00FC2E0C"/>
    <w:rsid w:val="00FC2F57"/>
    <w:rsid w:val="00FC2FC0"/>
    <w:rsid w:val="00FC3093"/>
    <w:rsid w:val="00FC31AE"/>
    <w:rsid w:val="00FC326F"/>
    <w:rsid w:val="00FC3378"/>
    <w:rsid w:val="00FC3A0B"/>
    <w:rsid w:val="00FC3C17"/>
    <w:rsid w:val="00FC3DAF"/>
    <w:rsid w:val="00FC3EA7"/>
    <w:rsid w:val="00FC40C5"/>
    <w:rsid w:val="00FC470A"/>
    <w:rsid w:val="00FC4BFE"/>
    <w:rsid w:val="00FC4F5A"/>
    <w:rsid w:val="00FC5218"/>
    <w:rsid w:val="00FC5582"/>
    <w:rsid w:val="00FC56F4"/>
    <w:rsid w:val="00FC610C"/>
    <w:rsid w:val="00FC6654"/>
    <w:rsid w:val="00FC6878"/>
    <w:rsid w:val="00FC690C"/>
    <w:rsid w:val="00FC6C2B"/>
    <w:rsid w:val="00FC6DC2"/>
    <w:rsid w:val="00FC6E92"/>
    <w:rsid w:val="00FC6FF0"/>
    <w:rsid w:val="00FC7139"/>
    <w:rsid w:val="00FC71FF"/>
    <w:rsid w:val="00FC7316"/>
    <w:rsid w:val="00FC7484"/>
    <w:rsid w:val="00FC74F8"/>
    <w:rsid w:val="00FC7599"/>
    <w:rsid w:val="00FC768D"/>
    <w:rsid w:val="00FC76C1"/>
    <w:rsid w:val="00FC7B45"/>
    <w:rsid w:val="00FD0192"/>
    <w:rsid w:val="00FD02D6"/>
    <w:rsid w:val="00FD04DE"/>
    <w:rsid w:val="00FD06F0"/>
    <w:rsid w:val="00FD091D"/>
    <w:rsid w:val="00FD0A6C"/>
    <w:rsid w:val="00FD0C1E"/>
    <w:rsid w:val="00FD0FC8"/>
    <w:rsid w:val="00FD110E"/>
    <w:rsid w:val="00FD11A2"/>
    <w:rsid w:val="00FD11EF"/>
    <w:rsid w:val="00FD14E8"/>
    <w:rsid w:val="00FD19E9"/>
    <w:rsid w:val="00FD1B4F"/>
    <w:rsid w:val="00FD1C90"/>
    <w:rsid w:val="00FD1CCC"/>
    <w:rsid w:val="00FD1ED9"/>
    <w:rsid w:val="00FD1F30"/>
    <w:rsid w:val="00FD1F7D"/>
    <w:rsid w:val="00FD207B"/>
    <w:rsid w:val="00FD20A2"/>
    <w:rsid w:val="00FD220D"/>
    <w:rsid w:val="00FD229A"/>
    <w:rsid w:val="00FD256E"/>
    <w:rsid w:val="00FD25B6"/>
    <w:rsid w:val="00FD263A"/>
    <w:rsid w:val="00FD27B0"/>
    <w:rsid w:val="00FD284F"/>
    <w:rsid w:val="00FD29DD"/>
    <w:rsid w:val="00FD2A4B"/>
    <w:rsid w:val="00FD3400"/>
    <w:rsid w:val="00FD34C7"/>
    <w:rsid w:val="00FD394E"/>
    <w:rsid w:val="00FD3A11"/>
    <w:rsid w:val="00FD3F65"/>
    <w:rsid w:val="00FD42C6"/>
    <w:rsid w:val="00FD4365"/>
    <w:rsid w:val="00FD4398"/>
    <w:rsid w:val="00FD4499"/>
    <w:rsid w:val="00FD4809"/>
    <w:rsid w:val="00FD4DBD"/>
    <w:rsid w:val="00FD4E16"/>
    <w:rsid w:val="00FD4E63"/>
    <w:rsid w:val="00FD504E"/>
    <w:rsid w:val="00FD53D6"/>
    <w:rsid w:val="00FD54B8"/>
    <w:rsid w:val="00FD5798"/>
    <w:rsid w:val="00FD5A4E"/>
    <w:rsid w:val="00FD5CA1"/>
    <w:rsid w:val="00FD5D77"/>
    <w:rsid w:val="00FD5DDA"/>
    <w:rsid w:val="00FD63D2"/>
    <w:rsid w:val="00FD64AB"/>
    <w:rsid w:val="00FD6670"/>
    <w:rsid w:val="00FD678F"/>
    <w:rsid w:val="00FD690B"/>
    <w:rsid w:val="00FD6A45"/>
    <w:rsid w:val="00FD6B42"/>
    <w:rsid w:val="00FD6C9C"/>
    <w:rsid w:val="00FD6CDF"/>
    <w:rsid w:val="00FD7120"/>
    <w:rsid w:val="00FD72F5"/>
    <w:rsid w:val="00FD737F"/>
    <w:rsid w:val="00FD74D4"/>
    <w:rsid w:val="00FD7677"/>
    <w:rsid w:val="00FD7832"/>
    <w:rsid w:val="00FD7C6B"/>
    <w:rsid w:val="00FD7C7C"/>
    <w:rsid w:val="00FE010A"/>
    <w:rsid w:val="00FE013E"/>
    <w:rsid w:val="00FE024F"/>
    <w:rsid w:val="00FE04E8"/>
    <w:rsid w:val="00FE05D5"/>
    <w:rsid w:val="00FE08D7"/>
    <w:rsid w:val="00FE0950"/>
    <w:rsid w:val="00FE0BAD"/>
    <w:rsid w:val="00FE0CEA"/>
    <w:rsid w:val="00FE0E6F"/>
    <w:rsid w:val="00FE0F05"/>
    <w:rsid w:val="00FE10EE"/>
    <w:rsid w:val="00FE12BE"/>
    <w:rsid w:val="00FE140C"/>
    <w:rsid w:val="00FE1D29"/>
    <w:rsid w:val="00FE1F93"/>
    <w:rsid w:val="00FE2190"/>
    <w:rsid w:val="00FE21B2"/>
    <w:rsid w:val="00FE2295"/>
    <w:rsid w:val="00FE264F"/>
    <w:rsid w:val="00FE2939"/>
    <w:rsid w:val="00FE29A2"/>
    <w:rsid w:val="00FE2A6A"/>
    <w:rsid w:val="00FE2CAA"/>
    <w:rsid w:val="00FE2E6A"/>
    <w:rsid w:val="00FE322B"/>
    <w:rsid w:val="00FE3346"/>
    <w:rsid w:val="00FE34AE"/>
    <w:rsid w:val="00FE381D"/>
    <w:rsid w:val="00FE3E48"/>
    <w:rsid w:val="00FE4329"/>
    <w:rsid w:val="00FE468B"/>
    <w:rsid w:val="00FE49B6"/>
    <w:rsid w:val="00FE4A2B"/>
    <w:rsid w:val="00FE4BC4"/>
    <w:rsid w:val="00FE4FBB"/>
    <w:rsid w:val="00FE4FD0"/>
    <w:rsid w:val="00FE4FFC"/>
    <w:rsid w:val="00FE5045"/>
    <w:rsid w:val="00FE5261"/>
    <w:rsid w:val="00FE5317"/>
    <w:rsid w:val="00FE5714"/>
    <w:rsid w:val="00FE5AC3"/>
    <w:rsid w:val="00FE5ADD"/>
    <w:rsid w:val="00FE5EE8"/>
    <w:rsid w:val="00FE6221"/>
    <w:rsid w:val="00FE62D3"/>
    <w:rsid w:val="00FE62DF"/>
    <w:rsid w:val="00FE65D1"/>
    <w:rsid w:val="00FE66C4"/>
    <w:rsid w:val="00FE6E13"/>
    <w:rsid w:val="00FE70B7"/>
    <w:rsid w:val="00FE746C"/>
    <w:rsid w:val="00FE74D1"/>
    <w:rsid w:val="00FE7587"/>
    <w:rsid w:val="00FE7655"/>
    <w:rsid w:val="00FE7B8D"/>
    <w:rsid w:val="00FE7F84"/>
    <w:rsid w:val="00FF0197"/>
    <w:rsid w:val="00FF01DF"/>
    <w:rsid w:val="00FF02DF"/>
    <w:rsid w:val="00FF05E7"/>
    <w:rsid w:val="00FF09D1"/>
    <w:rsid w:val="00FF0B10"/>
    <w:rsid w:val="00FF0D06"/>
    <w:rsid w:val="00FF111D"/>
    <w:rsid w:val="00FF1406"/>
    <w:rsid w:val="00FF17EE"/>
    <w:rsid w:val="00FF1A13"/>
    <w:rsid w:val="00FF1A69"/>
    <w:rsid w:val="00FF1E59"/>
    <w:rsid w:val="00FF1F42"/>
    <w:rsid w:val="00FF1FCE"/>
    <w:rsid w:val="00FF25CA"/>
    <w:rsid w:val="00FF27EF"/>
    <w:rsid w:val="00FF2C01"/>
    <w:rsid w:val="00FF2C18"/>
    <w:rsid w:val="00FF2CA3"/>
    <w:rsid w:val="00FF34EE"/>
    <w:rsid w:val="00FF383C"/>
    <w:rsid w:val="00FF38FC"/>
    <w:rsid w:val="00FF3925"/>
    <w:rsid w:val="00FF3C27"/>
    <w:rsid w:val="00FF3C87"/>
    <w:rsid w:val="00FF3FF9"/>
    <w:rsid w:val="00FF40D9"/>
    <w:rsid w:val="00FF40ED"/>
    <w:rsid w:val="00FF42A4"/>
    <w:rsid w:val="00FF42E5"/>
    <w:rsid w:val="00FF42E9"/>
    <w:rsid w:val="00FF4378"/>
    <w:rsid w:val="00FF4472"/>
    <w:rsid w:val="00FF448E"/>
    <w:rsid w:val="00FF45BF"/>
    <w:rsid w:val="00FF4619"/>
    <w:rsid w:val="00FF481F"/>
    <w:rsid w:val="00FF4EBC"/>
    <w:rsid w:val="00FF52DF"/>
    <w:rsid w:val="00FF5434"/>
    <w:rsid w:val="00FF5448"/>
    <w:rsid w:val="00FF57F9"/>
    <w:rsid w:val="00FF5D27"/>
    <w:rsid w:val="00FF5EC0"/>
    <w:rsid w:val="00FF61F3"/>
    <w:rsid w:val="00FF637A"/>
    <w:rsid w:val="00FF6423"/>
    <w:rsid w:val="00FF6440"/>
    <w:rsid w:val="00FF64A8"/>
    <w:rsid w:val="00FF64C2"/>
    <w:rsid w:val="00FF6535"/>
    <w:rsid w:val="00FF659B"/>
    <w:rsid w:val="00FF693C"/>
    <w:rsid w:val="00FF696A"/>
    <w:rsid w:val="00FF697A"/>
    <w:rsid w:val="00FF6B5D"/>
    <w:rsid w:val="00FF6C01"/>
    <w:rsid w:val="00FF6DFC"/>
    <w:rsid w:val="00FF6E26"/>
    <w:rsid w:val="00FF6E3F"/>
    <w:rsid w:val="00FF6EF7"/>
    <w:rsid w:val="00FF6F48"/>
    <w:rsid w:val="00FF7037"/>
    <w:rsid w:val="00FF712B"/>
    <w:rsid w:val="00FF71B1"/>
    <w:rsid w:val="00FF7483"/>
    <w:rsid w:val="00FF7598"/>
    <w:rsid w:val="00FF75A1"/>
    <w:rsid w:val="00FF7896"/>
    <w:rsid w:val="00FF78CC"/>
    <w:rsid w:val="00FF7CCC"/>
    <w:rsid w:val="00FF7CCE"/>
    <w:rsid w:val="00FF7D03"/>
    <w:rsid w:val="010D42BC"/>
    <w:rsid w:val="0137E20D"/>
    <w:rsid w:val="01459652"/>
    <w:rsid w:val="0162D694"/>
    <w:rsid w:val="0173C146"/>
    <w:rsid w:val="017FBBE2"/>
    <w:rsid w:val="018390D9"/>
    <w:rsid w:val="019C0C2F"/>
    <w:rsid w:val="01C36C64"/>
    <w:rsid w:val="01CA46E0"/>
    <w:rsid w:val="01CB8911"/>
    <w:rsid w:val="01CC0D0F"/>
    <w:rsid w:val="01DE201B"/>
    <w:rsid w:val="01E176FE"/>
    <w:rsid w:val="01E1A996"/>
    <w:rsid w:val="01FF57F4"/>
    <w:rsid w:val="02001E82"/>
    <w:rsid w:val="020ED781"/>
    <w:rsid w:val="02342F64"/>
    <w:rsid w:val="02434091"/>
    <w:rsid w:val="0259E682"/>
    <w:rsid w:val="02734680"/>
    <w:rsid w:val="02A4F43F"/>
    <w:rsid w:val="02B1C6D1"/>
    <w:rsid w:val="02B5F685"/>
    <w:rsid w:val="02CBD99C"/>
    <w:rsid w:val="02CDAAE5"/>
    <w:rsid w:val="02D6C0D0"/>
    <w:rsid w:val="02E53004"/>
    <w:rsid w:val="02EB7139"/>
    <w:rsid w:val="032E86B6"/>
    <w:rsid w:val="0343040D"/>
    <w:rsid w:val="0355A89A"/>
    <w:rsid w:val="035BEE3C"/>
    <w:rsid w:val="03605EBC"/>
    <w:rsid w:val="0361B6D2"/>
    <w:rsid w:val="03AB84EC"/>
    <w:rsid w:val="03ADB645"/>
    <w:rsid w:val="03E0D320"/>
    <w:rsid w:val="03FA138E"/>
    <w:rsid w:val="0409AB96"/>
    <w:rsid w:val="043B3DB9"/>
    <w:rsid w:val="04483EE4"/>
    <w:rsid w:val="044D9652"/>
    <w:rsid w:val="044EA244"/>
    <w:rsid w:val="04540B22"/>
    <w:rsid w:val="04555958"/>
    <w:rsid w:val="04659C4C"/>
    <w:rsid w:val="0483A768"/>
    <w:rsid w:val="04851131"/>
    <w:rsid w:val="04C77EED"/>
    <w:rsid w:val="04DA7563"/>
    <w:rsid w:val="04FA0B25"/>
    <w:rsid w:val="04FDCE58"/>
    <w:rsid w:val="050960FC"/>
    <w:rsid w:val="051A85CC"/>
    <w:rsid w:val="0522A41A"/>
    <w:rsid w:val="052FD8C5"/>
    <w:rsid w:val="0539B50E"/>
    <w:rsid w:val="05602D3E"/>
    <w:rsid w:val="05AA8D99"/>
    <w:rsid w:val="05AC1116"/>
    <w:rsid w:val="05CD18A6"/>
    <w:rsid w:val="05E345B3"/>
    <w:rsid w:val="05F4CBAC"/>
    <w:rsid w:val="05F62B47"/>
    <w:rsid w:val="05FADD08"/>
    <w:rsid w:val="060E7226"/>
    <w:rsid w:val="061C62CB"/>
    <w:rsid w:val="061C8F1A"/>
    <w:rsid w:val="062737E6"/>
    <w:rsid w:val="06299D4D"/>
    <w:rsid w:val="0630C30F"/>
    <w:rsid w:val="0630CD41"/>
    <w:rsid w:val="0632CC36"/>
    <w:rsid w:val="0635F252"/>
    <w:rsid w:val="0637B86F"/>
    <w:rsid w:val="063DC06F"/>
    <w:rsid w:val="064BDF91"/>
    <w:rsid w:val="0670AC0A"/>
    <w:rsid w:val="0687038B"/>
    <w:rsid w:val="068AF3C7"/>
    <w:rsid w:val="06929B0F"/>
    <w:rsid w:val="06938D35"/>
    <w:rsid w:val="06A65B17"/>
    <w:rsid w:val="06A9CCFC"/>
    <w:rsid w:val="06B741E5"/>
    <w:rsid w:val="06CC8247"/>
    <w:rsid w:val="06D91252"/>
    <w:rsid w:val="06DFB4FC"/>
    <w:rsid w:val="06E31653"/>
    <w:rsid w:val="06EE63F6"/>
    <w:rsid w:val="06F1472F"/>
    <w:rsid w:val="06F50B12"/>
    <w:rsid w:val="070ADC01"/>
    <w:rsid w:val="0716ECEF"/>
    <w:rsid w:val="07229F5E"/>
    <w:rsid w:val="07302113"/>
    <w:rsid w:val="0734DAF4"/>
    <w:rsid w:val="07384D6A"/>
    <w:rsid w:val="074B5E6F"/>
    <w:rsid w:val="0755AC53"/>
    <w:rsid w:val="0778E27E"/>
    <w:rsid w:val="077C102E"/>
    <w:rsid w:val="07C0D8BB"/>
    <w:rsid w:val="07CFFAAA"/>
    <w:rsid w:val="07D5BA31"/>
    <w:rsid w:val="07FA5F17"/>
    <w:rsid w:val="0825F717"/>
    <w:rsid w:val="084020D8"/>
    <w:rsid w:val="0855F03B"/>
    <w:rsid w:val="0885ABB8"/>
    <w:rsid w:val="089610EC"/>
    <w:rsid w:val="08C6DF25"/>
    <w:rsid w:val="08CF5313"/>
    <w:rsid w:val="08DFF508"/>
    <w:rsid w:val="08E14673"/>
    <w:rsid w:val="08E7F02C"/>
    <w:rsid w:val="08F20EAE"/>
    <w:rsid w:val="08F54ACC"/>
    <w:rsid w:val="08FC1BC2"/>
    <w:rsid w:val="08FDC759"/>
    <w:rsid w:val="0907FF52"/>
    <w:rsid w:val="091AA716"/>
    <w:rsid w:val="0950F6C0"/>
    <w:rsid w:val="095337A9"/>
    <w:rsid w:val="0953E9A4"/>
    <w:rsid w:val="097D6166"/>
    <w:rsid w:val="098CE7FB"/>
    <w:rsid w:val="098FC485"/>
    <w:rsid w:val="09B1452E"/>
    <w:rsid w:val="09BED434"/>
    <w:rsid w:val="09DFA028"/>
    <w:rsid w:val="09E7146C"/>
    <w:rsid w:val="09EF1F6A"/>
    <w:rsid w:val="09F7E634"/>
    <w:rsid w:val="0A03B930"/>
    <w:rsid w:val="0A09FC80"/>
    <w:rsid w:val="0A12BD2F"/>
    <w:rsid w:val="0A13FDEE"/>
    <w:rsid w:val="0A18EC3D"/>
    <w:rsid w:val="0A1C948B"/>
    <w:rsid w:val="0A2BF59F"/>
    <w:rsid w:val="0A40E985"/>
    <w:rsid w:val="0A44E488"/>
    <w:rsid w:val="0A521F0E"/>
    <w:rsid w:val="0A533CC1"/>
    <w:rsid w:val="0A66AB8A"/>
    <w:rsid w:val="0A91E392"/>
    <w:rsid w:val="0AA5CFF8"/>
    <w:rsid w:val="0AA9A4C8"/>
    <w:rsid w:val="0AD29461"/>
    <w:rsid w:val="0ADE1ECD"/>
    <w:rsid w:val="0B16E178"/>
    <w:rsid w:val="0B2A8D00"/>
    <w:rsid w:val="0B2BBCF4"/>
    <w:rsid w:val="0B3C3BB8"/>
    <w:rsid w:val="0B5160BE"/>
    <w:rsid w:val="0B84F168"/>
    <w:rsid w:val="0BA9BEDE"/>
    <w:rsid w:val="0BBE618E"/>
    <w:rsid w:val="0BDEE3A1"/>
    <w:rsid w:val="0BF1C19D"/>
    <w:rsid w:val="0C06221C"/>
    <w:rsid w:val="0C11D219"/>
    <w:rsid w:val="0C25CEDF"/>
    <w:rsid w:val="0C827B58"/>
    <w:rsid w:val="0C84FFB4"/>
    <w:rsid w:val="0C9AF0AE"/>
    <w:rsid w:val="0C9F0006"/>
    <w:rsid w:val="0CACF33F"/>
    <w:rsid w:val="0CE20DCA"/>
    <w:rsid w:val="0CE2EE87"/>
    <w:rsid w:val="0CF152FD"/>
    <w:rsid w:val="0CFBAE9C"/>
    <w:rsid w:val="0D09EE06"/>
    <w:rsid w:val="0D0C382E"/>
    <w:rsid w:val="0D1E684C"/>
    <w:rsid w:val="0D39CFDE"/>
    <w:rsid w:val="0D3BC4D4"/>
    <w:rsid w:val="0D4B5DAB"/>
    <w:rsid w:val="0D60ED81"/>
    <w:rsid w:val="0D6D7674"/>
    <w:rsid w:val="0D7D7269"/>
    <w:rsid w:val="0D82C7DE"/>
    <w:rsid w:val="0D890A59"/>
    <w:rsid w:val="0D9A2F79"/>
    <w:rsid w:val="0DA9D1CD"/>
    <w:rsid w:val="0DD74A9A"/>
    <w:rsid w:val="0DF8D293"/>
    <w:rsid w:val="0DFA83D9"/>
    <w:rsid w:val="0E1B3260"/>
    <w:rsid w:val="0E2EA9FB"/>
    <w:rsid w:val="0E335F97"/>
    <w:rsid w:val="0E409749"/>
    <w:rsid w:val="0E524840"/>
    <w:rsid w:val="0E671774"/>
    <w:rsid w:val="0E70179C"/>
    <w:rsid w:val="0E744C48"/>
    <w:rsid w:val="0E783C48"/>
    <w:rsid w:val="0E7E6CC7"/>
    <w:rsid w:val="0E86F320"/>
    <w:rsid w:val="0EBB197D"/>
    <w:rsid w:val="0EC18E69"/>
    <w:rsid w:val="0EC53FC2"/>
    <w:rsid w:val="0EC76520"/>
    <w:rsid w:val="0ECCD997"/>
    <w:rsid w:val="0EF063C8"/>
    <w:rsid w:val="0EF80288"/>
    <w:rsid w:val="0F02A5D8"/>
    <w:rsid w:val="0F0A467D"/>
    <w:rsid w:val="0F16A56B"/>
    <w:rsid w:val="0F2398A0"/>
    <w:rsid w:val="0F58DD35"/>
    <w:rsid w:val="0F67BC40"/>
    <w:rsid w:val="0F6F445E"/>
    <w:rsid w:val="0F8F1FAF"/>
    <w:rsid w:val="0FBF563E"/>
    <w:rsid w:val="0FCBD304"/>
    <w:rsid w:val="0FD72AE7"/>
    <w:rsid w:val="100F8D97"/>
    <w:rsid w:val="103D4F0E"/>
    <w:rsid w:val="103E9328"/>
    <w:rsid w:val="10518CCE"/>
    <w:rsid w:val="1069C1DE"/>
    <w:rsid w:val="10778DD9"/>
    <w:rsid w:val="1088793B"/>
    <w:rsid w:val="108C342A"/>
    <w:rsid w:val="108D6FB2"/>
    <w:rsid w:val="108E9D7E"/>
    <w:rsid w:val="109CEB04"/>
    <w:rsid w:val="10A1F9EE"/>
    <w:rsid w:val="10AE866B"/>
    <w:rsid w:val="10CCC2EE"/>
    <w:rsid w:val="10D83895"/>
    <w:rsid w:val="10E01AB5"/>
    <w:rsid w:val="1118396B"/>
    <w:rsid w:val="1153161C"/>
    <w:rsid w:val="11559179"/>
    <w:rsid w:val="11617FC9"/>
    <w:rsid w:val="116434E5"/>
    <w:rsid w:val="116A0C27"/>
    <w:rsid w:val="11705379"/>
    <w:rsid w:val="117613BB"/>
    <w:rsid w:val="117FDACD"/>
    <w:rsid w:val="11994197"/>
    <w:rsid w:val="11B11E9B"/>
    <w:rsid w:val="11BE6D7F"/>
    <w:rsid w:val="11CC9BF0"/>
    <w:rsid w:val="11D7E9EF"/>
    <w:rsid w:val="11DB7A1F"/>
    <w:rsid w:val="11E6A6BC"/>
    <w:rsid w:val="11FF2076"/>
    <w:rsid w:val="12033144"/>
    <w:rsid w:val="1206D7A1"/>
    <w:rsid w:val="1210CA90"/>
    <w:rsid w:val="1219D76A"/>
    <w:rsid w:val="12303AEA"/>
    <w:rsid w:val="1237E8BB"/>
    <w:rsid w:val="123D4804"/>
    <w:rsid w:val="126C977B"/>
    <w:rsid w:val="1271BB01"/>
    <w:rsid w:val="12739288"/>
    <w:rsid w:val="127C1E08"/>
    <w:rsid w:val="127E2624"/>
    <w:rsid w:val="127FDE4A"/>
    <w:rsid w:val="129613DE"/>
    <w:rsid w:val="12A4F418"/>
    <w:rsid w:val="12A86BED"/>
    <w:rsid w:val="12C52B89"/>
    <w:rsid w:val="1309FC19"/>
    <w:rsid w:val="1329BBDF"/>
    <w:rsid w:val="132A7C00"/>
    <w:rsid w:val="13336966"/>
    <w:rsid w:val="133C0AB4"/>
    <w:rsid w:val="134A026E"/>
    <w:rsid w:val="134BF3A5"/>
    <w:rsid w:val="134DB130"/>
    <w:rsid w:val="134F66F3"/>
    <w:rsid w:val="1350C5EE"/>
    <w:rsid w:val="1355EFF2"/>
    <w:rsid w:val="13691D7D"/>
    <w:rsid w:val="138C51F3"/>
    <w:rsid w:val="1393DF83"/>
    <w:rsid w:val="13D7C50B"/>
    <w:rsid w:val="13E3FF2F"/>
    <w:rsid w:val="13E9F178"/>
    <w:rsid w:val="13FCC089"/>
    <w:rsid w:val="1402FED6"/>
    <w:rsid w:val="1412B7AD"/>
    <w:rsid w:val="1425BF77"/>
    <w:rsid w:val="142955F5"/>
    <w:rsid w:val="143CBB24"/>
    <w:rsid w:val="148ED97E"/>
    <w:rsid w:val="14925A40"/>
    <w:rsid w:val="14B138FD"/>
    <w:rsid w:val="14D0F24F"/>
    <w:rsid w:val="14F73788"/>
    <w:rsid w:val="15018338"/>
    <w:rsid w:val="1501A934"/>
    <w:rsid w:val="1514A036"/>
    <w:rsid w:val="1514A3F9"/>
    <w:rsid w:val="151A1FBE"/>
    <w:rsid w:val="151A8E3A"/>
    <w:rsid w:val="152108C0"/>
    <w:rsid w:val="15273560"/>
    <w:rsid w:val="1532D75B"/>
    <w:rsid w:val="154B19AA"/>
    <w:rsid w:val="15597121"/>
    <w:rsid w:val="15836EDB"/>
    <w:rsid w:val="15919D71"/>
    <w:rsid w:val="159213A5"/>
    <w:rsid w:val="159A6C00"/>
    <w:rsid w:val="15B2BC64"/>
    <w:rsid w:val="15B63E17"/>
    <w:rsid w:val="15C17762"/>
    <w:rsid w:val="15D048F6"/>
    <w:rsid w:val="15D0C8DD"/>
    <w:rsid w:val="15DA2518"/>
    <w:rsid w:val="15F9D805"/>
    <w:rsid w:val="15FEA919"/>
    <w:rsid w:val="1605B42F"/>
    <w:rsid w:val="160ACF43"/>
    <w:rsid w:val="160BC087"/>
    <w:rsid w:val="16372E3A"/>
    <w:rsid w:val="16595CBC"/>
    <w:rsid w:val="167D7D36"/>
    <w:rsid w:val="16A4DFAA"/>
    <w:rsid w:val="16AC2FDD"/>
    <w:rsid w:val="16C6A6BC"/>
    <w:rsid w:val="16DE0031"/>
    <w:rsid w:val="16EF90C0"/>
    <w:rsid w:val="16FA273D"/>
    <w:rsid w:val="16FC2AA9"/>
    <w:rsid w:val="17066EB3"/>
    <w:rsid w:val="17120B74"/>
    <w:rsid w:val="17121CF2"/>
    <w:rsid w:val="1740CA08"/>
    <w:rsid w:val="1752D943"/>
    <w:rsid w:val="1759EC4A"/>
    <w:rsid w:val="175EA2A5"/>
    <w:rsid w:val="176920C4"/>
    <w:rsid w:val="1781F74C"/>
    <w:rsid w:val="178BFB93"/>
    <w:rsid w:val="178C5C85"/>
    <w:rsid w:val="17926596"/>
    <w:rsid w:val="179EEFFF"/>
    <w:rsid w:val="17A6B026"/>
    <w:rsid w:val="17B5D4A5"/>
    <w:rsid w:val="17E40506"/>
    <w:rsid w:val="1806EB9C"/>
    <w:rsid w:val="1811C3DA"/>
    <w:rsid w:val="18294EEA"/>
    <w:rsid w:val="185C840E"/>
    <w:rsid w:val="185DAF7B"/>
    <w:rsid w:val="18610618"/>
    <w:rsid w:val="187196E2"/>
    <w:rsid w:val="187AA3EC"/>
    <w:rsid w:val="187C7DE2"/>
    <w:rsid w:val="187E58F8"/>
    <w:rsid w:val="18B80E36"/>
    <w:rsid w:val="18BC5F44"/>
    <w:rsid w:val="18C65BB8"/>
    <w:rsid w:val="18E742DD"/>
    <w:rsid w:val="19102B65"/>
    <w:rsid w:val="1912D8FB"/>
    <w:rsid w:val="19209857"/>
    <w:rsid w:val="19523181"/>
    <w:rsid w:val="1989EA1A"/>
    <w:rsid w:val="1994337C"/>
    <w:rsid w:val="19987667"/>
    <w:rsid w:val="19AEDEDD"/>
    <w:rsid w:val="19B117D5"/>
    <w:rsid w:val="19BC24D3"/>
    <w:rsid w:val="19D9514A"/>
    <w:rsid w:val="19E7058E"/>
    <w:rsid w:val="19F7EB4A"/>
    <w:rsid w:val="1A08C8E0"/>
    <w:rsid w:val="1A0BDAF0"/>
    <w:rsid w:val="1A252249"/>
    <w:rsid w:val="1A31CF0C"/>
    <w:rsid w:val="1A35E65C"/>
    <w:rsid w:val="1A409166"/>
    <w:rsid w:val="1A40C9B8"/>
    <w:rsid w:val="1A7EEFC1"/>
    <w:rsid w:val="1A942F88"/>
    <w:rsid w:val="1A983A58"/>
    <w:rsid w:val="1A9D256A"/>
    <w:rsid w:val="1AAAF73B"/>
    <w:rsid w:val="1AB8CD11"/>
    <w:rsid w:val="1ABC2304"/>
    <w:rsid w:val="1ABE689D"/>
    <w:rsid w:val="1AC659DA"/>
    <w:rsid w:val="1AD924D5"/>
    <w:rsid w:val="1AE8492D"/>
    <w:rsid w:val="1AFEEB50"/>
    <w:rsid w:val="1B03A484"/>
    <w:rsid w:val="1B14E9B3"/>
    <w:rsid w:val="1B161752"/>
    <w:rsid w:val="1B44CC53"/>
    <w:rsid w:val="1B4AA982"/>
    <w:rsid w:val="1B65129C"/>
    <w:rsid w:val="1B76B614"/>
    <w:rsid w:val="1B80E13D"/>
    <w:rsid w:val="1B8487B8"/>
    <w:rsid w:val="1B9053A2"/>
    <w:rsid w:val="1B972B4E"/>
    <w:rsid w:val="1BA5E2D2"/>
    <w:rsid w:val="1BBAA890"/>
    <w:rsid w:val="1BD00615"/>
    <w:rsid w:val="1BD745D2"/>
    <w:rsid w:val="1BEC3951"/>
    <w:rsid w:val="1BEF0F46"/>
    <w:rsid w:val="1BFE22A4"/>
    <w:rsid w:val="1C13B53C"/>
    <w:rsid w:val="1C3510FE"/>
    <w:rsid w:val="1C4BD65B"/>
    <w:rsid w:val="1C4ECA8E"/>
    <w:rsid w:val="1C94C3F6"/>
    <w:rsid w:val="1C9626A1"/>
    <w:rsid w:val="1CDD3854"/>
    <w:rsid w:val="1D10D43C"/>
    <w:rsid w:val="1D1CEFE7"/>
    <w:rsid w:val="1D2D9AF4"/>
    <w:rsid w:val="1D35919D"/>
    <w:rsid w:val="1D40D765"/>
    <w:rsid w:val="1D42AD93"/>
    <w:rsid w:val="1D5444BD"/>
    <w:rsid w:val="1D83A0F7"/>
    <w:rsid w:val="1DA17158"/>
    <w:rsid w:val="1DAC4176"/>
    <w:rsid w:val="1DCF8A63"/>
    <w:rsid w:val="1DD6A87C"/>
    <w:rsid w:val="1DF2B2F7"/>
    <w:rsid w:val="1E010BEB"/>
    <w:rsid w:val="1E0F3049"/>
    <w:rsid w:val="1E3236ED"/>
    <w:rsid w:val="1E434DFA"/>
    <w:rsid w:val="1E5166B9"/>
    <w:rsid w:val="1E662019"/>
    <w:rsid w:val="1E85B82D"/>
    <w:rsid w:val="1E8CA042"/>
    <w:rsid w:val="1EA890CA"/>
    <w:rsid w:val="1ED40709"/>
    <w:rsid w:val="1EE6DC9C"/>
    <w:rsid w:val="1EFA4508"/>
    <w:rsid w:val="1F03816D"/>
    <w:rsid w:val="1F0BC16D"/>
    <w:rsid w:val="1F2D44A9"/>
    <w:rsid w:val="1F5B53EC"/>
    <w:rsid w:val="1F7327CE"/>
    <w:rsid w:val="1F7D199E"/>
    <w:rsid w:val="1F91568A"/>
    <w:rsid w:val="1F98C039"/>
    <w:rsid w:val="1FAAFFE2"/>
    <w:rsid w:val="1FB97EC6"/>
    <w:rsid w:val="1FC60163"/>
    <w:rsid w:val="1FCFA0C2"/>
    <w:rsid w:val="1FF8502B"/>
    <w:rsid w:val="1FFE8920"/>
    <w:rsid w:val="201AF70F"/>
    <w:rsid w:val="203DDEA4"/>
    <w:rsid w:val="203FA194"/>
    <w:rsid w:val="206DCA3E"/>
    <w:rsid w:val="20AC7FAA"/>
    <w:rsid w:val="20C70D5B"/>
    <w:rsid w:val="20D33C32"/>
    <w:rsid w:val="210EA2A2"/>
    <w:rsid w:val="2119B2F4"/>
    <w:rsid w:val="2124E5DF"/>
    <w:rsid w:val="2132023A"/>
    <w:rsid w:val="213B0D23"/>
    <w:rsid w:val="21473FC2"/>
    <w:rsid w:val="21659672"/>
    <w:rsid w:val="21696D4F"/>
    <w:rsid w:val="21758AB5"/>
    <w:rsid w:val="2176AF37"/>
    <w:rsid w:val="217ABEA5"/>
    <w:rsid w:val="2182DC57"/>
    <w:rsid w:val="21866413"/>
    <w:rsid w:val="21934E6E"/>
    <w:rsid w:val="21A0A1A6"/>
    <w:rsid w:val="21A960B7"/>
    <w:rsid w:val="21AB9644"/>
    <w:rsid w:val="21B4BE7D"/>
    <w:rsid w:val="21BF2D12"/>
    <w:rsid w:val="21D13FBB"/>
    <w:rsid w:val="21E46F2A"/>
    <w:rsid w:val="21E8CA6F"/>
    <w:rsid w:val="21F30687"/>
    <w:rsid w:val="21F3CC6A"/>
    <w:rsid w:val="2225DB08"/>
    <w:rsid w:val="222EDF57"/>
    <w:rsid w:val="22326DE2"/>
    <w:rsid w:val="2233DBD0"/>
    <w:rsid w:val="22387CCC"/>
    <w:rsid w:val="225BA862"/>
    <w:rsid w:val="2260A918"/>
    <w:rsid w:val="2282262F"/>
    <w:rsid w:val="22D549F0"/>
    <w:rsid w:val="22E18D16"/>
    <w:rsid w:val="22E650E5"/>
    <w:rsid w:val="232A49BC"/>
    <w:rsid w:val="23308005"/>
    <w:rsid w:val="239A9668"/>
    <w:rsid w:val="23A3FDDA"/>
    <w:rsid w:val="23CEE6A6"/>
    <w:rsid w:val="23D064D9"/>
    <w:rsid w:val="23D84245"/>
    <w:rsid w:val="23EADD96"/>
    <w:rsid w:val="23F0CC1C"/>
    <w:rsid w:val="2415FB7D"/>
    <w:rsid w:val="2421EB55"/>
    <w:rsid w:val="24263A7D"/>
    <w:rsid w:val="242BE4DC"/>
    <w:rsid w:val="2440641B"/>
    <w:rsid w:val="244293D7"/>
    <w:rsid w:val="244482E8"/>
    <w:rsid w:val="244F617B"/>
    <w:rsid w:val="245A9908"/>
    <w:rsid w:val="24894370"/>
    <w:rsid w:val="24A5D200"/>
    <w:rsid w:val="24C0CA12"/>
    <w:rsid w:val="24C16D45"/>
    <w:rsid w:val="24C183F3"/>
    <w:rsid w:val="24D150E9"/>
    <w:rsid w:val="24D1BA12"/>
    <w:rsid w:val="24D275D6"/>
    <w:rsid w:val="24D76779"/>
    <w:rsid w:val="24DFD9A7"/>
    <w:rsid w:val="24E4DB7A"/>
    <w:rsid w:val="25236399"/>
    <w:rsid w:val="25257A5B"/>
    <w:rsid w:val="252DD17B"/>
    <w:rsid w:val="25716B96"/>
    <w:rsid w:val="2577E8B2"/>
    <w:rsid w:val="257982B4"/>
    <w:rsid w:val="258377FC"/>
    <w:rsid w:val="258C74CC"/>
    <w:rsid w:val="25A6D76B"/>
    <w:rsid w:val="25AFEB5D"/>
    <w:rsid w:val="25B00629"/>
    <w:rsid w:val="25B70971"/>
    <w:rsid w:val="25CCC806"/>
    <w:rsid w:val="25D47389"/>
    <w:rsid w:val="25F1B477"/>
    <w:rsid w:val="25F41B98"/>
    <w:rsid w:val="25F57252"/>
    <w:rsid w:val="26067C66"/>
    <w:rsid w:val="26081D22"/>
    <w:rsid w:val="2634D78C"/>
    <w:rsid w:val="264CDB98"/>
    <w:rsid w:val="2656756B"/>
    <w:rsid w:val="265933DC"/>
    <w:rsid w:val="2684C7A0"/>
    <w:rsid w:val="2692A20C"/>
    <w:rsid w:val="269BC2DD"/>
    <w:rsid w:val="269DD4CF"/>
    <w:rsid w:val="26B61D4C"/>
    <w:rsid w:val="26CA8E6E"/>
    <w:rsid w:val="26D0096A"/>
    <w:rsid w:val="26F2A5CF"/>
    <w:rsid w:val="27020CC6"/>
    <w:rsid w:val="2704A5DD"/>
    <w:rsid w:val="270FF890"/>
    <w:rsid w:val="2710DA1F"/>
    <w:rsid w:val="27214464"/>
    <w:rsid w:val="273239B0"/>
    <w:rsid w:val="2736BA45"/>
    <w:rsid w:val="27375CA7"/>
    <w:rsid w:val="273F8C96"/>
    <w:rsid w:val="274DA44F"/>
    <w:rsid w:val="274FED44"/>
    <w:rsid w:val="2754174D"/>
    <w:rsid w:val="2756486D"/>
    <w:rsid w:val="276ABB0B"/>
    <w:rsid w:val="2773D713"/>
    <w:rsid w:val="278178D4"/>
    <w:rsid w:val="2784DFB7"/>
    <w:rsid w:val="27AAC715"/>
    <w:rsid w:val="27C421AC"/>
    <w:rsid w:val="27C5A336"/>
    <w:rsid w:val="27D08978"/>
    <w:rsid w:val="27D94939"/>
    <w:rsid w:val="27E69A59"/>
    <w:rsid w:val="2800C9B0"/>
    <w:rsid w:val="281A08CE"/>
    <w:rsid w:val="281C82E1"/>
    <w:rsid w:val="282B6EBD"/>
    <w:rsid w:val="28422B57"/>
    <w:rsid w:val="285FCFF2"/>
    <w:rsid w:val="28652B46"/>
    <w:rsid w:val="2872ADF6"/>
    <w:rsid w:val="288915B3"/>
    <w:rsid w:val="2891E6E9"/>
    <w:rsid w:val="2891F2CB"/>
    <w:rsid w:val="2892209F"/>
    <w:rsid w:val="28A28811"/>
    <w:rsid w:val="28A5225A"/>
    <w:rsid w:val="28C2519B"/>
    <w:rsid w:val="28C3046F"/>
    <w:rsid w:val="28C80755"/>
    <w:rsid w:val="28EC03F8"/>
    <w:rsid w:val="291D5F70"/>
    <w:rsid w:val="29270991"/>
    <w:rsid w:val="2927C7E2"/>
    <w:rsid w:val="293544BF"/>
    <w:rsid w:val="29417A57"/>
    <w:rsid w:val="2943986E"/>
    <w:rsid w:val="29502ABE"/>
    <w:rsid w:val="295E05A0"/>
    <w:rsid w:val="29630FCD"/>
    <w:rsid w:val="29A75AE7"/>
    <w:rsid w:val="29B946BD"/>
    <w:rsid w:val="29BF7F25"/>
    <w:rsid w:val="29D9CA94"/>
    <w:rsid w:val="29E62F21"/>
    <w:rsid w:val="29F2128C"/>
    <w:rsid w:val="29F6C9A3"/>
    <w:rsid w:val="29FC22D9"/>
    <w:rsid w:val="2A051C9E"/>
    <w:rsid w:val="2A1A7039"/>
    <w:rsid w:val="2A2B82A4"/>
    <w:rsid w:val="2A34C6CF"/>
    <w:rsid w:val="2A3CD456"/>
    <w:rsid w:val="2A3E0DF5"/>
    <w:rsid w:val="2A3E74CD"/>
    <w:rsid w:val="2A43EA2D"/>
    <w:rsid w:val="2A57BA91"/>
    <w:rsid w:val="2A5A79BD"/>
    <w:rsid w:val="2A6999E9"/>
    <w:rsid w:val="2A878F16"/>
    <w:rsid w:val="2ABB27A6"/>
    <w:rsid w:val="2ABCDD92"/>
    <w:rsid w:val="2AC02F28"/>
    <w:rsid w:val="2B0159A6"/>
    <w:rsid w:val="2B298D6A"/>
    <w:rsid w:val="2B2AE6B7"/>
    <w:rsid w:val="2B843D2F"/>
    <w:rsid w:val="2B8DD793"/>
    <w:rsid w:val="2BA63031"/>
    <w:rsid w:val="2BD015E1"/>
    <w:rsid w:val="2BE860A1"/>
    <w:rsid w:val="2BFCEF87"/>
    <w:rsid w:val="2BFF8D07"/>
    <w:rsid w:val="2C10FEBC"/>
    <w:rsid w:val="2C15BDA0"/>
    <w:rsid w:val="2C692BCB"/>
    <w:rsid w:val="2C924967"/>
    <w:rsid w:val="2C9EDAB9"/>
    <w:rsid w:val="2CA222B5"/>
    <w:rsid w:val="2CA4AE64"/>
    <w:rsid w:val="2CB14C34"/>
    <w:rsid w:val="2CBB965F"/>
    <w:rsid w:val="2CC08EE3"/>
    <w:rsid w:val="2CD5A9E7"/>
    <w:rsid w:val="2CFCE9CE"/>
    <w:rsid w:val="2CFCEEA5"/>
    <w:rsid w:val="2CFE9C58"/>
    <w:rsid w:val="2D473B41"/>
    <w:rsid w:val="2DA0F666"/>
    <w:rsid w:val="2DA857B0"/>
    <w:rsid w:val="2DBC3AC6"/>
    <w:rsid w:val="2DC7A16A"/>
    <w:rsid w:val="2DD08C8B"/>
    <w:rsid w:val="2DDE39F7"/>
    <w:rsid w:val="2DF41260"/>
    <w:rsid w:val="2E06DAA2"/>
    <w:rsid w:val="2E15AC52"/>
    <w:rsid w:val="2E17643F"/>
    <w:rsid w:val="2E25B906"/>
    <w:rsid w:val="2E2ABFEB"/>
    <w:rsid w:val="2E372DA0"/>
    <w:rsid w:val="2E47F950"/>
    <w:rsid w:val="2E56C129"/>
    <w:rsid w:val="2E750252"/>
    <w:rsid w:val="2E7ADC38"/>
    <w:rsid w:val="2E7EC32B"/>
    <w:rsid w:val="2E8529A7"/>
    <w:rsid w:val="2E8B36B0"/>
    <w:rsid w:val="2E8C7E7B"/>
    <w:rsid w:val="2EB46321"/>
    <w:rsid w:val="2ED5A332"/>
    <w:rsid w:val="2EF80E2A"/>
    <w:rsid w:val="2EFCCE79"/>
    <w:rsid w:val="2F01BDF2"/>
    <w:rsid w:val="2F52A720"/>
    <w:rsid w:val="2F5B42A4"/>
    <w:rsid w:val="2F5F974B"/>
    <w:rsid w:val="2F6E1C27"/>
    <w:rsid w:val="2F6E2234"/>
    <w:rsid w:val="2F7784D8"/>
    <w:rsid w:val="2F8BD0EF"/>
    <w:rsid w:val="2FC0C917"/>
    <w:rsid w:val="2FF34EC4"/>
    <w:rsid w:val="30025213"/>
    <w:rsid w:val="301896EE"/>
    <w:rsid w:val="301923F8"/>
    <w:rsid w:val="302FDE4D"/>
    <w:rsid w:val="30339DD0"/>
    <w:rsid w:val="3042A612"/>
    <w:rsid w:val="305671F9"/>
    <w:rsid w:val="3072A3AC"/>
    <w:rsid w:val="30771C7B"/>
    <w:rsid w:val="30950830"/>
    <w:rsid w:val="30A278F9"/>
    <w:rsid w:val="30AB64C4"/>
    <w:rsid w:val="30DA0BBE"/>
    <w:rsid w:val="30DD887B"/>
    <w:rsid w:val="30FADB27"/>
    <w:rsid w:val="31006D17"/>
    <w:rsid w:val="310BB768"/>
    <w:rsid w:val="31266155"/>
    <w:rsid w:val="3129BF1E"/>
    <w:rsid w:val="313F0196"/>
    <w:rsid w:val="3140132C"/>
    <w:rsid w:val="31675399"/>
    <w:rsid w:val="316AEC82"/>
    <w:rsid w:val="316B212D"/>
    <w:rsid w:val="317DFF1C"/>
    <w:rsid w:val="317EAD51"/>
    <w:rsid w:val="31815F89"/>
    <w:rsid w:val="318A7D6B"/>
    <w:rsid w:val="3195EFE4"/>
    <w:rsid w:val="31AC99E1"/>
    <w:rsid w:val="31DCFA01"/>
    <w:rsid w:val="31E605C7"/>
    <w:rsid w:val="31FDAF94"/>
    <w:rsid w:val="32035B45"/>
    <w:rsid w:val="320ED05E"/>
    <w:rsid w:val="321EB412"/>
    <w:rsid w:val="323C837F"/>
    <w:rsid w:val="324116DC"/>
    <w:rsid w:val="324F4C54"/>
    <w:rsid w:val="325F0232"/>
    <w:rsid w:val="327CB664"/>
    <w:rsid w:val="3293C87D"/>
    <w:rsid w:val="329BBBC7"/>
    <w:rsid w:val="32B41050"/>
    <w:rsid w:val="32B60CF8"/>
    <w:rsid w:val="32E687C4"/>
    <w:rsid w:val="32ECC2F2"/>
    <w:rsid w:val="3301816A"/>
    <w:rsid w:val="3311205B"/>
    <w:rsid w:val="3313D6B2"/>
    <w:rsid w:val="33342D4F"/>
    <w:rsid w:val="3346BECE"/>
    <w:rsid w:val="3348C893"/>
    <w:rsid w:val="335D9EAE"/>
    <w:rsid w:val="33723BD5"/>
    <w:rsid w:val="33AB2ED6"/>
    <w:rsid w:val="33ACA1F8"/>
    <w:rsid w:val="33D300F8"/>
    <w:rsid w:val="33D91ABF"/>
    <w:rsid w:val="33D9DAF4"/>
    <w:rsid w:val="33F6D1C5"/>
    <w:rsid w:val="33FF2424"/>
    <w:rsid w:val="3402F8F5"/>
    <w:rsid w:val="343B8DA8"/>
    <w:rsid w:val="345F5AB9"/>
    <w:rsid w:val="34631BE8"/>
    <w:rsid w:val="3484B7D2"/>
    <w:rsid w:val="348D56F7"/>
    <w:rsid w:val="349E4663"/>
    <w:rsid w:val="34B4F30B"/>
    <w:rsid w:val="34B5EC55"/>
    <w:rsid w:val="34C94288"/>
    <w:rsid w:val="34CB2E0F"/>
    <w:rsid w:val="34CD0A7B"/>
    <w:rsid w:val="34DB6857"/>
    <w:rsid w:val="34E7ABDE"/>
    <w:rsid w:val="34EF32AE"/>
    <w:rsid w:val="3500B530"/>
    <w:rsid w:val="350C2A61"/>
    <w:rsid w:val="351B1125"/>
    <w:rsid w:val="351D9B18"/>
    <w:rsid w:val="35243EC2"/>
    <w:rsid w:val="352594A2"/>
    <w:rsid w:val="35306BB2"/>
    <w:rsid w:val="35438758"/>
    <w:rsid w:val="3556FA09"/>
    <w:rsid w:val="355BD3BB"/>
    <w:rsid w:val="356A533E"/>
    <w:rsid w:val="356C06F4"/>
    <w:rsid w:val="35708E9E"/>
    <w:rsid w:val="35798C8C"/>
    <w:rsid w:val="3583739C"/>
    <w:rsid w:val="3588732D"/>
    <w:rsid w:val="358FCC77"/>
    <w:rsid w:val="35B70E96"/>
    <w:rsid w:val="35C10410"/>
    <w:rsid w:val="35F1987D"/>
    <w:rsid w:val="36065FD8"/>
    <w:rsid w:val="362DA052"/>
    <w:rsid w:val="36340063"/>
    <w:rsid w:val="3636DA95"/>
    <w:rsid w:val="36425D68"/>
    <w:rsid w:val="364740B3"/>
    <w:rsid w:val="364A63B9"/>
    <w:rsid w:val="364BB6D9"/>
    <w:rsid w:val="365575EF"/>
    <w:rsid w:val="365746BA"/>
    <w:rsid w:val="36775395"/>
    <w:rsid w:val="367F5A84"/>
    <w:rsid w:val="36867891"/>
    <w:rsid w:val="369A2C75"/>
    <w:rsid w:val="36A0D7AE"/>
    <w:rsid w:val="36A8B410"/>
    <w:rsid w:val="36ACAC1E"/>
    <w:rsid w:val="36C844E6"/>
    <w:rsid w:val="36C8C47D"/>
    <w:rsid w:val="36DA98BD"/>
    <w:rsid w:val="36EE2C5F"/>
    <w:rsid w:val="3700168F"/>
    <w:rsid w:val="370A1F8D"/>
    <w:rsid w:val="3720497A"/>
    <w:rsid w:val="3730A9EF"/>
    <w:rsid w:val="373B4184"/>
    <w:rsid w:val="373EFE8E"/>
    <w:rsid w:val="373FC881"/>
    <w:rsid w:val="375BDF3D"/>
    <w:rsid w:val="3775BA08"/>
    <w:rsid w:val="378986A7"/>
    <w:rsid w:val="378D6C99"/>
    <w:rsid w:val="37A1290E"/>
    <w:rsid w:val="37DB6243"/>
    <w:rsid w:val="37DC28A9"/>
    <w:rsid w:val="37F3E800"/>
    <w:rsid w:val="37F65CAB"/>
    <w:rsid w:val="37F9722B"/>
    <w:rsid w:val="38022A8E"/>
    <w:rsid w:val="38067357"/>
    <w:rsid w:val="3810FA00"/>
    <w:rsid w:val="384B45B8"/>
    <w:rsid w:val="38559EB8"/>
    <w:rsid w:val="38565DF7"/>
    <w:rsid w:val="38709FE4"/>
    <w:rsid w:val="388220AC"/>
    <w:rsid w:val="3885F35E"/>
    <w:rsid w:val="388F7917"/>
    <w:rsid w:val="38A11AE1"/>
    <w:rsid w:val="38A46B35"/>
    <w:rsid w:val="38A7CB5F"/>
    <w:rsid w:val="38E0C5E7"/>
    <w:rsid w:val="38E13776"/>
    <w:rsid w:val="38F840EA"/>
    <w:rsid w:val="38FA2C39"/>
    <w:rsid w:val="3923197C"/>
    <w:rsid w:val="39383208"/>
    <w:rsid w:val="3938D2DF"/>
    <w:rsid w:val="393EF784"/>
    <w:rsid w:val="394EB313"/>
    <w:rsid w:val="395F2213"/>
    <w:rsid w:val="397E15FD"/>
    <w:rsid w:val="3986EF70"/>
    <w:rsid w:val="399061B8"/>
    <w:rsid w:val="39B84162"/>
    <w:rsid w:val="39C44883"/>
    <w:rsid w:val="39E601FC"/>
    <w:rsid w:val="39E9D7DD"/>
    <w:rsid w:val="39EB002A"/>
    <w:rsid w:val="39EEFFDE"/>
    <w:rsid w:val="39FB42A0"/>
    <w:rsid w:val="3A000E09"/>
    <w:rsid w:val="3A5B84E2"/>
    <w:rsid w:val="3A655A65"/>
    <w:rsid w:val="3A7F2E59"/>
    <w:rsid w:val="3A8017A1"/>
    <w:rsid w:val="3AA21555"/>
    <w:rsid w:val="3AB66FB8"/>
    <w:rsid w:val="3AE3E4A2"/>
    <w:rsid w:val="3AFB47A3"/>
    <w:rsid w:val="3B0733E6"/>
    <w:rsid w:val="3B0D3757"/>
    <w:rsid w:val="3B3387F0"/>
    <w:rsid w:val="3B51D7BF"/>
    <w:rsid w:val="3B5661E3"/>
    <w:rsid w:val="3B74BCC1"/>
    <w:rsid w:val="3B7CDF7C"/>
    <w:rsid w:val="3B80E7FF"/>
    <w:rsid w:val="3B82834A"/>
    <w:rsid w:val="3B988320"/>
    <w:rsid w:val="3B99AE5A"/>
    <w:rsid w:val="3BAC726F"/>
    <w:rsid w:val="3BB4C243"/>
    <w:rsid w:val="3C2B6F18"/>
    <w:rsid w:val="3C2CDC01"/>
    <w:rsid w:val="3C576E36"/>
    <w:rsid w:val="3C677C25"/>
    <w:rsid w:val="3C810C65"/>
    <w:rsid w:val="3C875917"/>
    <w:rsid w:val="3CA4CF18"/>
    <w:rsid w:val="3CA99CB5"/>
    <w:rsid w:val="3CC10A9E"/>
    <w:rsid w:val="3CC5432A"/>
    <w:rsid w:val="3CDE73D3"/>
    <w:rsid w:val="3CDF27CA"/>
    <w:rsid w:val="3CEC7171"/>
    <w:rsid w:val="3D08074E"/>
    <w:rsid w:val="3D08BAD4"/>
    <w:rsid w:val="3D214875"/>
    <w:rsid w:val="3D23E2AE"/>
    <w:rsid w:val="3D3C61CE"/>
    <w:rsid w:val="3D65DAE6"/>
    <w:rsid w:val="3D7B881D"/>
    <w:rsid w:val="3D9EC9EC"/>
    <w:rsid w:val="3DA3B293"/>
    <w:rsid w:val="3DA6273F"/>
    <w:rsid w:val="3DABBE41"/>
    <w:rsid w:val="3DB1F713"/>
    <w:rsid w:val="3DB729EC"/>
    <w:rsid w:val="3DC8CC9F"/>
    <w:rsid w:val="3DD3AA85"/>
    <w:rsid w:val="3DD93A47"/>
    <w:rsid w:val="3DF1CEA8"/>
    <w:rsid w:val="3DF6CBFE"/>
    <w:rsid w:val="3DF93731"/>
    <w:rsid w:val="3E0C90C0"/>
    <w:rsid w:val="3E1BC706"/>
    <w:rsid w:val="3E24F093"/>
    <w:rsid w:val="3E55097E"/>
    <w:rsid w:val="3E6BE9EC"/>
    <w:rsid w:val="3E77C35D"/>
    <w:rsid w:val="3EB5FF32"/>
    <w:rsid w:val="3EE34F39"/>
    <w:rsid w:val="3EED8910"/>
    <w:rsid w:val="3EFEE171"/>
    <w:rsid w:val="3F35AED2"/>
    <w:rsid w:val="3F3DA5E1"/>
    <w:rsid w:val="3F4106CB"/>
    <w:rsid w:val="3F565276"/>
    <w:rsid w:val="3F589A08"/>
    <w:rsid w:val="3F8179AA"/>
    <w:rsid w:val="3F83F05D"/>
    <w:rsid w:val="3F985A8F"/>
    <w:rsid w:val="3F9BCCC1"/>
    <w:rsid w:val="3FB366F2"/>
    <w:rsid w:val="3FBAAAB6"/>
    <w:rsid w:val="3FEE81FA"/>
    <w:rsid w:val="3FFAC16A"/>
    <w:rsid w:val="400C183A"/>
    <w:rsid w:val="402D225C"/>
    <w:rsid w:val="4044CE7F"/>
    <w:rsid w:val="40524749"/>
    <w:rsid w:val="4062C63F"/>
    <w:rsid w:val="4079228E"/>
    <w:rsid w:val="407929AA"/>
    <w:rsid w:val="4092F717"/>
    <w:rsid w:val="40B001FB"/>
    <w:rsid w:val="40B775E5"/>
    <w:rsid w:val="40C73874"/>
    <w:rsid w:val="40C96410"/>
    <w:rsid w:val="40C99198"/>
    <w:rsid w:val="40D13AA8"/>
    <w:rsid w:val="40E1D852"/>
    <w:rsid w:val="40FA6FA2"/>
    <w:rsid w:val="410CCD54"/>
    <w:rsid w:val="410D921B"/>
    <w:rsid w:val="411EAADB"/>
    <w:rsid w:val="412B27A3"/>
    <w:rsid w:val="41335997"/>
    <w:rsid w:val="41355CB0"/>
    <w:rsid w:val="4139F4A9"/>
    <w:rsid w:val="41495725"/>
    <w:rsid w:val="415E949B"/>
    <w:rsid w:val="4164F52A"/>
    <w:rsid w:val="4169C605"/>
    <w:rsid w:val="41765C05"/>
    <w:rsid w:val="4182EC8C"/>
    <w:rsid w:val="41852026"/>
    <w:rsid w:val="418D093F"/>
    <w:rsid w:val="419A1ACB"/>
    <w:rsid w:val="419D8495"/>
    <w:rsid w:val="41A9DB74"/>
    <w:rsid w:val="41BBE752"/>
    <w:rsid w:val="41D348C4"/>
    <w:rsid w:val="41D9EB77"/>
    <w:rsid w:val="41E1AE6A"/>
    <w:rsid w:val="41E733E5"/>
    <w:rsid w:val="41F50DB9"/>
    <w:rsid w:val="421EECD3"/>
    <w:rsid w:val="422C682C"/>
    <w:rsid w:val="42303753"/>
    <w:rsid w:val="4240580C"/>
    <w:rsid w:val="425B52F4"/>
    <w:rsid w:val="4266DFAF"/>
    <w:rsid w:val="4278DC9B"/>
    <w:rsid w:val="428D93E5"/>
    <w:rsid w:val="4298366A"/>
    <w:rsid w:val="429F5FF6"/>
    <w:rsid w:val="42BE8E1F"/>
    <w:rsid w:val="42C865B6"/>
    <w:rsid w:val="42D10413"/>
    <w:rsid w:val="42E5470B"/>
    <w:rsid w:val="430A279B"/>
    <w:rsid w:val="430B2496"/>
    <w:rsid w:val="4311CEE3"/>
    <w:rsid w:val="43123335"/>
    <w:rsid w:val="4329259F"/>
    <w:rsid w:val="432CDD39"/>
    <w:rsid w:val="433856D7"/>
    <w:rsid w:val="433CF8AC"/>
    <w:rsid w:val="4340B429"/>
    <w:rsid w:val="434503AF"/>
    <w:rsid w:val="4347E74F"/>
    <w:rsid w:val="434B7E94"/>
    <w:rsid w:val="4351B8A2"/>
    <w:rsid w:val="43598AAB"/>
    <w:rsid w:val="4375579C"/>
    <w:rsid w:val="4375D163"/>
    <w:rsid w:val="437AAD75"/>
    <w:rsid w:val="437BD797"/>
    <w:rsid w:val="437ED5A4"/>
    <w:rsid w:val="4386CA6B"/>
    <w:rsid w:val="438A7A1C"/>
    <w:rsid w:val="43A303DE"/>
    <w:rsid w:val="43A4E327"/>
    <w:rsid w:val="43B783A4"/>
    <w:rsid w:val="43C7B840"/>
    <w:rsid w:val="43CC0AE4"/>
    <w:rsid w:val="43DDDFAE"/>
    <w:rsid w:val="43EE2902"/>
    <w:rsid w:val="43F19590"/>
    <w:rsid w:val="442002BF"/>
    <w:rsid w:val="44393EBD"/>
    <w:rsid w:val="445B313A"/>
    <w:rsid w:val="44677808"/>
    <w:rsid w:val="44892D1F"/>
    <w:rsid w:val="449B1E44"/>
    <w:rsid w:val="44A6D6B9"/>
    <w:rsid w:val="44C1FDA2"/>
    <w:rsid w:val="44D238A5"/>
    <w:rsid w:val="44DCE25F"/>
    <w:rsid w:val="44DF12D0"/>
    <w:rsid w:val="44F20943"/>
    <w:rsid w:val="4502128D"/>
    <w:rsid w:val="45129100"/>
    <w:rsid w:val="4527215C"/>
    <w:rsid w:val="452C9249"/>
    <w:rsid w:val="4540B2F2"/>
    <w:rsid w:val="4540EF2C"/>
    <w:rsid w:val="454B4094"/>
    <w:rsid w:val="45503AB9"/>
    <w:rsid w:val="45525E51"/>
    <w:rsid w:val="4565C50C"/>
    <w:rsid w:val="456AEE10"/>
    <w:rsid w:val="4577C580"/>
    <w:rsid w:val="457DD2C1"/>
    <w:rsid w:val="457E24CD"/>
    <w:rsid w:val="457EB532"/>
    <w:rsid w:val="459F6FA7"/>
    <w:rsid w:val="45A3D973"/>
    <w:rsid w:val="45A9672B"/>
    <w:rsid w:val="45B34D28"/>
    <w:rsid w:val="45C088D9"/>
    <w:rsid w:val="45D0CA90"/>
    <w:rsid w:val="45D2BFC6"/>
    <w:rsid w:val="45EE4319"/>
    <w:rsid w:val="4611830C"/>
    <w:rsid w:val="4613539E"/>
    <w:rsid w:val="462504EE"/>
    <w:rsid w:val="463B71B4"/>
    <w:rsid w:val="46444DCE"/>
    <w:rsid w:val="465E2DBF"/>
    <w:rsid w:val="46622FC9"/>
    <w:rsid w:val="4662523C"/>
    <w:rsid w:val="4665BC83"/>
    <w:rsid w:val="4669313B"/>
    <w:rsid w:val="46815324"/>
    <w:rsid w:val="4682F00E"/>
    <w:rsid w:val="4689A208"/>
    <w:rsid w:val="469DC344"/>
    <w:rsid w:val="46A38DC9"/>
    <w:rsid w:val="46C00F94"/>
    <w:rsid w:val="46C1E479"/>
    <w:rsid w:val="46C82BC7"/>
    <w:rsid w:val="46CC69D3"/>
    <w:rsid w:val="46E04EDD"/>
    <w:rsid w:val="46E46441"/>
    <w:rsid w:val="46EE303B"/>
    <w:rsid w:val="4715C524"/>
    <w:rsid w:val="4718CFF9"/>
    <w:rsid w:val="4726609F"/>
    <w:rsid w:val="4742D109"/>
    <w:rsid w:val="474C1D72"/>
    <w:rsid w:val="4752B7B0"/>
    <w:rsid w:val="475B96CB"/>
    <w:rsid w:val="47684D69"/>
    <w:rsid w:val="4776FE3B"/>
    <w:rsid w:val="4779F9C6"/>
    <w:rsid w:val="4780F231"/>
    <w:rsid w:val="478408F9"/>
    <w:rsid w:val="47A86CC7"/>
    <w:rsid w:val="47C98B51"/>
    <w:rsid w:val="47EBC474"/>
    <w:rsid w:val="481830EA"/>
    <w:rsid w:val="4825C386"/>
    <w:rsid w:val="483560A5"/>
    <w:rsid w:val="484FAF79"/>
    <w:rsid w:val="4852A58F"/>
    <w:rsid w:val="485D18EE"/>
    <w:rsid w:val="4898C1C1"/>
    <w:rsid w:val="48A5389B"/>
    <w:rsid w:val="48AC7107"/>
    <w:rsid w:val="48D5634E"/>
    <w:rsid w:val="48E41BFB"/>
    <w:rsid w:val="48ECD08F"/>
    <w:rsid w:val="491E1BC0"/>
    <w:rsid w:val="4923B456"/>
    <w:rsid w:val="49357E70"/>
    <w:rsid w:val="495D4FD1"/>
    <w:rsid w:val="499354B7"/>
    <w:rsid w:val="499458FC"/>
    <w:rsid w:val="49A55D6C"/>
    <w:rsid w:val="49B3A595"/>
    <w:rsid w:val="49C58298"/>
    <w:rsid w:val="49C869A6"/>
    <w:rsid w:val="49E13584"/>
    <w:rsid w:val="4A34574A"/>
    <w:rsid w:val="4A34C2B7"/>
    <w:rsid w:val="4A403195"/>
    <w:rsid w:val="4A594ADE"/>
    <w:rsid w:val="4A6844B6"/>
    <w:rsid w:val="4A92EB3C"/>
    <w:rsid w:val="4AC8F5B4"/>
    <w:rsid w:val="4B0282A2"/>
    <w:rsid w:val="4B03B98C"/>
    <w:rsid w:val="4B20D847"/>
    <w:rsid w:val="4B3E2EA9"/>
    <w:rsid w:val="4B430258"/>
    <w:rsid w:val="4B4B55BE"/>
    <w:rsid w:val="4B8287C1"/>
    <w:rsid w:val="4BB93D75"/>
    <w:rsid w:val="4BC0688D"/>
    <w:rsid w:val="4BC6ECA1"/>
    <w:rsid w:val="4BD76CAB"/>
    <w:rsid w:val="4BD8B47E"/>
    <w:rsid w:val="4BDF21C5"/>
    <w:rsid w:val="4BE70E09"/>
    <w:rsid w:val="4BEAAF20"/>
    <w:rsid w:val="4BFB4B16"/>
    <w:rsid w:val="4C0877A8"/>
    <w:rsid w:val="4C0F49A5"/>
    <w:rsid w:val="4C0F87DC"/>
    <w:rsid w:val="4C2607AE"/>
    <w:rsid w:val="4C45D2CD"/>
    <w:rsid w:val="4C57081F"/>
    <w:rsid w:val="4C8040FA"/>
    <w:rsid w:val="4C8231BE"/>
    <w:rsid w:val="4C8BFDE7"/>
    <w:rsid w:val="4C8C0807"/>
    <w:rsid w:val="4C9ABF2E"/>
    <w:rsid w:val="4CC61B44"/>
    <w:rsid w:val="4CD8CCB3"/>
    <w:rsid w:val="4CF96416"/>
    <w:rsid w:val="4D0FD631"/>
    <w:rsid w:val="4D17BEF8"/>
    <w:rsid w:val="4D2FD393"/>
    <w:rsid w:val="4D301264"/>
    <w:rsid w:val="4D4416E1"/>
    <w:rsid w:val="4D49817E"/>
    <w:rsid w:val="4D4FCDCC"/>
    <w:rsid w:val="4D559FA3"/>
    <w:rsid w:val="4D5938E0"/>
    <w:rsid w:val="4D5F1C82"/>
    <w:rsid w:val="4D74728A"/>
    <w:rsid w:val="4D8550B9"/>
    <w:rsid w:val="4D882038"/>
    <w:rsid w:val="4D9D9CD8"/>
    <w:rsid w:val="4DB6D1FC"/>
    <w:rsid w:val="4DC3DBC4"/>
    <w:rsid w:val="4DC79A6E"/>
    <w:rsid w:val="4DE42539"/>
    <w:rsid w:val="4DEBD117"/>
    <w:rsid w:val="4DEFE34E"/>
    <w:rsid w:val="4DFF344A"/>
    <w:rsid w:val="4E11C277"/>
    <w:rsid w:val="4E11D390"/>
    <w:rsid w:val="4E14E957"/>
    <w:rsid w:val="4E16603A"/>
    <w:rsid w:val="4E247F06"/>
    <w:rsid w:val="4E37D970"/>
    <w:rsid w:val="4E4FE959"/>
    <w:rsid w:val="4E526FEA"/>
    <w:rsid w:val="4E527B2A"/>
    <w:rsid w:val="4E563C51"/>
    <w:rsid w:val="4E6EA252"/>
    <w:rsid w:val="4E8CFC76"/>
    <w:rsid w:val="4E9D5B57"/>
    <w:rsid w:val="4EA2169A"/>
    <w:rsid w:val="4EA6A857"/>
    <w:rsid w:val="4EB020C1"/>
    <w:rsid w:val="4EC33603"/>
    <w:rsid w:val="4ECF6D01"/>
    <w:rsid w:val="4EEBD9FB"/>
    <w:rsid w:val="4EECCA78"/>
    <w:rsid w:val="4F55A9B9"/>
    <w:rsid w:val="4F5C1C71"/>
    <w:rsid w:val="4F5CD95C"/>
    <w:rsid w:val="4F72BC1F"/>
    <w:rsid w:val="4F7D331D"/>
    <w:rsid w:val="4F81F9B3"/>
    <w:rsid w:val="4F8274A8"/>
    <w:rsid w:val="4F8A567E"/>
    <w:rsid w:val="4F9F9197"/>
    <w:rsid w:val="4FB21763"/>
    <w:rsid w:val="4FCB5441"/>
    <w:rsid w:val="4FED3260"/>
    <w:rsid w:val="4FFB484F"/>
    <w:rsid w:val="5016D282"/>
    <w:rsid w:val="503065F4"/>
    <w:rsid w:val="50580038"/>
    <w:rsid w:val="506F6C08"/>
    <w:rsid w:val="509B5B82"/>
    <w:rsid w:val="50BB15A8"/>
    <w:rsid w:val="50CFE309"/>
    <w:rsid w:val="50D78F83"/>
    <w:rsid w:val="50D79FF1"/>
    <w:rsid w:val="50F8152C"/>
    <w:rsid w:val="5100648C"/>
    <w:rsid w:val="51026359"/>
    <w:rsid w:val="511151AB"/>
    <w:rsid w:val="5118E972"/>
    <w:rsid w:val="5119EED7"/>
    <w:rsid w:val="51223A18"/>
    <w:rsid w:val="51228805"/>
    <w:rsid w:val="5133A463"/>
    <w:rsid w:val="5137E5D4"/>
    <w:rsid w:val="5139CDD3"/>
    <w:rsid w:val="513DC607"/>
    <w:rsid w:val="51507ECE"/>
    <w:rsid w:val="5163DD2C"/>
    <w:rsid w:val="5174EA86"/>
    <w:rsid w:val="5177D30D"/>
    <w:rsid w:val="51A55BD9"/>
    <w:rsid w:val="51A6D4F5"/>
    <w:rsid w:val="51B12C85"/>
    <w:rsid w:val="51BCB67F"/>
    <w:rsid w:val="51CAF2BF"/>
    <w:rsid w:val="51CC6901"/>
    <w:rsid w:val="51D7707F"/>
    <w:rsid w:val="51EFE3C2"/>
    <w:rsid w:val="5202877C"/>
    <w:rsid w:val="52149414"/>
    <w:rsid w:val="5244AE31"/>
    <w:rsid w:val="5261E03B"/>
    <w:rsid w:val="526DE798"/>
    <w:rsid w:val="5285D1E0"/>
    <w:rsid w:val="528EFEF5"/>
    <w:rsid w:val="529497D0"/>
    <w:rsid w:val="529E8AB9"/>
    <w:rsid w:val="52E92490"/>
    <w:rsid w:val="52F25E2B"/>
    <w:rsid w:val="52FFCAE8"/>
    <w:rsid w:val="530BBEE7"/>
    <w:rsid w:val="53492143"/>
    <w:rsid w:val="535872DD"/>
    <w:rsid w:val="535AD7DA"/>
    <w:rsid w:val="536C8E2D"/>
    <w:rsid w:val="53740F8C"/>
    <w:rsid w:val="53775D96"/>
    <w:rsid w:val="537E9CAA"/>
    <w:rsid w:val="5384B351"/>
    <w:rsid w:val="538DC7C9"/>
    <w:rsid w:val="53AE1966"/>
    <w:rsid w:val="53BDBB2B"/>
    <w:rsid w:val="53C1F557"/>
    <w:rsid w:val="53C2B72C"/>
    <w:rsid w:val="53D22E3E"/>
    <w:rsid w:val="53DCC3B6"/>
    <w:rsid w:val="53DDC1B7"/>
    <w:rsid w:val="53FD9C9C"/>
    <w:rsid w:val="53FF68EE"/>
    <w:rsid w:val="540371BD"/>
    <w:rsid w:val="54286C0D"/>
    <w:rsid w:val="5431C186"/>
    <w:rsid w:val="544B5216"/>
    <w:rsid w:val="544D2C8A"/>
    <w:rsid w:val="545C6CEC"/>
    <w:rsid w:val="5476CEED"/>
    <w:rsid w:val="5481F0CD"/>
    <w:rsid w:val="549B5989"/>
    <w:rsid w:val="54AE421F"/>
    <w:rsid w:val="54C3EF8E"/>
    <w:rsid w:val="54C9994F"/>
    <w:rsid w:val="54E30A1A"/>
    <w:rsid w:val="54E7D0D2"/>
    <w:rsid w:val="54EDF951"/>
    <w:rsid w:val="551EE89A"/>
    <w:rsid w:val="55215F1A"/>
    <w:rsid w:val="5535F55F"/>
    <w:rsid w:val="555C9AFA"/>
    <w:rsid w:val="5562BCF7"/>
    <w:rsid w:val="55725646"/>
    <w:rsid w:val="558118C7"/>
    <w:rsid w:val="559F5BAF"/>
    <w:rsid w:val="559FB375"/>
    <w:rsid w:val="55CAE984"/>
    <w:rsid w:val="55DF636B"/>
    <w:rsid w:val="55F27DDA"/>
    <w:rsid w:val="55F5FF7C"/>
    <w:rsid w:val="5612E263"/>
    <w:rsid w:val="561DD448"/>
    <w:rsid w:val="562B1C49"/>
    <w:rsid w:val="56311040"/>
    <w:rsid w:val="5634157D"/>
    <w:rsid w:val="5653ADF4"/>
    <w:rsid w:val="565F78FB"/>
    <w:rsid w:val="567618A9"/>
    <w:rsid w:val="5679744E"/>
    <w:rsid w:val="5679D7CD"/>
    <w:rsid w:val="569BC2A0"/>
    <w:rsid w:val="56AEE2EB"/>
    <w:rsid w:val="56DFD09E"/>
    <w:rsid w:val="56EE059D"/>
    <w:rsid w:val="57183F38"/>
    <w:rsid w:val="571EA568"/>
    <w:rsid w:val="575A37B8"/>
    <w:rsid w:val="57803449"/>
    <w:rsid w:val="57803C7E"/>
    <w:rsid w:val="57816980"/>
    <w:rsid w:val="57BA6476"/>
    <w:rsid w:val="57D09DF5"/>
    <w:rsid w:val="57D645D6"/>
    <w:rsid w:val="57DFA9CB"/>
    <w:rsid w:val="582136CB"/>
    <w:rsid w:val="5824498F"/>
    <w:rsid w:val="5832E15F"/>
    <w:rsid w:val="58411B2A"/>
    <w:rsid w:val="584B0C15"/>
    <w:rsid w:val="584F26C0"/>
    <w:rsid w:val="585B1EC5"/>
    <w:rsid w:val="586A0043"/>
    <w:rsid w:val="588096A2"/>
    <w:rsid w:val="5888B9DF"/>
    <w:rsid w:val="5894FBEB"/>
    <w:rsid w:val="58A5C076"/>
    <w:rsid w:val="58B5E527"/>
    <w:rsid w:val="58BF6C1A"/>
    <w:rsid w:val="58D05219"/>
    <w:rsid w:val="58F69C90"/>
    <w:rsid w:val="591C439F"/>
    <w:rsid w:val="5936A7E6"/>
    <w:rsid w:val="59749A74"/>
    <w:rsid w:val="597F4CE7"/>
    <w:rsid w:val="598D9996"/>
    <w:rsid w:val="598DB070"/>
    <w:rsid w:val="59B9AF22"/>
    <w:rsid w:val="59C15361"/>
    <w:rsid w:val="59D0E87F"/>
    <w:rsid w:val="59D9CFFD"/>
    <w:rsid w:val="59ED6253"/>
    <w:rsid w:val="5A0F0971"/>
    <w:rsid w:val="5A1AC5EE"/>
    <w:rsid w:val="5A21BDFF"/>
    <w:rsid w:val="5A32DD55"/>
    <w:rsid w:val="5A6B8D4C"/>
    <w:rsid w:val="5A6EF576"/>
    <w:rsid w:val="5A712012"/>
    <w:rsid w:val="5A927124"/>
    <w:rsid w:val="5A95C570"/>
    <w:rsid w:val="5A9E0787"/>
    <w:rsid w:val="5AA06ADE"/>
    <w:rsid w:val="5AB9594B"/>
    <w:rsid w:val="5AC47195"/>
    <w:rsid w:val="5ACAA743"/>
    <w:rsid w:val="5AE89E5B"/>
    <w:rsid w:val="5AF1FEF4"/>
    <w:rsid w:val="5AF8DE94"/>
    <w:rsid w:val="5AFC5788"/>
    <w:rsid w:val="5B0111E4"/>
    <w:rsid w:val="5B08F0B1"/>
    <w:rsid w:val="5B129CAB"/>
    <w:rsid w:val="5B5A9A8B"/>
    <w:rsid w:val="5B6A13AB"/>
    <w:rsid w:val="5B773AB4"/>
    <w:rsid w:val="5B89D835"/>
    <w:rsid w:val="5B99B1E7"/>
    <w:rsid w:val="5BA8D95F"/>
    <w:rsid w:val="5BCD01FC"/>
    <w:rsid w:val="5BD4C37B"/>
    <w:rsid w:val="5BDA7288"/>
    <w:rsid w:val="5BDABAE0"/>
    <w:rsid w:val="5BE52904"/>
    <w:rsid w:val="5BF795E3"/>
    <w:rsid w:val="5C10E413"/>
    <w:rsid w:val="5C1407B2"/>
    <w:rsid w:val="5C1ED73C"/>
    <w:rsid w:val="5C31DE4B"/>
    <w:rsid w:val="5C3D41B2"/>
    <w:rsid w:val="5C5DA7A7"/>
    <w:rsid w:val="5C7CAD7A"/>
    <w:rsid w:val="5C7E2F7D"/>
    <w:rsid w:val="5C8CDA30"/>
    <w:rsid w:val="5CAE80F3"/>
    <w:rsid w:val="5CB41D84"/>
    <w:rsid w:val="5CC15E15"/>
    <w:rsid w:val="5CD56C58"/>
    <w:rsid w:val="5CF205F1"/>
    <w:rsid w:val="5D017A6B"/>
    <w:rsid w:val="5D0D7ADB"/>
    <w:rsid w:val="5D173835"/>
    <w:rsid w:val="5D4916D2"/>
    <w:rsid w:val="5D4F02A0"/>
    <w:rsid w:val="5D555CC2"/>
    <w:rsid w:val="5D8A7CB4"/>
    <w:rsid w:val="5DA10A34"/>
    <w:rsid w:val="5DA86478"/>
    <w:rsid w:val="5DB83332"/>
    <w:rsid w:val="5DC08E04"/>
    <w:rsid w:val="5DD449B0"/>
    <w:rsid w:val="5DE72AE7"/>
    <w:rsid w:val="5DF032CC"/>
    <w:rsid w:val="5DF6B4EC"/>
    <w:rsid w:val="5DFEC3E1"/>
    <w:rsid w:val="5E5BDFBD"/>
    <w:rsid w:val="5E5C758E"/>
    <w:rsid w:val="5E702920"/>
    <w:rsid w:val="5E85A9FD"/>
    <w:rsid w:val="5E8FEAC7"/>
    <w:rsid w:val="5E94664D"/>
    <w:rsid w:val="5E95BBFE"/>
    <w:rsid w:val="5EE02E7C"/>
    <w:rsid w:val="5EE345A7"/>
    <w:rsid w:val="5EF827E2"/>
    <w:rsid w:val="5EFF839D"/>
    <w:rsid w:val="5F051079"/>
    <w:rsid w:val="5F149DD1"/>
    <w:rsid w:val="5F281B71"/>
    <w:rsid w:val="5F37275E"/>
    <w:rsid w:val="5F51B68F"/>
    <w:rsid w:val="5F58876E"/>
    <w:rsid w:val="5F69B84A"/>
    <w:rsid w:val="5F6B918E"/>
    <w:rsid w:val="5F823D19"/>
    <w:rsid w:val="5F989F46"/>
    <w:rsid w:val="5FB8D03D"/>
    <w:rsid w:val="5FC0E8F2"/>
    <w:rsid w:val="5FC7D3CD"/>
    <w:rsid w:val="5FD1471D"/>
    <w:rsid w:val="60075A65"/>
    <w:rsid w:val="6027340C"/>
    <w:rsid w:val="60290520"/>
    <w:rsid w:val="6030CD4E"/>
    <w:rsid w:val="6063A064"/>
    <w:rsid w:val="606D4C55"/>
    <w:rsid w:val="60746137"/>
    <w:rsid w:val="6079CED3"/>
    <w:rsid w:val="60983E6F"/>
    <w:rsid w:val="60A32C0A"/>
    <w:rsid w:val="60A8BC67"/>
    <w:rsid w:val="60BA941B"/>
    <w:rsid w:val="60C169C9"/>
    <w:rsid w:val="60D4B3D3"/>
    <w:rsid w:val="60DEBADD"/>
    <w:rsid w:val="60E099CB"/>
    <w:rsid w:val="60EDA1B8"/>
    <w:rsid w:val="60FECA51"/>
    <w:rsid w:val="61264EFA"/>
    <w:rsid w:val="613DF242"/>
    <w:rsid w:val="6148B0D8"/>
    <w:rsid w:val="615361AA"/>
    <w:rsid w:val="615A1776"/>
    <w:rsid w:val="61648160"/>
    <w:rsid w:val="6179B651"/>
    <w:rsid w:val="6182A21B"/>
    <w:rsid w:val="6188295B"/>
    <w:rsid w:val="6188B576"/>
    <w:rsid w:val="61A6A2B0"/>
    <w:rsid w:val="61C39BDB"/>
    <w:rsid w:val="61DC804A"/>
    <w:rsid w:val="61E4D305"/>
    <w:rsid w:val="61ECED39"/>
    <w:rsid w:val="61F5C656"/>
    <w:rsid w:val="622BEB20"/>
    <w:rsid w:val="622DB33F"/>
    <w:rsid w:val="6241EEE9"/>
    <w:rsid w:val="625322B9"/>
    <w:rsid w:val="626B029B"/>
    <w:rsid w:val="6271836A"/>
    <w:rsid w:val="627A64D0"/>
    <w:rsid w:val="627B0F63"/>
    <w:rsid w:val="628EDBAF"/>
    <w:rsid w:val="62A805DA"/>
    <w:rsid w:val="62B0D7B4"/>
    <w:rsid w:val="62B74B84"/>
    <w:rsid w:val="62BC74C1"/>
    <w:rsid w:val="62E33F1C"/>
    <w:rsid w:val="62EE8680"/>
    <w:rsid w:val="62EEBB60"/>
    <w:rsid w:val="62F5E5B0"/>
    <w:rsid w:val="6302A9F0"/>
    <w:rsid w:val="632038C3"/>
    <w:rsid w:val="6334FDF9"/>
    <w:rsid w:val="6338029E"/>
    <w:rsid w:val="634669A3"/>
    <w:rsid w:val="6349B2B2"/>
    <w:rsid w:val="63570FCF"/>
    <w:rsid w:val="63671C6F"/>
    <w:rsid w:val="63679952"/>
    <w:rsid w:val="6373016C"/>
    <w:rsid w:val="63800BDE"/>
    <w:rsid w:val="639BE1E2"/>
    <w:rsid w:val="63A6DF6A"/>
    <w:rsid w:val="63A9E2AC"/>
    <w:rsid w:val="63AA8A73"/>
    <w:rsid w:val="63AE15F5"/>
    <w:rsid w:val="63CF0134"/>
    <w:rsid w:val="63D2CA13"/>
    <w:rsid w:val="63D537EF"/>
    <w:rsid w:val="63E36B43"/>
    <w:rsid w:val="63FCE687"/>
    <w:rsid w:val="64001A6C"/>
    <w:rsid w:val="641AD728"/>
    <w:rsid w:val="643906E7"/>
    <w:rsid w:val="643A6D1E"/>
    <w:rsid w:val="643D5BE0"/>
    <w:rsid w:val="64446077"/>
    <w:rsid w:val="6449884F"/>
    <w:rsid w:val="645158AF"/>
    <w:rsid w:val="6462F6B8"/>
    <w:rsid w:val="647873F4"/>
    <w:rsid w:val="647937E5"/>
    <w:rsid w:val="64A1E982"/>
    <w:rsid w:val="64AE28C3"/>
    <w:rsid w:val="64D829FC"/>
    <w:rsid w:val="64E80539"/>
    <w:rsid w:val="651543C5"/>
    <w:rsid w:val="65159645"/>
    <w:rsid w:val="652486CC"/>
    <w:rsid w:val="6533B0A7"/>
    <w:rsid w:val="6564C227"/>
    <w:rsid w:val="658F43D0"/>
    <w:rsid w:val="6596D9BD"/>
    <w:rsid w:val="65A38E31"/>
    <w:rsid w:val="65BA2B38"/>
    <w:rsid w:val="65CE3A49"/>
    <w:rsid w:val="65D5BFAD"/>
    <w:rsid w:val="65DEA28D"/>
    <w:rsid w:val="65DF5413"/>
    <w:rsid w:val="65E6F1B5"/>
    <w:rsid w:val="65EFE770"/>
    <w:rsid w:val="66009C63"/>
    <w:rsid w:val="660D76A5"/>
    <w:rsid w:val="660DBCBC"/>
    <w:rsid w:val="660FEA82"/>
    <w:rsid w:val="663971E5"/>
    <w:rsid w:val="66422B21"/>
    <w:rsid w:val="6665E835"/>
    <w:rsid w:val="6685E47A"/>
    <w:rsid w:val="6686B864"/>
    <w:rsid w:val="66893A2E"/>
    <w:rsid w:val="668BFFD6"/>
    <w:rsid w:val="6691DA7D"/>
    <w:rsid w:val="66978E5B"/>
    <w:rsid w:val="66A2FDE6"/>
    <w:rsid w:val="66A91F60"/>
    <w:rsid w:val="66BA390A"/>
    <w:rsid w:val="66BBADD1"/>
    <w:rsid w:val="66EF1D64"/>
    <w:rsid w:val="66F280CA"/>
    <w:rsid w:val="66FCE184"/>
    <w:rsid w:val="6711682E"/>
    <w:rsid w:val="671DFCBE"/>
    <w:rsid w:val="674EAA83"/>
    <w:rsid w:val="677524DA"/>
    <w:rsid w:val="67788B88"/>
    <w:rsid w:val="6780BCDB"/>
    <w:rsid w:val="678B6C09"/>
    <w:rsid w:val="679192B0"/>
    <w:rsid w:val="67ADF6E2"/>
    <w:rsid w:val="67B15571"/>
    <w:rsid w:val="67F02F63"/>
    <w:rsid w:val="6804D95A"/>
    <w:rsid w:val="680AFF70"/>
    <w:rsid w:val="6834A4E9"/>
    <w:rsid w:val="6843CE24"/>
    <w:rsid w:val="68847065"/>
    <w:rsid w:val="6886FA66"/>
    <w:rsid w:val="68979EF0"/>
    <w:rsid w:val="68A8B874"/>
    <w:rsid w:val="68BB04EB"/>
    <w:rsid w:val="68C67029"/>
    <w:rsid w:val="68CC942E"/>
    <w:rsid w:val="68CFA694"/>
    <w:rsid w:val="68E77D77"/>
    <w:rsid w:val="68EFE54B"/>
    <w:rsid w:val="68FE3D46"/>
    <w:rsid w:val="69023EBA"/>
    <w:rsid w:val="69032D73"/>
    <w:rsid w:val="69035857"/>
    <w:rsid w:val="6915D1FC"/>
    <w:rsid w:val="692166EB"/>
    <w:rsid w:val="6928AB91"/>
    <w:rsid w:val="6942ED21"/>
    <w:rsid w:val="69444184"/>
    <w:rsid w:val="696E52BC"/>
    <w:rsid w:val="6978D1F5"/>
    <w:rsid w:val="697E3E97"/>
    <w:rsid w:val="698D559C"/>
    <w:rsid w:val="699CC8AF"/>
    <w:rsid w:val="69AB8587"/>
    <w:rsid w:val="69AF2C76"/>
    <w:rsid w:val="69B1D1E6"/>
    <w:rsid w:val="69D0968A"/>
    <w:rsid w:val="69F38D6A"/>
    <w:rsid w:val="69F56D61"/>
    <w:rsid w:val="69F8F03C"/>
    <w:rsid w:val="69FA9A44"/>
    <w:rsid w:val="6A29AAC7"/>
    <w:rsid w:val="6A66B6B9"/>
    <w:rsid w:val="6A681377"/>
    <w:rsid w:val="6A8CFC2C"/>
    <w:rsid w:val="6AB8540B"/>
    <w:rsid w:val="6ABAA1BF"/>
    <w:rsid w:val="6AD040D2"/>
    <w:rsid w:val="6ADC1509"/>
    <w:rsid w:val="6AEF4561"/>
    <w:rsid w:val="6AFE108B"/>
    <w:rsid w:val="6B1405E1"/>
    <w:rsid w:val="6B277114"/>
    <w:rsid w:val="6B2E525E"/>
    <w:rsid w:val="6B5055B6"/>
    <w:rsid w:val="6B662B92"/>
    <w:rsid w:val="6B79B3E0"/>
    <w:rsid w:val="6B881F33"/>
    <w:rsid w:val="6BB12A5C"/>
    <w:rsid w:val="6BB411AA"/>
    <w:rsid w:val="6BBEDA3E"/>
    <w:rsid w:val="6BC4C896"/>
    <w:rsid w:val="6BC69CD0"/>
    <w:rsid w:val="6BCBDCB4"/>
    <w:rsid w:val="6BF74081"/>
    <w:rsid w:val="6C090932"/>
    <w:rsid w:val="6C2272F6"/>
    <w:rsid w:val="6C560412"/>
    <w:rsid w:val="6C592C9D"/>
    <w:rsid w:val="6C8054DF"/>
    <w:rsid w:val="6C920124"/>
    <w:rsid w:val="6C922CE7"/>
    <w:rsid w:val="6CA79855"/>
    <w:rsid w:val="6CBCF23F"/>
    <w:rsid w:val="6CC78669"/>
    <w:rsid w:val="6CCDF7A7"/>
    <w:rsid w:val="6CCFD90E"/>
    <w:rsid w:val="6CEB57FE"/>
    <w:rsid w:val="6CEEB88A"/>
    <w:rsid w:val="6D08A4E9"/>
    <w:rsid w:val="6D0BF49D"/>
    <w:rsid w:val="6D32C293"/>
    <w:rsid w:val="6D356C05"/>
    <w:rsid w:val="6D4DBBBD"/>
    <w:rsid w:val="6D4E4E33"/>
    <w:rsid w:val="6D515CEC"/>
    <w:rsid w:val="6D7A4FFC"/>
    <w:rsid w:val="6D912814"/>
    <w:rsid w:val="6D92E982"/>
    <w:rsid w:val="6DA5A7FF"/>
    <w:rsid w:val="6DBBCCAB"/>
    <w:rsid w:val="6DBFBA6C"/>
    <w:rsid w:val="6DC232E1"/>
    <w:rsid w:val="6DDCED67"/>
    <w:rsid w:val="6DE1857C"/>
    <w:rsid w:val="6DF8EB05"/>
    <w:rsid w:val="6DFDDD12"/>
    <w:rsid w:val="6DFF90A9"/>
    <w:rsid w:val="6E0320D9"/>
    <w:rsid w:val="6E17698D"/>
    <w:rsid w:val="6E1CC176"/>
    <w:rsid w:val="6E653610"/>
    <w:rsid w:val="6E6D0A60"/>
    <w:rsid w:val="6E75E965"/>
    <w:rsid w:val="6E8D8FC9"/>
    <w:rsid w:val="6E9A1881"/>
    <w:rsid w:val="6E9ADF7C"/>
    <w:rsid w:val="6EA90872"/>
    <w:rsid w:val="6EC1BB61"/>
    <w:rsid w:val="6EC3113E"/>
    <w:rsid w:val="6EC4DEE8"/>
    <w:rsid w:val="6ECC47E1"/>
    <w:rsid w:val="6ED7CFBD"/>
    <w:rsid w:val="6EEEE2CE"/>
    <w:rsid w:val="6EF5984E"/>
    <w:rsid w:val="6F09E815"/>
    <w:rsid w:val="6F12E12E"/>
    <w:rsid w:val="6F36B3EF"/>
    <w:rsid w:val="6F3772B6"/>
    <w:rsid w:val="6F3A3F4B"/>
    <w:rsid w:val="6F58FA7E"/>
    <w:rsid w:val="6F5D9CB1"/>
    <w:rsid w:val="6F86873C"/>
    <w:rsid w:val="6F8BCC7B"/>
    <w:rsid w:val="6FAB7144"/>
    <w:rsid w:val="6FB327AB"/>
    <w:rsid w:val="6FFA692F"/>
    <w:rsid w:val="6FFB9DFB"/>
    <w:rsid w:val="7011CBCC"/>
    <w:rsid w:val="70173937"/>
    <w:rsid w:val="7021B28D"/>
    <w:rsid w:val="7038096B"/>
    <w:rsid w:val="706507A5"/>
    <w:rsid w:val="70684B0F"/>
    <w:rsid w:val="706ACEE2"/>
    <w:rsid w:val="7085BB9A"/>
    <w:rsid w:val="709D61F0"/>
    <w:rsid w:val="70A103A7"/>
    <w:rsid w:val="70AC2B65"/>
    <w:rsid w:val="70C260EF"/>
    <w:rsid w:val="70C5CFC2"/>
    <w:rsid w:val="70CBD83B"/>
    <w:rsid w:val="70E99308"/>
    <w:rsid w:val="70F06DBB"/>
    <w:rsid w:val="70F34F8D"/>
    <w:rsid w:val="71147A12"/>
    <w:rsid w:val="7116C1C2"/>
    <w:rsid w:val="711968EA"/>
    <w:rsid w:val="712B2D26"/>
    <w:rsid w:val="7134A00E"/>
    <w:rsid w:val="713DAD47"/>
    <w:rsid w:val="716FF48F"/>
    <w:rsid w:val="7187F29F"/>
    <w:rsid w:val="719B082D"/>
    <w:rsid w:val="719E36E6"/>
    <w:rsid w:val="71A2663E"/>
    <w:rsid w:val="71CF7DC5"/>
    <w:rsid w:val="7207CB39"/>
    <w:rsid w:val="72127B32"/>
    <w:rsid w:val="72233C3C"/>
    <w:rsid w:val="7226C84C"/>
    <w:rsid w:val="72352E2F"/>
    <w:rsid w:val="72850FE8"/>
    <w:rsid w:val="7285A9EC"/>
    <w:rsid w:val="72902F82"/>
    <w:rsid w:val="72AFDBAF"/>
    <w:rsid w:val="72C4193E"/>
    <w:rsid w:val="72D76318"/>
    <w:rsid w:val="72D81D2A"/>
    <w:rsid w:val="72DBB585"/>
    <w:rsid w:val="72EB4F0C"/>
    <w:rsid w:val="7300A611"/>
    <w:rsid w:val="7300EC98"/>
    <w:rsid w:val="7305FD73"/>
    <w:rsid w:val="731850A5"/>
    <w:rsid w:val="7334674D"/>
    <w:rsid w:val="7336DC6E"/>
    <w:rsid w:val="733A1594"/>
    <w:rsid w:val="73439DA5"/>
    <w:rsid w:val="7348BAF1"/>
    <w:rsid w:val="7361505B"/>
    <w:rsid w:val="7369B326"/>
    <w:rsid w:val="736D6EC1"/>
    <w:rsid w:val="73780501"/>
    <w:rsid w:val="73868BD6"/>
    <w:rsid w:val="7398E153"/>
    <w:rsid w:val="73A50393"/>
    <w:rsid w:val="73ABA819"/>
    <w:rsid w:val="73BDB113"/>
    <w:rsid w:val="73DBE55E"/>
    <w:rsid w:val="73DC5541"/>
    <w:rsid w:val="73DF50DF"/>
    <w:rsid w:val="740B01E2"/>
    <w:rsid w:val="740E1F52"/>
    <w:rsid w:val="7468A4D0"/>
    <w:rsid w:val="74897F9D"/>
    <w:rsid w:val="7492C916"/>
    <w:rsid w:val="74BC153A"/>
    <w:rsid w:val="74C80E1A"/>
    <w:rsid w:val="74D61FA5"/>
    <w:rsid w:val="74D70785"/>
    <w:rsid w:val="74DCDC41"/>
    <w:rsid w:val="74EE22D1"/>
    <w:rsid w:val="74FB53F6"/>
    <w:rsid w:val="74FC3671"/>
    <w:rsid w:val="75035E07"/>
    <w:rsid w:val="75158E7A"/>
    <w:rsid w:val="75284F6A"/>
    <w:rsid w:val="752A6808"/>
    <w:rsid w:val="753BC1E0"/>
    <w:rsid w:val="757C008E"/>
    <w:rsid w:val="758E94EF"/>
    <w:rsid w:val="75AD1BC2"/>
    <w:rsid w:val="75B8F7F0"/>
    <w:rsid w:val="75BAD905"/>
    <w:rsid w:val="75C891C3"/>
    <w:rsid w:val="75D126D5"/>
    <w:rsid w:val="75D444BA"/>
    <w:rsid w:val="75F255DD"/>
    <w:rsid w:val="75F72B68"/>
    <w:rsid w:val="75FBFA60"/>
    <w:rsid w:val="75FC0DD5"/>
    <w:rsid w:val="761ABEB0"/>
    <w:rsid w:val="7623F2F9"/>
    <w:rsid w:val="762952EB"/>
    <w:rsid w:val="7637FC27"/>
    <w:rsid w:val="764CA6F5"/>
    <w:rsid w:val="765B3584"/>
    <w:rsid w:val="76605A37"/>
    <w:rsid w:val="7674000D"/>
    <w:rsid w:val="7679FDF3"/>
    <w:rsid w:val="767A2852"/>
    <w:rsid w:val="7682CA93"/>
    <w:rsid w:val="768DCC42"/>
    <w:rsid w:val="7695F34E"/>
    <w:rsid w:val="771EBFAB"/>
    <w:rsid w:val="77321ED0"/>
    <w:rsid w:val="7755236D"/>
    <w:rsid w:val="775837A5"/>
    <w:rsid w:val="77670981"/>
    <w:rsid w:val="7776ABA0"/>
    <w:rsid w:val="7781C51E"/>
    <w:rsid w:val="77A77C86"/>
    <w:rsid w:val="77C91064"/>
    <w:rsid w:val="77FC98D6"/>
    <w:rsid w:val="7805F4C0"/>
    <w:rsid w:val="78063D8F"/>
    <w:rsid w:val="780F8F40"/>
    <w:rsid w:val="7815F788"/>
    <w:rsid w:val="7825258D"/>
    <w:rsid w:val="782B1DBA"/>
    <w:rsid w:val="783904DF"/>
    <w:rsid w:val="785042AE"/>
    <w:rsid w:val="785B5210"/>
    <w:rsid w:val="78C44358"/>
    <w:rsid w:val="7916AF28"/>
    <w:rsid w:val="792907EE"/>
    <w:rsid w:val="792A3522"/>
    <w:rsid w:val="792DADD9"/>
    <w:rsid w:val="79489347"/>
    <w:rsid w:val="7958229E"/>
    <w:rsid w:val="79649C35"/>
    <w:rsid w:val="79875B92"/>
    <w:rsid w:val="79977349"/>
    <w:rsid w:val="79A0AFFC"/>
    <w:rsid w:val="79A15E63"/>
    <w:rsid w:val="79A36D0A"/>
    <w:rsid w:val="79AEB86E"/>
    <w:rsid w:val="79B1D758"/>
    <w:rsid w:val="79C7586C"/>
    <w:rsid w:val="79DA0E45"/>
    <w:rsid w:val="79ECAAB2"/>
    <w:rsid w:val="79F3F067"/>
    <w:rsid w:val="7A068A0D"/>
    <w:rsid w:val="7A076FFE"/>
    <w:rsid w:val="7A0B4066"/>
    <w:rsid w:val="7A11B0D3"/>
    <w:rsid w:val="7A1844C8"/>
    <w:rsid w:val="7A1D2F4D"/>
    <w:rsid w:val="7A33BF95"/>
    <w:rsid w:val="7A36CC9A"/>
    <w:rsid w:val="7A3F6CFD"/>
    <w:rsid w:val="7A40B458"/>
    <w:rsid w:val="7A621CD9"/>
    <w:rsid w:val="7A75F710"/>
    <w:rsid w:val="7A8DB1A8"/>
    <w:rsid w:val="7AA45683"/>
    <w:rsid w:val="7ABB08F1"/>
    <w:rsid w:val="7ABCC1C0"/>
    <w:rsid w:val="7AC145FE"/>
    <w:rsid w:val="7AC86B5B"/>
    <w:rsid w:val="7AC90F5E"/>
    <w:rsid w:val="7AD337F0"/>
    <w:rsid w:val="7AE721C2"/>
    <w:rsid w:val="7AEF300F"/>
    <w:rsid w:val="7AFDA641"/>
    <w:rsid w:val="7AFFB914"/>
    <w:rsid w:val="7B1B984C"/>
    <w:rsid w:val="7B30B747"/>
    <w:rsid w:val="7B30C067"/>
    <w:rsid w:val="7B5473D9"/>
    <w:rsid w:val="7B632172"/>
    <w:rsid w:val="7B6D316E"/>
    <w:rsid w:val="7B72DB9A"/>
    <w:rsid w:val="7B78E10C"/>
    <w:rsid w:val="7B96F76D"/>
    <w:rsid w:val="7BD55E4D"/>
    <w:rsid w:val="7BF35915"/>
    <w:rsid w:val="7BF57DF1"/>
    <w:rsid w:val="7C022A11"/>
    <w:rsid w:val="7C16EC44"/>
    <w:rsid w:val="7C1D750C"/>
    <w:rsid w:val="7C1ED6A4"/>
    <w:rsid w:val="7C2CE1AA"/>
    <w:rsid w:val="7C337FAC"/>
    <w:rsid w:val="7C374A05"/>
    <w:rsid w:val="7C41C10D"/>
    <w:rsid w:val="7C465840"/>
    <w:rsid w:val="7C4811A3"/>
    <w:rsid w:val="7C4F2118"/>
    <w:rsid w:val="7C784550"/>
    <w:rsid w:val="7C85C280"/>
    <w:rsid w:val="7C93E217"/>
    <w:rsid w:val="7CB01E34"/>
    <w:rsid w:val="7CC2E056"/>
    <w:rsid w:val="7CC6D6C7"/>
    <w:rsid w:val="7CCBE18E"/>
    <w:rsid w:val="7CD9F0F9"/>
    <w:rsid w:val="7CE5112A"/>
    <w:rsid w:val="7CE66A80"/>
    <w:rsid w:val="7D2713DF"/>
    <w:rsid w:val="7D4DACDF"/>
    <w:rsid w:val="7D573ED5"/>
    <w:rsid w:val="7D66DE94"/>
    <w:rsid w:val="7D751DF6"/>
    <w:rsid w:val="7D75F785"/>
    <w:rsid w:val="7D89682F"/>
    <w:rsid w:val="7D90A38F"/>
    <w:rsid w:val="7DBA9632"/>
    <w:rsid w:val="7DD939CA"/>
    <w:rsid w:val="7DE450B0"/>
    <w:rsid w:val="7DF188A6"/>
    <w:rsid w:val="7DF43939"/>
    <w:rsid w:val="7DF95D98"/>
    <w:rsid w:val="7DFFB381"/>
    <w:rsid w:val="7E0F768F"/>
    <w:rsid w:val="7E0FA0AE"/>
    <w:rsid w:val="7E2726D9"/>
    <w:rsid w:val="7E404B52"/>
    <w:rsid w:val="7E4EDA7F"/>
    <w:rsid w:val="7E7BFBDC"/>
    <w:rsid w:val="7E8B11A5"/>
    <w:rsid w:val="7E9474B9"/>
    <w:rsid w:val="7EA0D445"/>
    <w:rsid w:val="7EBE4152"/>
    <w:rsid w:val="7EC5633F"/>
    <w:rsid w:val="7ED1BF14"/>
    <w:rsid w:val="7EDA814A"/>
    <w:rsid w:val="7EDAC03A"/>
    <w:rsid w:val="7EE0A623"/>
    <w:rsid w:val="7F0B6486"/>
    <w:rsid w:val="7F11679E"/>
    <w:rsid w:val="7F17DCEA"/>
    <w:rsid w:val="7F182116"/>
    <w:rsid w:val="7F275807"/>
    <w:rsid w:val="7F29E702"/>
    <w:rsid w:val="7F34DB63"/>
    <w:rsid w:val="7F3EBE8E"/>
    <w:rsid w:val="7F3F8B97"/>
    <w:rsid w:val="7F5DE13C"/>
    <w:rsid w:val="7F6332DB"/>
    <w:rsid w:val="7F7595AB"/>
    <w:rsid w:val="7F7AE3D2"/>
    <w:rsid w:val="7FBBD3B2"/>
    <w:rsid w:val="7FC79F32"/>
    <w:rsid w:val="7FCB2865"/>
    <w:rsid w:val="7FCF7515"/>
    <w:rsid w:val="7FDBEB27"/>
    <w:rsid w:val="7FE89864"/>
    <w:rsid w:val="7FEF2A08"/>
    <w:rsid w:val="7FF6C2E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0CFF0F"/>
  <w15:docId w15:val="{C20ED5AE-65DE-44EF-8D87-641ED48F1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sv-S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9A"/>
    <w:pPr>
      <w:widowControl w:val="0"/>
      <w:tabs>
        <w:tab w:val="left" w:pos="794"/>
      </w:tabs>
      <w:spacing w:line="300" w:lineRule="atLeast"/>
    </w:pPr>
  </w:style>
  <w:style w:type="paragraph" w:styleId="Heading1">
    <w:name w:val="heading 1"/>
    <w:basedOn w:val="Normal"/>
    <w:next w:val="Normal"/>
    <w:link w:val="Heading1Char"/>
    <w:qFormat/>
    <w:rsid w:val="00CF017E"/>
    <w:pPr>
      <w:keepNext/>
      <w:keepLines/>
      <w:numPr>
        <w:numId w:val="3"/>
      </w:numPr>
      <w:tabs>
        <w:tab w:val="clear" w:pos="794"/>
      </w:tabs>
      <w:spacing w:before="300" w:after="100" w:afterAutospacing="1" w:line="336" w:lineRule="atLeast"/>
      <w:outlineLvl w:val="0"/>
    </w:pPr>
    <w:rPr>
      <w:rFonts w:eastAsiaTheme="majorEastAsia" w:cstheme="majorBidi"/>
      <w:b/>
      <w:bCs/>
      <w:color w:val="000000" w:themeColor="text1"/>
      <w:spacing w:val="-10"/>
      <w:sz w:val="28"/>
      <w:szCs w:val="24"/>
    </w:rPr>
  </w:style>
  <w:style w:type="paragraph" w:styleId="Heading2">
    <w:name w:val="heading 2"/>
    <w:basedOn w:val="Normal"/>
    <w:next w:val="Normal"/>
    <w:link w:val="Heading2Char"/>
    <w:autoRedefine/>
    <w:qFormat/>
    <w:rsid w:val="00583F8E"/>
    <w:pPr>
      <w:keepNext/>
      <w:keepLines/>
      <w:widowControl/>
      <w:numPr>
        <w:ilvl w:val="1"/>
        <w:numId w:val="3"/>
      </w:numPr>
      <w:tabs>
        <w:tab w:val="clear" w:pos="794"/>
      </w:tabs>
      <w:spacing w:before="200" w:after="60" w:line="264" w:lineRule="exact"/>
      <w:ind w:left="578" w:hanging="578"/>
      <w:outlineLvl w:val="1"/>
    </w:pPr>
    <w:rPr>
      <w:rFonts w:eastAsiaTheme="majorEastAsia" w:cstheme="majorBidi"/>
      <w:b/>
      <w:bCs/>
      <w:color w:val="000000" w:themeColor="text1"/>
      <w:sz w:val="24"/>
      <w:szCs w:val="26"/>
      <w:lang w:val="en-GB"/>
    </w:rPr>
  </w:style>
  <w:style w:type="paragraph" w:styleId="Heading3">
    <w:name w:val="heading 3"/>
    <w:basedOn w:val="Normal"/>
    <w:next w:val="Normal"/>
    <w:link w:val="Heading3Char"/>
    <w:qFormat/>
    <w:rsid w:val="00C75809"/>
    <w:pPr>
      <w:keepNext/>
      <w:keepLines/>
      <w:numPr>
        <w:ilvl w:val="2"/>
        <w:numId w:val="3"/>
      </w:numPr>
      <w:tabs>
        <w:tab w:val="clear" w:pos="794"/>
      </w:tabs>
      <w:spacing w:before="120" w:after="60"/>
      <w:ind w:left="720"/>
      <w:outlineLvl w:val="2"/>
    </w:pPr>
    <w:rPr>
      <w:rFonts w:eastAsiaTheme="majorEastAsia" w:cstheme="majorBidi"/>
      <w:b/>
      <w:color w:val="000000" w:themeColor="text1"/>
      <w:sz w:val="24"/>
      <w:lang w:val="en-GB"/>
    </w:rPr>
  </w:style>
  <w:style w:type="paragraph" w:styleId="Heading4">
    <w:name w:val="heading 4"/>
    <w:basedOn w:val="Normal"/>
    <w:next w:val="Normal"/>
    <w:link w:val="Heading4Char"/>
    <w:qFormat/>
    <w:rsid w:val="00C75809"/>
    <w:pPr>
      <w:keepNext/>
      <w:keepLines/>
      <w:numPr>
        <w:ilvl w:val="3"/>
        <w:numId w:val="3"/>
      </w:numPr>
      <w:spacing w:before="200" w:after="60"/>
      <w:outlineLvl w:val="3"/>
    </w:pPr>
    <w:rPr>
      <w:rFonts w:eastAsiaTheme="majorEastAsia" w:cstheme="majorBidi"/>
      <w:b/>
      <w:bCs/>
      <w:iCs/>
      <w:sz w:val="24"/>
    </w:rPr>
  </w:style>
  <w:style w:type="paragraph" w:styleId="Heading5">
    <w:name w:val="heading 5"/>
    <w:basedOn w:val="Normal"/>
    <w:next w:val="Normal"/>
    <w:link w:val="Heading5Char"/>
    <w:qFormat/>
    <w:rsid w:val="00C75809"/>
    <w:pPr>
      <w:keepNext/>
      <w:keepLines/>
      <w:numPr>
        <w:ilvl w:val="4"/>
        <w:numId w:val="3"/>
      </w:numPr>
      <w:spacing w:before="200"/>
      <w:outlineLvl w:val="4"/>
    </w:pPr>
    <w:rPr>
      <w:rFonts w:eastAsiaTheme="majorEastAsia" w:cstheme="majorBidi"/>
      <w:b/>
      <w:color w:val="4D4E4F" w:themeColor="accent1" w:themeShade="7F"/>
      <w:sz w:val="24"/>
    </w:rPr>
  </w:style>
  <w:style w:type="paragraph" w:styleId="Heading6">
    <w:name w:val="heading 6"/>
    <w:basedOn w:val="Normal"/>
    <w:next w:val="Normal"/>
    <w:link w:val="Heading6Char"/>
    <w:qFormat/>
    <w:rsid w:val="004049C8"/>
    <w:pPr>
      <w:keepNext/>
      <w:keepLines/>
      <w:numPr>
        <w:ilvl w:val="5"/>
        <w:numId w:val="3"/>
      </w:numPr>
      <w:spacing w:before="120"/>
      <w:ind w:left="0" w:firstLine="0"/>
      <w:outlineLvl w:val="5"/>
    </w:pPr>
    <w:rPr>
      <w:rFonts w:eastAsiaTheme="majorEastAsia" w:cstheme="majorBidi"/>
      <w:iCs/>
      <w:color w:val="4D4E4F" w:themeColor="accent1" w:themeShade="7F"/>
    </w:rPr>
  </w:style>
  <w:style w:type="paragraph" w:styleId="Heading7">
    <w:name w:val="heading 7"/>
    <w:basedOn w:val="Normal"/>
    <w:next w:val="Normal"/>
    <w:link w:val="Heading7Char"/>
    <w:qFormat/>
    <w:rsid w:val="007F7E94"/>
    <w:pPr>
      <w:keepNext/>
      <w:keepLines/>
      <w:numPr>
        <w:ilvl w:val="6"/>
        <w:numId w:val="3"/>
      </w:numPr>
      <w:spacing w:before="200"/>
      <w:outlineLvl w:val="6"/>
    </w:pPr>
    <w:rPr>
      <w:rFonts w:ascii="Ideal Sans Light" w:eastAsiaTheme="majorEastAsia" w:hAnsi="Ideal Sans Light" w:cstheme="majorBidi"/>
      <w:i/>
      <w:iCs/>
      <w:color w:val="404040" w:themeColor="text1" w:themeTint="BF"/>
      <w:sz w:val="24"/>
    </w:rPr>
  </w:style>
  <w:style w:type="paragraph" w:styleId="Heading8">
    <w:name w:val="heading 8"/>
    <w:basedOn w:val="Normal"/>
    <w:next w:val="Normal"/>
    <w:link w:val="Heading8Char"/>
    <w:qFormat/>
    <w:rsid w:val="007F7E94"/>
    <w:pPr>
      <w:keepNext/>
      <w:keepLines/>
      <w:numPr>
        <w:ilvl w:val="7"/>
        <w:numId w:val="3"/>
      </w:numPr>
      <w:spacing w:before="200"/>
      <w:outlineLvl w:val="7"/>
    </w:pPr>
    <w:rPr>
      <w:rFonts w:ascii="Ideal Sans Light" w:eastAsiaTheme="majorEastAsia" w:hAnsi="Ideal Sans Light" w:cstheme="majorBidi"/>
      <w:color w:val="404040" w:themeColor="text1" w:themeTint="BF"/>
      <w:sz w:val="24"/>
      <w:szCs w:val="20"/>
    </w:rPr>
  </w:style>
  <w:style w:type="paragraph" w:styleId="Heading9">
    <w:name w:val="heading 9"/>
    <w:basedOn w:val="Normal"/>
    <w:next w:val="Normal"/>
    <w:link w:val="Heading9Char"/>
    <w:qFormat/>
    <w:rsid w:val="007F7E94"/>
    <w:pPr>
      <w:keepNext/>
      <w:keepLines/>
      <w:numPr>
        <w:ilvl w:val="8"/>
        <w:numId w:val="3"/>
      </w:numPr>
      <w:spacing w:before="200"/>
      <w:outlineLvl w:val="8"/>
    </w:pPr>
    <w:rPr>
      <w:rFonts w:ascii="Ideal Sans Light" w:eastAsiaTheme="majorEastAsia" w:hAnsi="Ideal Sans Light" w:cstheme="majorBidi"/>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Intro"/>
    <w:link w:val="HeaderChar"/>
    <w:rsid w:val="00CF1F95"/>
    <w:pPr>
      <w:spacing w:line="260" w:lineRule="exact"/>
      <w:ind w:left="0"/>
    </w:pPr>
  </w:style>
  <w:style w:type="character" w:customStyle="1" w:styleId="HeaderChar">
    <w:name w:val="Header Char"/>
    <w:basedOn w:val="DefaultParagraphFont"/>
    <w:link w:val="Header"/>
    <w:rsid w:val="00CF1F95"/>
    <w:rPr>
      <w:rFonts w:asciiTheme="minorHAnsi" w:hAnsiTheme="minorHAnsi" w:cstheme="minorBidi"/>
      <w:sz w:val="16"/>
      <w:szCs w:val="22"/>
    </w:rPr>
  </w:style>
  <w:style w:type="paragraph" w:styleId="Footer">
    <w:name w:val="footer"/>
    <w:basedOn w:val="Normal"/>
    <w:link w:val="FooterChar"/>
    <w:uiPriority w:val="99"/>
    <w:rsid w:val="00CF1F95"/>
    <w:pPr>
      <w:tabs>
        <w:tab w:val="clear" w:pos="794"/>
        <w:tab w:val="center" w:pos="4536"/>
        <w:tab w:val="right" w:pos="9072"/>
      </w:tabs>
      <w:spacing w:line="200" w:lineRule="exact"/>
      <w:jc w:val="right"/>
    </w:pPr>
    <w:rPr>
      <w:sz w:val="11"/>
    </w:rPr>
  </w:style>
  <w:style w:type="character" w:customStyle="1" w:styleId="FooterChar">
    <w:name w:val="Footer Char"/>
    <w:basedOn w:val="DefaultParagraphFont"/>
    <w:link w:val="Footer"/>
    <w:uiPriority w:val="99"/>
    <w:rsid w:val="00CF1F95"/>
    <w:rPr>
      <w:rFonts w:asciiTheme="minorHAnsi" w:hAnsiTheme="minorHAnsi" w:cstheme="minorBidi"/>
      <w:sz w:val="11"/>
      <w:szCs w:val="22"/>
    </w:rPr>
  </w:style>
  <w:style w:type="paragraph" w:styleId="BalloonText">
    <w:name w:val="Balloon Text"/>
    <w:basedOn w:val="Normal"/>
    <w:link w:val="BalloonTextChar"/>
    <w:semiHidden/>
    <w:rsid w:val="00103979"/>
    <w:pPr>
      <w:spacing w:line="240" w:lineRule="auto"/>
    </w:pPr>
    <w:rPr>
      <w:rFonts w:ascii="Tahoma" w:hAnsi="Tahoma" w:cs="Tahoma"/>
      <w:szCs w:val="16"/>
    </w:rPr>
  </w:style>
  <w:style w:type="character" w:customStyle="1" w:styleId="BalloonTextChar">
    <w:name w:val="Balloon Text Char"/>
    <w:basedOn w:val="DefaultParagraphFont"/>
    <w:link w:val="BalloonText"/>
    <w:semiHidden/>
    <w:rsid w:val="00415491"/>
    <w:rPr>
      <w:rFonts w:ascii="Tahoma" w:hAnsi="Tahoma" w:cs="Tahoma"/>
      <w:sz w:val="16"/>
      <w:szCs w:val="16"/>
      <w:lang w:val="en-US"/>
    </w:rPr>
  </w:style>
  <w:style w:type="character" w:customStyle="1" w:styleId="Heading1Char">
    <w:name w:val="Heading 1 Char"/>
    <w:basedOn w:val="DefaultParagraphFont"/>
    <w:link w:val="Heading1"/>
    <w:rsid w:val="00CF017E"/>
    <w:rPr>
      <w:rFonts w:eastAsiaTheme="majorEastAsia" w:cstheme="majorBidi"/>
      <w:b/>
      <w:bCs/>
      <w:color w:val="000000" w:themeColor="text1"/>
      <w:spacing w:val="-10"/>
      <w:sz w:val="28"/>
      <w:szCs w:val="24"/>
    </w:rPr>
  </w:style>
  <w:style w:type="character" w:customStyle="1" w:styleId="HuvudrubrikBold">
    <w:name w:val="Huvudrubrik Bold"/>
    <w:basedOn w:val="DefaultParagraphFont"/>
    <w:rsid w:val="00CF1F95"/>
    <w:rPr>
      <w:rFonts w:asciiTheme="majorHAnsi" w:hAnsiTheme="majorHAnsi"/>
      <w:b/>
      <w:i w:val="0"/>
    </w:rPr>
  </w:style>
  <w:style w:type="paragraph" w:customStyle="1" w:styleId="Intro">
    <w:name w:val="Intro"/>
    <w:basedOn w:val="Normal"/>
    <w:rsid w:val="00CF1F95"/>
    <w:pPr>
      <w:ind w:left="280"/>
    </w:pPr>
    <w:rPr>
      <w:sz w:val="16"/>
    </w:rPr>
  </w:style>
  <w:style w:type="table" w:styleId="TableGrid">
    <w:name w:val="Table Grid"/>
    <w:basedOn w:val="TableNormal"/>
    <w:rsid w:val="00097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Bold">
    <w:name w:val="Intro Bold"/>
    <w:basedOn w:val="Intro"/>
    <w:rsid w:val="00E357E6"/>
    <w:rPr>
      <w:b/>
      <w:spacing w:val="-4"/>
    </w:rPr>
  </w:style>
  <w:style w:type="character" w:styleId="PlaceholderText">
    <w:name w:val="Placeholder Text"/>
    <w:basedOn w:val="DefaultParagraphFont"/>
    <w:uiPriority w:val="99"/>
    <w:semiHidden/>
    <w:rsid w:val="000A1885"/>
    <w:rPr>
      <w:color w:val="808080"/>
    </w:rPr>
  </w:style>
  <w:style w:type="paragraph" w:customStyle="1" w:styleId="Mottagare">
    <w:name w:val="Mottagare"/>
    <w:basedOn w:val="Header"/>
    <w:rsid w:val="00CF1F95"/>
    <w:pPr>
      <w:framePr w:hSpace="142" w:wrap="around" w:hAnchor="text" w:x="-929" w:y="-991"/>
      <w:jc w:val="right"/>
    </w:pPr>
    <w:rPr>
      <w:b/>
    </w:rPr>
  </w:style>
  <w:style w:type="paragraph" w:customStyle="1" w:styleId="Adress">
    <w:name w:val="Adress"/>
    <w:basedOn w:val="Header"/>
    <w:rsid w:val="00CF1F95"/>
    <w:pPr>
      <w:framePr w:hSpace="142" w:wrap="around" w:hAnchor="text" w:x="-929" w:y="-991"/>
      <w:jc w:val="right"/>
    </w:pPr>
  </w:style>
  <w:style w:type="paragraph" w:customStyle="1" w:styleId="Emricisidfot">
    <w:name w:val="Emric i sidfot"/>
    <w:basedOn w:val="Footer"/>
    <w:uiPriority w:val="2"/>
    <w:rsid w:val="00CF1F95"/>
    <w:pPr>
      <w:spacing w:before="40"/>
      <w:jc w:val="left"/>
    </w:pPr>
    <w:rPr>
      <w:b/>
      <w:szCs w:val="18"/>
    </w:rPr>
  </w:style>
  <w:style w:type="character" w:customStyle="1" w:styleId="Heading2Char">
    <w:name w:val="Heading 2 Char"/>
    <w:basedOn w:val="DefaultParagraphFont"/>
    <w:link w:val="Heading2"/>
    <w:rsid w:val="00583F8E"/>
    <w:rPr>
      <w:rFonts w:eastAsiaTheme="majorEastAsia" w:cstheme="majorBidi"/>
      <w:b/>
      <w:bCs/>
      <w:color w:val="000000" w:themeColor="text1"/>
      <w:sz w:val="24"/>
      <w:szCs w:val="26"/>
      <w:lang w:val="en-GB"/>
    </w:rPr>
  </w:style>
  <w:style w:type="paragraph" w:customStyle="1" w:styleId="Huvudrubrik">
    <w:name w:val="Huvudrubrik"/>
    <w:rsid w:val="00CF1F95"/>
    <w:pPr>
      <w:spacing w:before="200" w:after="520" w:line="750" w:lineRule="exact"/>
      <w:ind w:left="-686"/>
    </w:pPr>
    <w:rPr>
      <w:rFonts w:asciiTheme="majorHAnsi" w:eastAsiaTheme="majorEastAsia" w:hAnsiTheme="majorHAnsi" w:cstheme="majorBidi"/>
      <w:bCs/>
      <w:color w:val="000000" w:themeColor="text1"/>
      <w:spacing w:val="-12"/>
      <w:sz w:val="56"/>
      <w:szCs w:val="28"/>
    </w:rPr>
  </w:style>
  <w:style w:type="character" w:customStyle="1" w:styleId="Heading3Char">
    <w:name w:val="Heading 3 Char"/>
    <w:basedOn w:val="DefaultParagraphFont"/>
    <w:link w:val="Heading3"/>
    <w:rsid w:val="00C75809"/>
    <w:rPr>
      <w:rFonts w:eastAsiaTheme="majorEastAsia" w:cstheme="majorBidi"/>
      <w:b/>
      <w:color w:val="000000" w:themeColor="text1"/>
      <w:sz w:val="24"/>
      <w:lang w:val="en-GB"/>
    </w:rPr>
  </w:style>
  <w:style w:type="character" w:customStyle="1" w:styleId="Heading4Char">
    <w:name w:val="Heading 4 Char"/>
    <w:basedOn w:val="DefaultParagraphFont"/>
    <w:link w:val="Heading4"/>
    <w:rsid w:val="00C75809"/>
    <w:rPr>
      <w:rFonts w:eastAsiaTheme="majorEastAsia" w:cstheme="majorBidi"/>
      <w:b/>
      <w:bCs/>
      <w:iCs/>
      <w:sz w:val="24"/>
    </w:rPr>
  </w:style>
  <w:style w:type="character" w:customStyle="1" w:styleId="Heading5Char">
    <w:name w:val="Heading 5 Char"/>
    <w:basedOn w:val="DefaultParagraphFont"/>
    <w:link w:val="Heading5"/>
    <w:rsid w:val="00C75809"/>
    <w:rPr>
      <w:rFonts w:eastAsiaTheme="majorEastAsia" w:cstheme="majorBidi"/>
      <w:b/>
      <w:color w:val="4D4E4F" w:themeColor="accent1" w:themeShade="7F"/>
      <w:sz w:val="24"/>
    </w:rPr>
  </w:style>
  <w:style w:type="character" w:customStyle="1" w:styleId="Heading6Char">
    <w:name w:val="Heading 6 Char"/>
    <w:basedOn w:val="DefaultParagraphFont"/>
    <w:link w:val="Heading6"/>
    <w:rsid w:val="004049C8"/>
    <w:rPr>
      <w:rFonts w:eastAsiaTheme="majorEastAsia" w:cstheme="majorBidi"/>
      <w:iCs/>
      <w:color w:val="4D4E4F" w:themeColor="accent1" w:themeShade="7F"/>
    </w:rPr>
  </w:style>
  <w:style w:type="character" w:customStyle="1" w:styleId="Heading7Char">
    <w:name w:val="Heading 7 Char"/>
    <w:basedOn w:val="DefaultParagraphFont"/>
    <w:link w:val="Heading7"/>
    <w:rsid w:val="00CE078C"/>
    <w:rPr>
      <w:rFonts w:ascii="Ideal Sans Light" w:eastAsiaTheme="majorEastAsia" w:hAnsi="Ideal Sans Light" w:cstheme="majorBidi"/>
      <w:i/>
      <w:iCs/>
      <w:color w:val="404040" w:themeColor="text1" w:themeTint="BF"/>
      <w:sz w:val="24"/>
    </w:rPr>
  </w:style>
  <w:style w:type="character" w:customStyle="1" w:styleId="Heading8Char">
    <w:name w:val="Heading 8 Char"/>
    <w:basedOn w:val="DefaultParagraphFont"/>
    <w:link w:val="Heading8"/>
    <w:rsid w:val="00CE078C"/>
    <w:rPr>
      <w:rFonts w:ascii="Ideal Sans Light" w:eastAsiaTheme="majorEastAsia" w:hAnsi="Ideal Sans Light" w:cstheme="majorBidi"/>
      <w:color w:val="404040" w:themeColor="text1" w:themeTint="BF"/>
      <w:sz w:val="24"/>
      <w:szCs w:val="20"/>
    </w:rPr>
  </w:style>
  <w:style w:type="character" w:customStyle="1" w:styleId="Heading9Char">
    <w:name w:val="Heading 9 Char"/>
    <w:basedOn w:val="DefaultParagraphFont"/>
    <w:link w:val="Heading9"/>
    <w:rsid w:val="00CE078C"/>
    <w:rPr>
      <w:rFonts w:ascii="Ideal Sans Light" w:eastAsiaTheme="majorEastAsia" w:hAnsi="Ideal Sans Light" w:cstheme="majorBidi"/>
      <w:i/>
      <w:iCs/>
      <w:color w:val="404040" w:themeColor="text1" w:themeTint="BF"/>
      <w:sz w:val="24"/>
      <w:szCs w:val="20"/>
    </w:rPr>
  </w:style>
  <w:style w:type="character" w:styleId="PageNumber">
    <w:name w:val="page number"/>
    <w:basedOn w:val="DefaultParagraphFont"/>
    <w:rsid w:val="00D55F2B"/>
    <w:rPr>
      <w:rFonts w:ascii="Ideal Sans Medium" w:hAnsi="Ideal Sans Medium"/>
      <w:sz w:val="20"/>
    </w:rPr>
  </w:style>
  <w:style w:type="paragraph" w:styleId="ListBullet">
    <w:name w:val="List Bullet"/>
    <w:basedOn w:val="Normal"/>
    <w:rsid w:val="00C11277"/>
    <w:pPr>
      <w:numPr>
        <w:numId w:val="2"/>
      </w:numPr>
      <w:tabs>
        <w:tab w:val="clear" w:pos="360"/>
        <w:tab w:val="num" w:pos="210"/>
      </w:tabs>
      <w:spacing w:before="100" w:line="260" w:lineRule="exact"/>
      <w:ind w:left="210" w:hanging="210"/>
    </w:pPr>
  </w:style>
  <w:style w:type="paragraph" w:styleId="ListNumber">
    <w:name w:val="List Number"/>
    <w:basedOn w:val="Normal"/>
    <w:rsid w:val="00E13BFF"/>
    <w:pPr>
      <w:numPr>
        <w:numId w:val="1"/>
      </w:numPr>
      <w:tabs>
        <w:tab w:val="clear" w:pos="360"/>
        <w:tab w:val="num" w:pos="284"/>
      </w:tabs>
      <w:spacing w:before="100" w:line="260" w:lineRule="atLeast"/>
      <w:ind w:left="284" w:hanging="284"/>
    </w:pPr>
  </w:style>
  <w:style w:type="paragraph" w:customStyle="1" w:styleId="zDocumentType">
    <w:name w:val="z_Document Type"/>
    <w:basedOn w:val="Normal"/>
    <w:link w:val="zDocumentTypeChar"/>
    <w:autoRedefine/>
    <w:qFormat/>
    <w:rsid w:val="000E2812"/>
    <w:pPr>
      <w:tabs>
        <w:tab w:val="clear" w:pos="794"/>
      </w:tabs>
      <w:jc w:val="right"/>
    </w:pPr>
    <w:rPr>
      <w:rFonts w:eastAsia="Times New Roman" w:cstheme="minorHAnsi"/>
      <w:b/>
      <w:sz w:val="36"/>
      <w:szCs w:val="36"/>
      <w:lang w:val="en-US"/>
    </w:rPr>
  </w:style>
  <w:style w:type="character" w:customStyle="1" w:styleId="zDocumentTypeChar">
    <w:name w:val="z_Document Type Char"/>
    <w:basedOn w:val="TitleChar"/>
    <w:link w:val="zDocumentType"/>
    <w:rsid w:val="000E2812"/>
    <w:rPr>
      <w:rFonts w:asciiTheme="minorHAnsi" w:eastAsia="Times New Roman" w:hAnsiTheme="minorHAnsi" w:cstheme="minorHAnsi"/>
      <w:b/>
      <w:spacing w:val="-10"/>
      <w:kern w:val="28"/>
      <w:sz w:val="36"/>
      <w:szCs w:val="36"/>
      <w:lang w:val="en-US"/>
    </w:rPr>
  </w:style>
  <w:style w:type="paragraph" w:styleId="Title">
    <w:name w:val="Title"/>
    <w:basedOn w:val="Normal"/>
    <w:next w:val="Normal"/>
    <w:link w:val="TitleChar"/>
    <w:qFormat/>
    <w:rsid w:val="004019C1"/>
    <w:pPr>
      <w:spacing w:line="240" w:lineRule="auto"/>
      <w:contextualSpacing/>
      <w:jc w:val="right"/>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rsid w:val="004019C1"/>
    <w:rPr>
      <w:rFonts w:asciiTheme="majorHAnsi" w:eastAsiaTheme="majorEastAsia" w:hAnsiTheme="majorHAnsi" w:cstheme="majorBidi"/>
      <w:b/>
      <w:spacing w:val="-10"/>
      <w:kern w:val="28"/>
      <w:sz w:val="36"/>
      <w:szCs w:val="56"/>
    </w:rPr>
  </w:style>
  <w:style w:type="paragraph" w:customStyle="1" w:styleId="Tabletext">
    <w:name w:val="Tabletext"/>
    <w:basedOn w:val="Normal"/>
    <w:rsid w:val="003B0102"/>
    <w:pPr>
      <w:keepLines/>
      <w:tabs>
        <w:tab w:val="clear" w:pos="794"/>
      </w:tabs>
      <w:spacing w:after="120" w:line="240" w:lineRule="atLeast"/>
    </w:pPr>
    <w:rPr>
      <w:rFonts w:eastAsia="Times New Roman" w:cs="Times New Roman"/>
      <w:szCs w:val="20"/>
      <w:lang w:val="en-US"/>
    </w:rPr>
  </w:style>
  <w:style w:type="paragraph" w:customStyle="1" w:styleId="zVersion">
    <w:name w:val="z_Version"/>
    <w:basedOn w:val="Normal"/>
    <w:autoRedefine/>
    <w:qFormat/>
    <w:rsid w:val="00FD3A11"/>
    <w:pPr>
      <w:tabs>
        <w:tab w:val="clear" w:pos="794"/>
      </w:tabs>
      <w:spacing w:line="240" w:lineRule="atLeast"/>
    </w:pPr>
    <w:rPr>
      <w:rFonts w:eastAsia="Times New Roman" w:cstheme="minorHAnsi"/>
      <w:sz w:val="16"/>
      <w:szCs w:val="16"/>
      <w:lang w:val="en-US" w:eastAsia="sv-SE"/>
    </w:rPr>
  </w:style>
  <w:style w:type="paragraph" w:customStyle="1" w:styleId="zDate">
    <w:name w:val="z_Date"/>
    <w:basedOn w:val="Normal"/>
    <w:qFormat/>
    <w:rsid w:val="003B0102"/>
    <w:pPr>
      <w:tabs>
        <w:tab w:val="clear" w:pos="794"/>
      </w:tabs>
      <w:spacing w:line="240" w:lineRule="atLeast"/>
      <w:jc w:val="center"/>
    </w:pPr>
    <w:rPr>
      <w:rFonts w:eastAsia="Times New Roman" w:cs="Times New Roman"/>
      <w:szCs w:val="20"/>
      <w:lang w:val="en-US"/>
    </w:rPr>
  </w:style>
  <w:style w:type="table" w:styleId="LightList-Accent1">
    <w:name w:val="Light List Accent 1"/>
    <w:basedOn w:val="TableNormal"/>
    <w:uiPriority w:val="61"/>
    <w:rsid w:val="003B0102"/>
    <w:rPr>
      <w:rFonts w:eastAsia="Times New Roman"/>
      <w:lang w:eastAsia="sv-SE"/>
    </w:rPr>
    <w:tblPr>
      <w:tblStyleRowBandSize w:val="1"/>
      <w:tblStyleColBandSize w:val="1"/>
      <w:tblBorders>
        <w:top w:val="single" w:sz="8" w:space="0" w:color="9C9E9F" w:themeColor="accent1"/>
        <w:left w:val="single" w:sz="8" w:space="0" w:color="9C9E9F" w:themeColor="accent1"/>
        <w:bottom w:val="single" w:sz="8" w:space="0" w:color="9C9E9F" w:themeColor="accent1"/>
        <w:right w:val="single" w:sz="8" w:space="0" w:color="9C9E9F" w:themeColor="accent1"/>
      </w:tblBorders>
    </w:tblPr>
    <w:tblStylePr w:type="firstRow">
      <w:pPr>
        <w:spacing w:before="0" w:after="0" w:line="240" w:lineRule="auto"/>
      </w:pPr>
      <w:rPr>
        <w:b/>
        <w:bCs/>
        <w:color w:val="FFFFFF" w:themeColor="background1"/>
      </w:rPr>
      <w:tblPr/>
      <w:tcPr>
        <w:shd w:val="clear" w:color="auto" w:fill="9C9E9F" w:themeFill="accent1"/>
      </w:tcPr>
    </w:tblStylePr>
    <w:tblStylePr w:type="lastRow">
      <w:pPr>
        <w:spacing w:before="0" w:after="0" w:line="240" w:lineRule="auto"/>
      </w:pPr>
      <w:rPr>
        <w:b/>
        <w:bCs/>
      </w:rPr>
      <w:tblPr/>
      <w:tcPr>
        <w:tcBorders>
          <w:top w:val="double" w:sz="6" w:space="0" w:color="9C9E9F" w:themeColor="accent1"/>
          <w:left w:val="single" w:sz="8" w:space="0" w:color="9C9E9F" w:themeColor="accent1"/>
          <w:bottom w:val="single" w:sz="8" w:space="0" w:color="9C9E9F" w:themeColor="accent1"/>
          <w:right w:val="single" w:sz="8" w:space="0" w:color="9C9E9F" w:themeColor="accent1"/>
        </w:tcBorders>
      </w:tcPr>
    </w:tblStylePr>
    <w:tblStylePr w:type="firstCol">
      <w:rPr>
        <w:b/>
        <w:bCs/>
      </w:rPr>
    </w:tblStylePr>
    <w:tblStylePr w:type="lastCol">
      <w:rPr>
        <w:b/>
        <w:bCs/>
      </w:rPr>
    </w:tblStylePr>
    <w:tblStylePr w:type="band1Vert">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tblStylePr w:type="band1Horz">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style>
  <w:style w:type="paragraph" w:styleId="ListParagraph">
    <w:name w:val="List Paragraph"/>
    <w:basedOn w:val="Normal"/>
    <w:uiPriority w:val="34"/>
    <w:qFormat/>
    <w:rsid w:val="0014128F"/>
    <w:pPr>
      <w:widowControl/>
      <w:tabs>
        <w:tab w:val="clear" w:pos="794"/>
      </w:tabs>
      <w:spacing w:line="240" w:lineRule="auto"/>
      <w:ind w:left="720"/>
    </w:pPr>
    <w:rPr>
      <w:rFonts w:eastAsia="Calibri" w:cs="Calibri"/>
      <w:lang w:eastAsia="sv-SE"/>
    </w:rPr>
  </w:style>
  <w:style w:type="paragraph" w:styleId="TOC1">
    <w:name w:val="toc 1"/>
    <w:basedOn w:val="Normal"/>
    <w:next w:val="Normal"/>
    <w:uiPriority w:val="39"/>
    <w:rsid w:val="00CF017E"/>
    <w:pPr>
      <w:tabs>
        <w:tab w:val="clear" w:pos="794"/>
        <w:tab w:val="right" w:pos="9360"/>
      </w:tabs>
      <w:spacing w:before="120" w:after="60" w:line="240" w:lineRule="atLeast"/>
      <w:ind w:right="720"/>
    </w:pPr>
    <w:rPr>
      <w:rFonts w:eastAsia="Times New Roman" w:cs="Times New Roman"/>
      <w:b/>
      <w:szCs w:val="20"/>
      <w:lang w:val="en-US"/>
    </w:rPr>
  </w:style>
  <w:style w:type="paragraph" w:styleId="TOC2">
    <w:name w:val="toc 2"/>
    <w:basedOn w:val="Normal"/>
    <w:next w:val="Normal"/>
    <w:uiPriority w:val="39"/>
    <w:rsid w:val="00B51F46"/>
    <w:pPr>
      <w:tabs>
        <w:tab w:val="clear" w:pos="794"/>
        <w:tab w:val="right" w:pos="9360"/>
      </w:tabs>
      <w:spacing w:line="240" w:lineRule="atLeast"/>
      <w:ind w:left="431" w:right="720"/>
    </w:pPr>
    <w:rPr>
      <w:rFonts w:eastAsia="Times New Roman" w:cs="Times New Roman"/>
      <w:szCs w:val="20"/>
      <w:lang w:val="en-US"/>
    </w:rPr>
  </w:style>
  <w:style w:type="paragraph" w:customStyle="1" w:styleId="zCustomer">
    <w:name w:val="z_Customer"/>
    <w:basedOn w:val="Normal"/>
    <w:next w:val="Normal"/>
    <w:link w:val="zCustomerChar"/>
    <w:autoRedefine/>
    <w:qFormat/>
    <w:rsid w:val="004B5337"/>
    <w:pPr>
      <w:ind w:left="-459"/>
      <w:jc w:val="right"/>
    </w:pPr>
    <w:rPr>
      <w:b/>
      <w:sz w:val="36"/>
    </w:rPr>
  </w:style>
  <w:style w:type="table" w:styleId="TableGridLight">
    <w:name w:val="Grid Table Light"/>
    <w:basedOn w:val="TableNormal"/>
    <w:uiPriority w:val="40"/>
    <w:rsid w:val="00C631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zCustomerChar">
    <w:name w:val="z_Customer Char"/>
    <w:basedOn w:val="Heading1Char"/>
    <w:link w:val="zCustomer"/>
    <w:rsid w:val="004B5337"/>
    <w:rPr>
      <w:rFonts w:asciiTheme="minorHAnsi" w:eastAsiaTheme="majorEastAsia" w:hAnsiTheme="minorHAnsi" w:cstheme="minorBidi"/>
      <w:b/>
      <w:bCs w:val="0"/>
      <w:color w:val="000000" w:themeColor="text1"/>
      <w:spacing w:val="-10"/>
      <w:sz w:val="36"/>
      <w:szCs w:val="22"/>
    </w:rPr>
  </w:style>
  <w:style w:type="table" w:styleId="PlainTable1">
    <w:name w:val="Plain Table 1"/>
    <w:basedOn w:val="TableNormal"/>
    <w:uiPriority w:val="41"/>
    <w:rsid w:val="006B08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semiHidden/>
    <w:unhideWhenUsed/>
    <w:rsid w:val="00FE2CAA"/>
    <w:rPr>
      <w:sz w:val="16"/>
      <w:szCs w:val="16"/>
    </w:rPr>
  </w:style>
  <w:style w:type="paragraph" w:styleId="CommentText">
    <w:name w:val="annotation text"/>
    <w:basedOn w:val="Normal"/>
    <w:link w:val="CommentTextChar"/>
    <w:semiHidden/>
    <w:unhideWhenUsed/>
    <w:rsid w:val="00FE2CAA"/>
    <w:pPr>
      <w:spacing w:line="240" w:lineRule="auto"/>
    </w:pPr>
    <w:rPr>
      <w:sz w:val="20"/>
      <w:szCs w:val="20"/>
    </w:rPr>
  </w:style>
  <w:style w:type="character" w:customStyle="1" w:styleId="CommentTextChar">
    <w:name w:val="Comment Text Char"/>
    <w:basedOn w:val="DefaultParagraphFont"/>
    <w:link w:val="CommentText"/>
    <w:semiHidden/>
    <w:rsid w:val="00FE2CAA"/>
    <w:rPr>
      <w:rFonts w:asciiTheme="minorHAnsi" w:hAnsiTheme="minorHAnsi" w:cstheme="minorBidi"/>
    </w:rPr>
  </w:style>
  <w:style w:type="paragraph" w:styleId="CommentSubject">
    <w:name w:val="annotation subject"/>
    <w:basedOn w:val="CommentText"/>
    <w:next w:val="CommentText"/>
    <w:link w:val="CommentSubjectChar"/>
    <w:semiHidden/>
    <w:unhideWhenUsed/>
    <w:rsid w:val="00FE2CAA"/>
    <w:rPr>
      <w:b/>
      <w:bCs/>
    </w:rPr>
  </w:style>
  <w:style w:type="character" w:customStyle="1" w:styleId="CommentSubjectChar">
    <w:name w:val="Comment Subject Char"/>
    <w:basedOn w:val="CommentTextChar"/>
    <w:link w:val="CommentSubject"/>
    <w:semiHidden/>
    <w:rsid w:val="00FE2CAA"/>
    <w:rPr>
      <w:rFonts w:asciiTheme="minorHAnsi" w:hAnsiTheme="minorHAnsi" w:cstheme="minorBidi"/>
      <w:b/>
      <w:bCs/>
    </w:rPr>
  </w:style>
  <w:style w:type="paragraph" w:customStyle="1" w:styleId="Style1">
    <w:name w:val="Style1"/>
    <w:basedOn w:val="Normal"/>
    <w:link w:val="Style1Char"/>
    <w:rsid w:val="00744647"/>
    <w:pPr>
      <w:widowControl/>
      <w:tabs>
        <w:tab w:val="clear" w:pos="794"/>
      </w:tabs>
      <w:spacing w:line="240" w:lineRule="auto"/>
    </w:pPr>
    <w:rPr>
      <w:b/>
      <w:lang w:val="en-GB"/>
    </w:rPr>
  </w:style>
  <w:style w:type="paragraph" w:styleId="TOCHeading">
    <w:name w:val="TOC Heading"/>
    <w:basedOn w:val="Heading1"/>
    <w:next w:val="Normal"/>
    <w:uiPriority w:val="39"/>
    <w:unhideWhenUsed/>
    <w:qFormat/>
    <w:rsid w:val="006D2AF8"/>
    <w:pPr>
      <w:widowControl/>
      <w:numPr>
        <w:numId w:val="0"/>
      </w:numPr>
      <w:spacing w:before="240" w:line="259" w:lineRule="auto"/>
      <w:outlineLvl w:val="9"/>
    </w:pPr>
    <w:rPr>
      <w:b w:val="0"/>
      <w:bCs w:val="0"/>
      <w:color w:val="747677" w:themeColor="accent1" w:themeShade="BF"/>
      <w:spacing w:val="0"/>
      <w:sz w:val="32"/>
      <w:szCs w:val="32"/>
      <w:lang w:val="en-US"/>
    </w:rPr>
  </w:style>
  <w:style w:type="character" w:customStyle="1" w:styleId="Style1Char">
    <w:name w:val="Style1 Char"/>
    <w:basedOn w:val="DefaultParagraphFont"/>
    <w:link w:val="Style1"/>
    <w:rsid w:val="00744647"/>
    <w:rPr>
      <w:rFonts w:asciiTheme="minorHAnsi" w:hAnsiTheme="minorHAnsi" w:cstheme="minorBidi"/>
      <w:b/>
      <w:sz w:val="18"/>
      <w:szCs w:val="22"/>
      <w:lang w:val="en-GB"/>
    </w:rPr>
  </w:style>
  <w:style w:type="character" w:styleId="Hyperlink">
    <w:name w:val="Hyperlink"/>
    <w:basedOn w:val="DefaultParagraphFont"/>
    <w:uiPriority w:val="99"/>
    <w:unhideWhenUsed/>
    <w:rsid w:val="006D2AF8"/>
    <w:rPr>
      <w:color w:val="0000FF" w:themeColor="hyperlink"/>
      <w:u w:val="single"/>
    </w:rPr>
  </w:style>
  <w:style w:type="paragraph" w:styleId="TOC3">
    <w:name w:val="toc 3"/>
    <w:basedOn w:val="Normal"/>
    <w:next w:val="Normal"/>
    <w:autoRedefine/>
    <w:uiPriority w:val="39"/>
    <w:unhideWhenUsed/>
    <w:rsid w:val="00B51BCA"/>
    <w:pPr>
      <w:widowControl/>
      <w:tabs>
        <w:tab w:val="clear" w:pos="794"/>
        <w:tab w:val="left" w:pos="1320"/>
        <w:tab w:val="right" w:pos="8364"/>
      </w:tabs>
      <w:spacing w:line="240" w:lineRule="atLeast"/>
      <w:ind w:left="567"/>
    </w:pPr>
    <w:rPr>
      <w:rFonts w:eastAsiaTheme="minorEastAsia" w:cs="Times New Roman"/>
      <w:lang w:val="en-US"/>
    </w:rPr>
  </w:style>
  <w:style w:type="paragraph" w:customStyle="1" w:styleId="zProduct">
    <w:name w:val="z_Product"/>
    <w:basedOn w:val="Normal"/>
    <w:next w:val="Normal"/>
    <w:link w:val="zProductChar"/>
    <w:autoRedefine/>
    <w:qFormat/>
    <w:rsid w:val="004B1226"/>
    <w:pPr>
      <w:jc w:val="right"/>
    </w:pPr>
    <w:rPr>
      <w:b/>
      <w:sz w:val="36"/>
      <w:lang w:val="en-GB"/>
    </w:rPr>
  </w:style>
  <w:style w:type="character" w:customStyle="1" w:styleId="zProductChar">
    <w:name w:val="z_Product Char"/>
    <w:basedOn w:val="TitleChar"/>
    <w:link w:val="zProduct"/>
    <w:rsid w:val="004B1226"/>
    <w:rPr>
      <w:rFonts w:asciiTheme="minorHAnsi" w:eastAsiaTheme="majorEastAsia" w:hAnsiTheme="minorHAnsi" w:cstheme="minorBidi"/>
      <w:b/>
      <w:spacing w:val="-10"/>
      <w:kern w:val="28"/>
      <w:sz w:val="36"/>
      <w:szCs w:val="22"/>
      <w:lang w:val="en-GB"/>
    </w:rPr>
  </w:style>
  <w:style w:type="paragraph" w:styleId="TOC4">
    <w:name w:val="toc 4"/>
    <w:basedOn w:val="Normal"/>
    <w:next w:val="Normal"/>
    <w:autoRedefine/>
    <w:uiPriority w:val="39"/>
    <w:unhideWhenUsed/>
    <w:rsid w:val="0070558E"/>
    <w:pPr>
      <w:tabs>
        <w:tab w:val="clear" w:pos="794"/>
        <w:tab w:val="left" w:pos="1321"/>
        <w:tab w:val="right" w:pos="8363"/>
      </w:tabs>
      <w:spacing w:line="240" w:lineRule="atLeast"/>
      <w:ind w:left="709"/>
    </w:pPr>
    <w:rPr>
      <w:sz w:val="18"/>
    </w:rPr>
  </w:style>
  <w:style w:type="paragraph" w:styleId="TOC5">
    <w:name w:val="toc 5"/>
    <w:basedOn w:val="Normal"/>
    <w:next w:val="Normal"/>
    <w:autoRedefine/>
    <w:uiPriority w:val="39"/>
    <w:unhideWhenUsed/>
    <w:rsid w:val="00C95315"/>
    <w:pPr>
      <w:tabs>
        <w:tab w:val="clear" w:pos="794"/>
        <w:tab w:val="left" w:pos="1578"/>
        <w:tab w:val="right" w:pos="8364"/>
      </w:tabs>
      <w:spacing w:line="240" w:lineRule="atLeast"/>
      <w:ind w:left="720"/>
    </w:pPr>
    <w:rPr>
      <w:sz w:val="18"/>
    </w:rPr>
  </w:style>
  <w:style w:type="paragraph" w:styleId="TOC6">
    <w:name w:val="toc 6"/>
    <w:basedOn w:val="Normal"/>
    <w:next w:val="Normal"/>
    <w:autoRedefine/>
    <w:uiPriority w:val="39"/>
    <w:unhideWhenUsed/>
    <w:rsid w:val="00CF017E"/>
    <w:pPr>
      <w:tabs>
        <w:tab w:val="clear" w:pos="794"/>
      </w:tabs>
      <w:spacing w:after="100"/>
      <w:ind w:left="900"/>
    </w:pPr>
  </w:style>
  <w:style w:type="paragraph" w:styleId="TOC7">
    <w:name w:val="toc 7"/>
    <w:basedOn w:val="Normal"/>
    <w:next w:val="Normal"/>
    <w:autoRedefine/>
    <w:uiPriority w:val="39"/>
    <w:unhideWhenUsed/>
    <w:rsid w:val="00CF017E"/>
    <w:pPr>
      <w:tabs>
        <w:tab w:val="clear" w:pos="794"/>
      </w:tabs>
      <w:spacing w:after="100"/>
      <w:ind w:left="1080"/>
    </w:pPr>
  </w:style>
  <w:style w:type="paragraph" w:styleId="TOC8">
    <w:name w:val="toc 8"/>
    <w:basedOn w:val="Normal"/>
    <w:next w:val="Normal"/>
    <w:autoRedefine/>
    <w:uiPriority w:val="39"/>
    <w:unhideWhenUsed/>
    <w:rsid w:val="00634CFB"/>
    <w:pPr>
      <w:tabs>
        <w:tab w:val="clear" w:pos="794"/>
      </w:tabs>
      <w:spacing w:after="100"/>
      <w:ind w:left="1260"/>
    </w:pPr>
    <w:rPr>
      <w:rFonts w:ascii="Ideal Sans Light" w:hAnsi="Ideal Sans Light"/>
    </w:rPr>
  </w:style>
  <w:style w:type="paragraph" w:styleId="TOC9">
    <w:name w:val="toc 9"/>
    <w:basedOn w:val="Normal"/>
    <w:next w:val="Normal"/>
    <w:autoRedefine/>
    <w:uiPriority w:val="39"/>
    <w:unhideWhenUsed/>
    <w:rsid w:val="00634CFB"/>
    <w:pPr>
      <w:tabs>
        <w:tab w:val="clear" w:pos="794"/>
      </w:tabs>
      <w:spacing w:after="100"/>
      <w:ind w:left="1440"/>
    </w:pPr>
    <w:rPr>
      <w:rFonts w:ascii="Ideal Sans Light" w:hAnsi="Ideal Sans Light"/>
    </w:rPr>
  </w:style>
  <w:style w:type="paragraph" w:customStyle="1" w:styleId="Brdtext">
    <w:name w:val="Brödtext"/>
    <w:basedOn w:val="Normal"/>
    <w:link w:val="BrdtextChar"/>
    <w:qFormat/>
    <w:rsid w:val="00CF017E"/>
    <w:rPr>
      <w:lang w:val="en-GB"/>
    </w:rPr>
  </w:style>
  <w:style w:type="character" w:customStyle="1" w:styleId="BrdtextChar">
    <w:name w:val="Brödtext Char"/>
    <w:basedOn w:val="DefaultParagraphFont"/>
    <w:link w:val="Brdtext"/>
    <w:rsid w:val="00CF017E"/>
    <w:rPr>
      <w:rFonts w:ascii="Calibri" w:hAnsi="Calibri" w:cstheme="minorBidi"/>
      <w:sz w:val="22"/>
      <w:szCs w:val="22"/>
      <w:lang w:val="en-GB"/>
    </w:rPr>
  </w:style>
  <w:style w:type="paragraph" w:customStyle="1" w:styleId="Headline">
    <w:name w:val="Headline"/>
    <w:basedOn w:val="Normal"/>
    <w:next w:val="Heading1"/>
    <w:rsid w:val="008972E8"/>
    <w:pPr>
      <w:widowControl/>
      <w:tabs>
        <w:tab w:val="clear" w:pos="794"/>
      </w:tabs>
      <w:spacing w:before="260" w:after="260" w:line="390" w:lineRule="exact"/>
    </w:pPr>
    <w:rPr>
      <w:rFonts w:ascii="Arial" w:eastAsia="Times New Roman" w:hAnsi="Arial" w:cs="Arial"/>
      <w:sz w:val="36"/>
      <w:szCs w:val="24"/>
      <w:lang w:val="en-GB"/>
    </w:rPr>
  </w:style>
  <w:style w:type="paragraph" w:styleId="Revision">
    <w:name w:val="Revision"/>
    <w:hidden/>
    <w:uiPriority w:val="99"/>
    <w:semiHidden/>
    <w:rsid w:val="00FD3A11"/>
  </w:style>
  <w:style w:type="character" w:styleId="FollowedHyperlink">
    <w:name w:val="FollowedHyperlink"/>
    <w:basedOn w:val="DefaultParagraphFont"/>
    <w:semiHidden/>
    <w:unhideWhenUsed/>
    <w:rsid w:val="00313332"/>
    <w:rPr>
      <w:color w:val="800080" w:themeColor="followedHyperlink"/>
      <w:u w:val="single"/>
    </w:rPr>
  </w:style>
  <w:style w:type="character" w:styleId="UnresolvedMention">
    <w:name w:val="Unresolved Mention"/>
    <w:basedOn w:val="DefaultParagraphFont"/>
    <w:uiPriority w:val="99"/>
    <w:semiHidden/>
    <w:unhideWhenUsed/>
    <w:rsid w:val="00313332"/>
    <w:rPr>
      <w:color w:val="605E5C"/>
      <w:shd w:val="clear" w:color="auto" w:fill="E1DFDD"/>
    </w:rPr>
  </w:style>
  <w:style w:type="table" w:styleId="GridTable1Light">
    <w:name w:val="Grid Table 1 Light"/>
    <w:basedOn w:val="TableNormal"/>
    <w:uiPriority w:val="46"/>
    <w:rsid w:val="00982C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82CE3"/>
    <w:tblPr>
      <w:tblStyleRowBandSize w:val="1"/>
      <w:tblStyleColBandSize w:val="1"/>
      <w:tblBorders>
        <w:top w:val="single" w:sz="4" w:space="0" w:color="C3C4C5" w:themeColor="accent1" w:themeTint="99"/>
        <w:left w:val="single" w:sz="4" w:space="0" w:color="C3C4C5" w:themeColor="accent1" w:themeTint="99"/>
        <w:bottom w:val="single" w:sz="4" w:space="0" w:color="C3C4C5" w:themeColor="accent1" w:themeTint="99"/>
        <w:right w:val="single" w:sz="4" w:space="0" w:color="C3C4C5" w:themeColor="accent1" w:themeTint="99"/>
        <w:insideH w:val="single" w:sz="4" w:space="0" w:color="C3C4C5" w:themeColor="accent1" w:themeTint="99"/>
        <w:insideV w:val="single" w:sz="4" w:space="0" w:color="C3C4C5" w:themeColor="accent1" w:themeTint="99"/>
      </w:tblBorders>
    </w:tblPr>
    <w:tblStylePr w:type="firstRow">
      <w:rPr>
        <w:b/>
        <w:bCs/>
        <w:color w:val="FFFFFF" w:themeColor="background1"/>
      </w:rPr>
      <w:tblPr/>
      <w:tcPr>
        <w:tcBorders>
          <w:top w:val="single" w:sz="4" w:space="0" w:color="9C9E9F" w:themeColor="accent1"/>
          <w:left w:val="single" w:sz="4" w:space="0" w:color="9C9E9F" w:themeColor="accent1"/>
          <w:bottom w:val="single" w:sz="4" w:space="0" w:color="9C9E9F" w:themeColor="accent1"/>
          <w:right w:val="single" w:sz="4" w:space="0" w:color="9C9E9F" w:themeColor="accent1"/>
          <w:insideH w:val="nil"/>
          <w:insideV w:val="nil"/>
        </w:tcBorders>
        <w:shd w:val="clear" w:color="auto" w:fill="9C9E9F" w:themeFill="accent1"/>
      </w:tcPr>
    </w:tblStylePr>
    <w:tblStylePr w:type="lastRow">
      <w:rPr>
        <w:b/>
        <w:bCs/>
      </w:rPr>
      <w:tblPr/>
      <w:tcPr>
        <w:tcBorders>
          <w:top w:val="double" w:sz="4" w:space="0" w:color="9C9E9F" w:themeColor="accent1"/>
        </w:tcBorders>
      </w:tcPr>
    </w:tblStylePr>
    <w:tblStylePr w:type="firstCol">
      <w:rPr>
        <w:b/>
        <w:bCs/>
      </w:rPr>
    </w:tblStylePr>
    <w:tblStylePr w:type="lastCol">
      <w:rPr>
        <w:b/>
        <w:bCs/>
      </w:rPr>
    </w:tblStylePr>
    <w:tblStylePr w:type="band1Vert">
      <w:tblPr/>
      <w:tcPr>
        <w:shd w:val="clear" w:color="auto" w:fill="EBEBEB" w:themeFill="accent1" w:themeFillTint="33"/>
      </w:tcPr>
    </w:tblStylePr>
    <w:tblStylePr w:type="band1Horz">
      <w:tblPr/>
      <w:tcPr>
        <w:shd w:val="clear" w:color="auto" w:fill="EBEBEB" w:themeFill="accent1" w:themeFillTint="33"/>
      </w:tcPr>
    </w:tblStylePr>
  </w:style>
  <w:style w:type="paragraph" w:customStyle="1" w:styleId="StyleHeading5NotBold">
    <w:name w:val="Style Heading 5 + Not Bold"/>
    <w:basedOn w:val="Heading5"/>
    <w:rsid w:val="00C75809"/>
  </w:style>
  <w:style w:type="paragraph" w:customStyle="1" w:styleId="StyleHeading3NotBold">
    <w:name w:val="Style Heading 3 + Not Bold"/>
    <w:basedOn w:val="Heading3"/>
    <w:rsid w:val="00C75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8718">
      <w:bodyDiv w:val="1"/>
      <w:marLeft w:val="0"/>
      <w:marRight w:val="0"/>
      <w:marTop w:val="0"/>
      <w:marBottom w:val="0"/>
      <w:divBdr>
        <w:top w:val="none" w:sz="0" w:space="0" w:color="auto"/>
        <w:left w:val="none" w:sz="0" w:space="0" w:color="auto"/>
        <w:bottom w:val="none" w:sz="0" w:space="0" w:color="auto"/>
        <w:right w:val="none" w:sz="0" w:space="0" w:color="auto"/>
      </w:divBdr>
    </w:div>
    <w:div w:id="275530671">
      <w:bodyDiv w:val="1"/>
      <w:marLeft w:val="0"/>
      <w:marRight w:val="0"/>
      <w:marTop w:val="0"/>
      <w:marBottom w:val="0"/>
      <w:divBdr>
        <w:top w:val="none" w:sz="0" w:space="0" w:color="auto"/>
        <w:left w:val="none" w:sz="0" w:space="0" w:color="auto"/>
        <w:bottom w:val="none" w:sz="0" w:space="0" w:color="auto"/>
        <w:right w:val="none" w:sz="0" w:space="0" w:color="auto"/>
      </w:divBdr>
      <w:divsChild>
        <w:div w:id="693506014">
          <w:marLeft w:val="0"/>
          <w:marRight w:val="0"/>
          <w:marTop w:val="0"/>
          <w:marBottom w:val="0"/>
          <w:divBdr>
            <w:top w:val="none" w:sz="0" w:space="0" w:color="auto"/>
            <w:left w:val="none" w:sz="0" w:space="0" w:color="auto"/>
            <w:bottom w:val="none" w:sz="0" w:space="0" w:color="auto"/>
            <w:right w:val="none" w:sz="0" w:space="0" w:color="auto"/>
          </w:divBdr>
        </w:div>
        <w:div w:id="1349018296">
          <w:marLeft w:val="0"/>
          <w:marRight w:val="0"/>
          <w:marTop w:val="0"/>
          <w:marBottom w:val="0"/>
          <w:divBdr>
            <w:top w:val="none" w:sz="0" w:space="0" w:color="auto"/>
            <w:left w:val="none" w:sz="0" w:space="0" w:color="auto"/>
            <w:bottom w:val="none" w:sz="0" w:space="0" w:color="auto"/>
            <w:right w:val="none" w:sz="0" w:space="0" w:color="auto"/>
          </w:divBdr>
        </w:div>
        <w:div w:id="1445882932">
          <w:marLeft w:val="0"/>
          <w:marRight w:val="0"/>
          <w:marTop w:val="0"/>
          <w:marBottom w:val="0"/>
          <w:divBdr>
            <w:top w:val="none" w:sz="0" w:space="0" w:color="auto"/>
            <w:left w:val="none" w:sz="0" w:space="0" w:color="auto"/>
            <w:bottom w:val="none" w:sz="0" w:space="0" w:color="auto"/>
            <w:right w:val="none" w:sz="0" w:space="0" w:color="auto"/>
          </w:divBdr>
        </w:div>
        <w:div w:id="848443780">
          <w:marLeft w:val="0"/>
          <w:marRight w:val="0"/>
          <w:marTop w:val="0"/>
          <w:marBottom w:val="0"/>
          <w:divBdr>
            <w:top w:val="none" w:sz="0" w:space="0" w:color="auto"/>
            <w:left w:val="none" w:sz="0" w:space="0" w:color="auto"/>
            <w:bottom w:val="none" w:sz="0" w:space="0" w:color="auto"/>
            <w:right w:val="none" w:sz="0" w:space="0" w:color="auto"/>
          </w:divBdr>
        </w:div>
      </w:divsChild>
    </w:div>
    <w:div w:id="471604243">
      <w:bodyDiv w:val="1"/>
      <w:marLeft w:val="0"/>
      <w:marRight w:val="0"/>
      <w:marTop w:val="0"/>
      <w:marBottom w:val="0"/>
      <w:divBdr>
        <w:top w:val="none" w:sz="0" w:space="0" w:color="auto"/>
        <w:left w:val="none" w:sz="0" w:space="0" w:color="auto"/>
        <w:bottom w:val="none" w:sz="0" w:space="0" w:color="auto"/>
        <w:right w:val="none" w:sz="0" w:space="0" w:color="auto"/>
      </w:divBdr>
      <w:divsChild>
        <w:div w:id="785272394">
          <w:marLeft w:val="0"/>
          <w:marRight w:val="0"/>
          <w:marTop w:val="0"/>
          <w:marBottom w:val="0"/>
          <w:divBdr>
            <w:top w:val="none" w:sz="0" w:space="0" w:color="auto"/>
            <w:left w:val="none" w:sz="0" w:space="0" w:color="auto"/>
            <w:bottom w:val="none" w:sz="0" w:space="0" w:color="auto"/>
            <w:right w:val="none" w:sz="0" w:space="0" w:color="auto"/>
          </w:divBdr>
        </w:div>
      </w:divsChild>
    </w:div>
    <w:div w:id="504174142">
      <w:bodyDiv w:val="1"/>
      <w:marLeft w:val="0"/>
      <w:marRight w:val="0"/>
      <w:marTop w:val="0"/>
      <w:marBottom w:val="0"/>
      <w:divBdr>
        <w:top w:val="none" w:sz="0" w:space="0" w:color="auto"/>
        <w:left w:val="none" w:sz="0" w:space="0" w:color="auto"/>
        <w:bottom w:val="none" w:sz="0" w:space="0" w:color="auto"/>
        <w:right w:val="none" w:sz="0" w:space="0" w:color="auto"/>
      </w:divBdr>
      <w:divsChild>
        <w:div w:id="2040932156">
          <w:marLeft w:val="0"/>
          <w:marRight w:val="0"/>
          <w:marTop w:val="0"/>
          <w:marBottom w:val="0"/>
          <w:divBdr>
            <w:top w:val="none" w:sz="0" w:space="0" w:color="auto"/>
            <w:left w:val="none" w:sz="0" w:space="0" w:color="auto"/>
            <w:bottom w:val="none" w:sz="0" w:space="0" w:color="auto"/>
            <w:right w:val="none" w:sz="0" w:space="0" w:color="auto"/>
          </w:divBdr>
        </w:div>
        <w:div w:id="1048455188">
          <w:marLeft w:val="0"/>
          <w:marRight w:val="0"/>
          <w:marTop w:val="0"/>
          <w:marBottom w:val="0"/>
          <w:divBdr>
            <w:top w:val="none" w:sz="0" w:space="0" w:color="auto"/>
            <w:left w:val="none" w:sz="0" w:space="0" w:color="auto"/>
            <w:bottom w:val="none" w:sz="0" w:space="0" w:color="auto"/>
            <w:right w:val="none" w:sz="0" w:space="0" w:color="auto"/>
          </w:divBdr>
        </w:div>
      </w:divsChild>
    </w:div>
    <w:div w:id="672072834">
      <w:bodyDiv w:val="1"/>
      <w:marLeft w:val="0"/>
      <w:marRight w:val="0"/>
      <w:marTop w:val="0"/>
      <w:marBottom w:val="0"/>
      <w:divBdr>
        <w:top w:val="none" w:sz="0" w:space="0" w:color="auto"/>
        <w:left w:val="none" w:sz="0" w:space="0" w:color="auto"/>
        <w:bottom w:val="none" w:sz="0" w:space="0" w:color="auto"/>
        <w:right w:val="none" w:sz="0" w:space="0" w:color="auto"/>
      </w:divBdr>
    </w:div>
    <w:div w:id="816990200">
      <w:bodyDiv w:val="1"/>
      <w:marLeft w:val="0"/>
      <w:marRight w:val="0"/>
      <w:marTop w:val="0"/>
      <w:marBottom w:val="0"/>
      <w:divBdr>
        <w:top w:val="none" w:sz="0" w:space="0" w:color="auto"/>
        <w:left w:val="none" w:sz="0" w:space="0" w:color="auto"/>
        <w:bottom w:val="none" w:sz="0" w:space="0" w:color="auto"/>
        <w:right w:val="none" w:sz="0" w:space="0" w:color="auto"/>
      </w:divBdr>
      <w:divsChild>
        <w:div w:id="659701635">
          <w:marLeft w:val="0"/>
          <w:marRight w:val="0"/>
          <w:marTop w:val="0"/>
          <w:marBottom w:val="0"/>
          <w:divBdr>
            <w:top w:val="none" w:sz="0" w:space="0" w:color="auto"/>
            <w:left w:val="none" w:sz="0" w:space="0" w:color="auto"/>
            <w:bottom w:val="none" w:sz="0" w:space="0" w:color="auto"/>
            <w:right w:val="none" w:sz="0" w:space="0" w:color="auto"/>
          </w:divBdr>
        </w:div>
      </w:divsChild>
    </w:div>
    <w:div w:id="833954257">
      <w:bodyDiv w:val="1"/>
      <w:marLeft w:val="0"/>
      <w:marRight w:val="0"/>
      <w:marTop w:val="0"/>
      <w:marBottom w:val="0"/>
      <w:divBdr>
        <w:top w:val="none" w:sz="0" w:space="0" w:color="auto"/>
        <w:left w:val="none" w:sz="0" w:space="0" w:color="auto"/>
        <w:bottom w:val="none" w:sz="0" w:space="0" w:color="auto"/>
        <w:right w:val="none" w:sz="0" w:space="0" w:color="auto"/>
      </w:divBdr>
    </w:div>
    <w:div w:id="857699445">
      <w:bodyDiv w:val="1"/>
      <w:marLeft w:val="0"/>
      <w:marRight w:val="0"/>
      <w:marTop w:val="0"/>
      <w:marBottom w:val="0"/>
      <w:divBdr>
        <w:top w:val="none" w:sz="0" w:space="0" w:color="auto"/>
        <w:left w:val="none" w:sz="0" w:space="0" w:color="auto"/>
        <w:bottom w:val="none" w:sz="0" w:space="0" w:color="auto"/>
        <w:right w:val="none" w:sz="0" w:space="0" w:color="auto"/>
      </w:divBdr>
    </w:div>
    <w:div w:id="1271278921">
      <w:bodyDiv w:val="1"/>
      <w:marLeft w:val="0"/>
      <w:marRight w:val="0"/>
      <w:marTop w:val="0"/>
      <w:marBottom w:val="0"/>
      <w:divBdr>
        <w:top w:val="none" w:sz="0" w:space="0" w:color="auto"/>
        <w:left w:val="none" w:sz="0" w:space="0" w:color="auto"/>
        <w:bottom w:val="none" w:sz="0" w:space="0" w:color="auto"/>
        <w:right w:val="none" w:sz="0" w:space="0" w:color="auto"/>
      </w:divBdr>
    </w:div>
    <w:div w:id="1297687949">
      <w:bodyDiv w:val="1"/>
      <w:marLeft w:val="0"/>
      <w:marRight w:val="0"/>
      <w:marTop w:val="0"/>
      <w:marBottom w:val="0"/>
      <w:divBdr>
        <w:top w:val="none" w:sz="0" w:space="0" w:color="auto"/>
        <w:left w:val="none" w:sz="0" w:space="0" w:color="auto"/>
        <w:bottom w:val="none" w:sz="0" w:space="0" w:color="auto"/>
        <w:right w:val="none" w:sz="0" w:space="0" w:color="auto"/>
      </w:divBdr>
    </w:div>
    <w:div w:id="1618290614">
      <w:bodyDiv w:val="1"/>
      <w:marLeft w:val="0"/>
      <w:marRight w:val="0"/>
      <w:marTop w:val="0"/>
      <w:marBottom w:val="0"/>
      <w:divBdr>
        <w:top w:val="none" w:sz="0" w:space="0" w:color="auto"/>
        <w:left w:val="none" w:sz="0" w:space="0" w:color="auto"/>
        <w:bottom w:val="none" w:sz="0" w:space="0" w:color="auto"/>
        <w:right w:val="none" w:sz="0" w:space="0" w:color="auto"/>
      </w:divBdr>
    </w:div>
    <w:div w:id="1632246636">
      <w:bodyDiv w:val="1"/>
      <w:marLeft w:val="0"/>
      <w:marRight w:val="0"/>
      <w:marTop w:val="0"/>
      <w:marBottom w:val="0"/>
      <w:divBdr>
        <w:top w:val="none" w:sz="0" w:space="0" w:color="auto"/>
        <w:left w:val="none" w:sz="0" w:space="0" w:color="auto"/>
        <w:bottom w:val="none" w:sz="0" w:space="0" w:color="auto"/>
        <w:right w:val="none" w:sz="0" w:space="0" w:color="auto"/>
      </w:divBdr>
    </w:div>
    <w:div w:id="1834443285">
      <w:bodyDiv w:val="1"/>
      <w:marLeft w:val="0"/>
      <w:marRight w:val="0"/>
      <w:marTop w:val="0"/>
      <w:marBottom w:val="0"/>
      <w:divBdr>
        <w:top w:val="none" w:sz="0" w:space="0" w:color="auto"/>
        <w:left w:val="none" w:sz="0" w:space="0" w:color="auto"/>
        <w:bottom w:val="none" w:sz="0" w:space="0" w:color="auto"/>
        <w:right w:val="none" w:sz="0" w:space="0" w:color="auto"/>
      </w:divBdr>
      <w:divsChild>
        <w:div w:id="1918515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www.tietoevry.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aofre\Desktop\Specification%20Template%20Mini%20vers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99CE232F9842629011C0CE0B55D8BE"/>
        <w:category>
          <w:name w:val="General"/>
          <w:gallery w:val="placeholder"/>
        </w:category>
        <w:types>
          <w:type w:val="bbPlcHdr"/>
        </w:types>
        <w:behaviors>
          <w:behavior w:val="content"/>
        </w:behaviors>
        <w:guid w:val="{B84B27E8-2912-45A6-A112-A090AF34CB42}"/>
      </w:docPartPr>
      <w:docPartBody>
        <w:p w:rsidR="0031011C" w:rsidRDefault="00386D76">
          <w:pPr>
            <w:pStyle w:val="3699CE232F9842629011C0CE0B55D8BE"/>
          </w:pPr>
          <w:r>
            <w:t>Type of document</w:t>
          </w:r>
        </w:p>
      </w:docPartBody>
    </w:docPart>
    <w:docPart>
      <w:docPartPr>
        <w:name w:val="BD64519D5CB249DFB465A393359DA5F1"/>
        <w:category>
          <w:name w:val="General"/>
          <w:gallery w:val="placeholder"/>
        </w:category>
        <w:types>
          <w:type w:val="bbPlcHdr"/>
        </w:types>
        <w:behaviors>
          <w:behavior w:val="content"/>
        </w:behaviors>
        <w:guid w:val="{E81FB576-46D4-4EC3-B600-4E66D39B63DB}"/>
      </w:docPartPr>
      <w:docPartBody>
        <w:p w:rsidR="0031011C" w:rsidRDefault="00386D76">
          <w:pPr>
            <w:pStyle w:val="BD64519D5CB249DFB465A393359DA5F1"/>
          </w:pPr>
          <w:r>
            <w:rPr>
              <w:rStyle w:val="PlaceholderText"/>
              <w:i/>
              <w:iCs/>
              <w:color w:val="BFBFBF" w:themeColor="background1" w:themeShade="BF"/>
            </w:rPr>
            <w:t>Describe new functionality</w:t>
          </w:r>
          <w:r w:rsidRPr="00236EB6">
            <w:rPr>
              <w:rStyle w:val="PlaceholderText"/>
              <w:i/>
              <w:iCs/>
              <w:color w:val="BFBFBF" w:themeColor="background1"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Ideal Sans Light">
    <w:altName w:val="Calibri"/>
    <w:panose1 w:val="00000000000000000000"/>
    <w:charset w:val="00"/>
    <w:family w:val="modern"/>
    <w:notTrueType/>
    <w:pitch w:val="variable"/>
    <w:sig w:usb0="A10000FF" w:usb1="50000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BC"/>
    <w:rsid w:val="00092A71"/>
    <w:rsid w:val="0031011C"/>
    <w:rsid w:val="00386D76"/>
    <w:rsid w:val="003965C4"/>
    <w:rsid w:val="003A503C"/>
    <w:rsid w:val="003D2233"/>
    <w:rsid w:val="00491BBC"/>
    <w:rsid w:val="006B419F"/>
    <w:rsid w:val="007C5614"/>
    <w:rsid w:val="007E082A"/>
    <w:rsid w:val="008F18AC"/>
    <w:rsid w:val="00A2645E"/>
    <w:rsid w:val="00B83AB6"/>
    <w:rsid w:val="00BE08F2"/>
    <w:rsid w:val="00DC3C9C"/>
    <w:rsid w:val="00E833F4"/>
    <w:rsid w:val="00FC1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99CE232F9842629011C0CE0B55D8BE">
    <w:name w:val="3699CE232F9842629011C0CE0B55D8BE"/>
  </w:style>
  <w:style w:type="character" w:styleId="PlaceholderText">
    <w:name w:val="Placeholder Text"/>
    <w:basedOn w:val="DefaultParagraphFont"/>
    <w:uiPriority w:val="99"/>
    <w:semiHidden/>
    <w:rPr>
      <w:color w:val="808080"/>
    </w:rPr>
  </w:style>
  <w:style w:type="paragraph" w:customStyle="1" w:styleId="BD64519D5CB249DFB465A393359DA5F1">
    <w:name w:val="BD64519D5CB249DFB465A393359DA5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Anpassat 82">
      <a:dk1>
        <a:sysClr val="windowText" lastClr="000000"/>
      </a:dk1>
      <a:lt1>
        <a:sysClr val="window" lastClr="FFFFFF"/>
      </a:lt1>
      <a:dk2>
        <a:srgbClr val="9C9E9F"/>
      </a:dk2>
      <a:lt2>
        <a:srgbClr val="EEECE1"/>
      </a:lt2>
      <a:accent1>
        <a:srgbClr val="9C9E9F"/>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npassat 149">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6684DF10474C98E0DBE0FACD68C9" ma:contentTypeVersion="15" ma:contentTypeDescription="Create a new document." ma:contentTypeScope="" ma:versionID="5d378faae1968ec103cc6f51b0569765">
  <xsd:schema xmlns:xsd="http://www.w3.org/2001/XMLSchema" xmlns:xs="http://www.w3.org/2001/XMLSchema" xmlns:p="http://schemas.microsoft.com/office/2006/metadata/properties" xmlns:ns2="294e4a8b-f77e-424e-b271-3d4181001a15" xmlns:ns3="aca20af7-4809-4acc-92c6-2093a837bf4d" targetNamespace="http://schemas.microsoft.com/office/2006/metadata/properties" ma:root="true" ma:fieldsID="dce0698453791a4594f096c2105ea535" ns2:_="" ns3:_="">
    <xsd:import namespace="294e4a8b-f77e-424e-b271-3d4181001a15"/>
    <xsd:import namespace="aca20af7-4809-4acc-92c6-2093a837bf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Release" minOccurs="0"/>
                <xsd:element ref="ns2:Document_x0020_category" minOccurs="0"/>
                <xsd:element ref="ns2:Docment_x0020_Category" minOccurs="0"/>
                <xsd:element ref="ns2:MediaServiceAutoKeyPoints" minOccurs="0"/>
                <xsd:element ref="ns2:MediaServiceKeyPoint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4e4a8b-f77e-424e-b271-3d4181001a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Release" ma:index="15" nillable="true" ma:displayName="Release" ma:description="Select the current release" ma:format="Dropdown" ma:indexed="true" ma:internalName="Release">
      <xsd:simpleType>
        <xsd:restriction base="dms:Choice">
          <xsd:enumeration value="18R1"/>
          <xsd:enumeration value="18R2"/>
          <xsd:enumeration value="18R3"/>
          <xsd:enumeration value="18R4"/>
          <xsd:enumeration value="19R1"/>
          <xsd:enumeration value="19R2"/>
          <xsd:enumeration value="19R3"/>
          <xsd:enumeration value="19R4"/>
        </xsd:restriction>
      </xsd:simpleType>
    </xsd:element>
    <xsd:element name="Document_x0020_category" ma:index="16" nillable="true" ma:displayName="Document category" ma:format="Dropdown" ma:internalName="Document_x0020_category">
      <xsd:simpleType>
        <xsd:union memberTypes="dms:Text">
          <xsd:simpleType>
            <xsd:restriction base="dms:Choice">
              <xsd:enumeration value="Anonymization"/>
              <xsd:enumeration value="Database Changes"/>
              <xsd:enumeration value="Database Reference"/>
              <xsd:enumeration value="Form Changes"/>
              <xsd:enumeration value="Misc. "/>
              <xsd:enumeration value="Nova Module"/>
              <xsd:enumeration value="OB Code Reference"/>
              <xsd:enumeration value="System Requirement "/>
            </xsd:restriction>
          </xsd:simpleType>
        </xsd:union>
      </xsd:simpleType>
    </xsd:element>
    <xsd:element name="Docment_x0020_Category" ma:index="17" nillable="true" ma:displayName="Docment Category" ma:format="Dropdown" ma:internalName="Docment_x0020_Category">
      <xsd:simpleType>
        <xsd:restriction base="dms:Choice">
          <xsd:enumeration value="Anonymization"/>
          <xsd:enumeration value="Database Changes"/>
          <xsd:enumeration value="Database Reference"/>
          <xsd:enumeration value="Form Changes"/>
          <xsd:enumeration value="Misc."/>
          <xsd:enumeration value="Nova Modules"/>
          <xsd:enumeration value="OB Code Reference"/>
          <xsd:enumeration value="System Requirement"/>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a20af7-4809-4acc-92c6-2093a837bf4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ment_x0020_Category xmlns="294e4a8b-f77e-424e-b271-3d4181001a15" xsi:nil="true"/>
    <Document_x0020_category xmlns="294e4a8b-f77e-424e-b271-3d4181001a15" xsi:nil="true"/>
    <Release xmlns="294e4a8b-f77e-424e-b271-3d4181001a15" xsi:nil="true"/>
    <SharedWithUsers xmlns="aca20af7-4809-4acc-92c6-2093a837bf4d">
      <UserInfo>
        <DisplayName>Marko Milosevic</DisplayName>
        <AccountId>183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3E7F29-3E72-48C8-A240-D9FF74F2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4e4a8b-f77e-424e-b271-3d4181001a15"/>
    <ds:schemaRef ds:uri="aca20af7-4809-4acc-92c6-2093a837bf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A7F357-3A29-4B50-8457-738EE4F283CC}">
  <ds:schemaRefs>
    <ds:schemaRef ds:uri="http://schemas.openxmlformats.org/officeDocument/2006/bibliography"/>
  </ds:schemaRefs>
</ds:datastoreItem>
</file>

<file path=customXml/itemProps3.xml><?xml version="1.0" encoding="utf-8"?>
<ds:datastoreItem xmlns:ds="http://schemas.openxmlformats.org/officeDocument/2006/customXml" ds:itemID="{5BFACAA0-6557-4C24-B7F2-B85B861B03CB}">
  <ds:schemaRefs>
    <ds:schemaRef ds:uri="http://schemas.microsoft.com/office/2006/metadata/properties"/>
    <ds:schemaRef ds:uri="http://schemas.microsoft.com/office/infopath/2007/PartnerControls"/>
    <ds:schemaRef ds:uri="294e4a8b-f77e-424e-b271-3d4181001a15"/>
    <ds:schemaRef ds:uri="aca20af7-4809-4acc-92c6-2093a837bf4d"/>
  </ds:schemaRefs>
</ds:datastoreItem>
</file>

<file path=customXml/itemProps4.xml><?xml version="1.0" encoding="utf-8"?>
<ds:datastoreItem xmlns:ds="http://schemas.openxmlformats.org/officeDocument/2006/customXml" ds:itemID="{12233CEF-F94B-41F4-B6DF-EE5E585413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Specification Template Mini version</Template>
  <TotalTime>15832</TotalTime>
  <Pages>14</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Johannesson</dc:creator>
  <cp:keywords/>
  <dc:description/>
  <cp:lastModifiedBy>Rikard Krameus</cp:lastModifiedBy>
  <cp:revision>38</cp:revision>
  <cp:lastPrinted>2014-08-16T11:08:00Z</cp:lastPrinted>
  <dcterms:created xsi:type="dcterms:W3CDTF">2023-05-29T07:36:00Z</dcterms:created>
  <dcterms:modified xsi:type="dcterms:W3CDTF">2026-07-02T11:37:00Z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0.9</vt:lpwstr>
  </property>
  <property fmtid="{D5CDD505-2E9C-101B-9397-08002B2CF9AE}" pid="3" name="ContentTypeId">
    <vt:lpwstr>0x0101008A676684DF10474C98E0DBE0FACD68C9</vt:lpwstr>
  </property>
  <property fmtid="{D5CDD505-2E9C-101B-9397-08002B2CF9AE}" pid="4" name="MSIP_Label_3b623b29-abd1-4de3-a20c-27566d79b7c7_Enabled">
    <vt:lpwstr>true</vt:lpwstr>
  </property>
  <property fmtid="{D5CDD505-2E9C-101B-9397-08002B2CF9AE}" pid="5" name="MSIP_Label_3b623b29-abd1-4de3-a20c-27566d79b7c7_SetDate">
    <vt:lpwstr>2026-06-26T17:00:47Z</vt:lpwstr>
  </property>
  <property fmtid="{D5CDD505-2E9C-101B-9397-08002B2CF9AE}" pid="6" name="MSIP_Label_3b623b29-abd1-4de3-a20c-27566d79b7c7_Method">
    <vt:lpwstr>Standard</vt:lpwstr>
  </property>
  <property fmtid="{D5CDD505-2E9C-101B-9397-08002B2CF9AE}" pid="7" name="MSIP_Label_3b623b29-abd1-4de3-a20c-27566d79b7c7_Name">
    <vt:lpwstr>3b623b29-abd1-4de3-a20c-27566d79b7c7</vt:lpwstr>
  </property>
  <property fmtid="{D5CDD505-2E9C-101B-9397-08002B2CF9AE}" pid="8" name="MSIP_Label_3b623b29-abd1-4de3-a20c-27566d79b7c7_SiteId">
    <vt:lpwstr>cbede638-a3d9-459f-8f4e-24ced73b4e5e</vt:lpwstr>
  </property>
  <property fmtid="{D5CDD505-2E9C-101B-9397-08002B2CF9AE}" pid="9" name="MSIP_Label_3b623b29-abd1-4de3-a20c-27566d79b7c7_ActionId">
    <vt:lpwstr>64191834-e43f-4bad-846a-3c9535de68d8</vt:lpwstr>
  </property>
  <property fmtid="{D5CDD505-2E9C-101B-9397-08002B2CF9AE}" pid="10" name="MSIP_Label_3b623b29-abd1-4de3-a20c-27566d79b7c7_ContentBits">
    <vt:lpwstr>0</vt:lpwstr>
  </property>
  <property fmtid="{D5CDD505-2E9C-101B-9397-08002B2CF9AE}" pid="11" name="MSIP_Label_3b623b29-abd1-4de3-a20c-27566d79b7c7_Tag">
    <vt:lpwstr>10, 3, 0, 1</vt:lpwstr>
  </property>
</Properties>
</file>